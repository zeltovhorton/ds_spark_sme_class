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F2103C" w14:textId="70FC0186" w:rsidR="00172AB0" w:rsidRDefault="00172AB0">
      <w:pPr>
        <w:spacing w:after="0"/>
      </w:pPr>
    </w:p>
    <w:p w14:paraId="75658F5B" w14:textId="77777777" w:rsidR="00FA2FD8" w:rsidRDefault="0008183C">
      <w:pPr>
        <w:spacing w:after="0"/>
      </w:pPr>
      <w:r w:rsidRPr="0008183C">
        <w:rPr>
          <w:noProof/>
        </w:rPr>
        <w:drawing>
          <wp:inline distT="0" distB="0" distL="0" distR="0" wp14:anchorId="1A586D43" wp14:editId="4D64686C">
            <wp:extent cx="5486400" cy="2071850"/>
            <wp:effectExtent l="0" t="0" r="0" b="1143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_2cLogo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93CA" w14:textId="77777777" w:rsidR="00B174EF" w:rsidRDefault="00B174EF">
      <w:pPr>
        <w:spacing w:after="0"/>
      </w:pPr>
    </w:p>
    <w:p w14:paraId="3FE77E6E" w14:textId="77777777" w:rsidR="00172AB0" w:rsidRDefault="00172AB0">
      <w:pPr>
        <w:spacing w:after="0"/>
      </w:pPr>
    </w:p>
    <w:p w14:paraId="2EEA17D5" w14:textId="77777777" w:rsidR="00A37CF9" w:rsidRDefault="00A37CF9">
      <w:pPr>
        <w:spacing w:after="0"/>
      </w:pPr>
    </w:p>
    <w:p w14:paraId="65A0FFFF" w14:textId="77777777" w:rsidR="00A37CF9" w:rsidRDefault="00A37CF9">
      <w:pPr>
        <w:spacing w:after="0"/>
      </w:pPr>
    </w:p>
    <w:p w14:paraId="6C89CDA0" w14:textId="77777777" w:rsidR="00A37CF9" w:rsidRDefault="00A37CF9">
      <w:pPr>
        <w:spacing w:after="0"/>
      </w:pPr>
    </w:p>
    <w:p w14:paraId="7DA253DB" w14:textId="77777777" w:rsidR="00A37CF9" w:rsidRDefault="00A37CF9">
      <w:pPr>
        <w:spacing w:after="0"/>
      </w:pPr>
    </w:p>
    <w:p w14:paraId="5777E594" w14:textId="77777777" w:rsidR="00A37CF9" w:rsidRDefault="00A37CF9">
      <w:pPr>
        <w:spacing w:after="0"/>
      </w:pPr>
    </w:p>
    <w:p w14:paraId="2DAF43B2" w14:textId="77777777" w:rsidR="00266C9E" w:rsidRDefault="00266C9E">
      <w:pPr>
        <w:spacing w:after="0"/>
      </w:pPr>
    </w:p>
    <w:p w14:paraId="37C4D0D7" w14:textId="77777777" w:rsidR="00266C9E" w:rsidRDefault="00266C9E">
      <w:pPr>
        <w:spacing w:after="0"/>
      </w:pPr>
    </w:p>
    <w:p w14:paraId="148CA565" w14:textId="77777777" w:rsidR="00266C9E" w:rsidRDefault="00266C9E">
      <w:pPr>
        <w:spacing w:after="0"/>
      </w:pPr>
    </w:p>
    <w:p w14:paraId="72B1CCA2" w14:textId="77777777" w:rsidR="00266C9E" w:rsidRDefault="00266C9E">
      <w:pPr>
        <w:spacing w:after="0"/>
      </w:pPr>
    </w:p>
    <w:p w14:paraId="2A0464DB" w14:textId="77777777" w:rsidR="00266C9E" w:rsidRDefault="00266C9E">
      <w:pPr>
        <w:spacing w:after="0"/>
      </w:pPr>
    </w:p>
    <w:p w14:paraId="059DDEBC" w14:textId="77777777" w:rsidR="00266C9E" w:rsidRDefault="00266C9E">
      <w:pPr>
        <w:spacing w:after="0"/>
      </w:pPr>
    </w:p>
    <w:p w14:paraId="1476761E" w14:textId="77777777" w:rsidR="00266C9E" w:rsidRDefault="00266C9E">
      <w:pPr>
        <w:spacing w:after="0"/>
      </w:pPr>
    </w:p>
    <w:p w14:paraId="1F9E09A2" w14:textId="77777777" w:rsidR="00266C9E" w:rsidRDefault="00266C9E">
      <w:pPr>
        <w:spacing w:after="0"/>
      </w:pPr>
    </w:p>
    <w:p w14:paraId="0CE45031" w14:textId="77777777" w:rsidR="00266C9E" w:rsidRDefault="00266C9E">
      <w:pPr>
        <w:spacing w:after="0"/>
      </w:pPr>
    </w:p>
    <w:p w14:paraId="2DE50E17" w14:textId="77777777" w:rsidR="00266C9E" w:rsidRDefault="00266C9E">
      <w:pPr>
        <w:spacing w:after="0"/>
      </w:pPr>
    </w:p>
    <w:p w14:paraId="475A5B3A" w14:textId="77777777" w:rsidR="00266C9E" w:rsidRDefault="00266C9E">
      <w:pPr>
        <w:spacing w:after="0"/>
      </w:pPr>
    </w:p>
    <w:p w14:paraId="6C2513B8" w14:textId="77777777" w:rsidR="00266C9E" w:rsidRDefault="00266C9E">
      <w:pPr>
        <w:spacing w:after="0"/>
      </w:pPr>
    </w:p>
    <w:p w14:paraId="65725A33" w14:textId="77777777" w:rsidR="00266C9E" w:rsidRDefault="00266C9E">
      <w:pPr>
        <w:spacing w:after="0"/>
      </w:pPr>
    </w:p>
    <w:p w14:paraId="6EFB4724" w14:textId="77777777" w:rsidR="00266C9E" w:rsidRDefault="00266C9E">
      <w:pPr>
        <w:spacing w:after="0"/>
      </w:pPr>
    </w:p>
    <w:p w14:paraId="38E53082" w14:textId="77777777" w:rsidR="00266C9E" w:rsidRDefault="00266C9E">
      <w:pPr>
        <w:spacing w:after="0"/>
      </w:pPr>
    </w:p>
    <w:p w14:paraId="181C9E8D" w14:textId="06A31683" w:rsidR="00946CA4" w:rsidRDefault="00FF7E82">
      <w:pPr>
        <w:spacing w:after="0"/>
        <w:rPr>
          <w:rFonts w:ascii="Helvetica Neue" w:hAnsi="Helvetica Neue"/>
          <w:sz w:val="44"/>
          <w:szCs w:val="44"/>
        </w:rPr>
      </w:pPr>
      <w:r>
        <w:rPr>
          <w:rFonts w:ascii="Helvetica Neue" w:hAnsi="Helvetica Neue"/>
          <w:sz w:val="44"/>
          <w:szCs w:val="44"/>
        </w:rPr>
        <w:t>Feature Building with Spark ML</w:t>
      </w:r>
    </w:p>
    <w:p w14:paraId="12293166" w14:textId="087CB413" w:rsidR="00A37CF9" w:rsidRPr="00A37CF9" w:rsidRDefault="00A37CF9">
      <w:pPr>
        <w:spacing w:after="0"/>
        <w:rPr>
          <w:rFonts w:ascii="Helvetica Neue" w:hAnsi="Helvetica Neue"/>
          <w:color w:val="7F7F7F" w:themeColor="text1" w:themeTint="80"/>
        </w:rPr>
      </w:pPr>
      <w:r w:rsidRPr="00A37CF9">
        <w:rPr>
          <w:rFonts w:ascii="Helvetica Neue" w:hAnsi="Helvetica Neue"/>
          <w:color w:val="7F7F7F" w:themeColor="text1" w:themeTint="80"/>
        </w:rPr>
        <w:t xml:space="preserve">A Hortonworks University </w:t>
      </w:r>
    </w:p>
    <w:p w14:paraId="5158D811" w14:textId="77777777" w:rsidR="00A37CF9" w:rsidRPr="00A37CF9" w:rsidRDefault="00D9743B">
      <w:pPr>
        <w:spacing w:after="0"/>
        <w:rPr>
          <w:rFonts w:ascii="Helvetica Neue" w:hAnsi="Helvetica Neue"/>
          <w:color w:val="7F7F7F" w:themeColor="text1" w:themeTint="80"/>
        </w:rPr>
      </w:pPr>
      <w:proofErr w:type="spellStart"/>
      <w:r>
        <w:rPr>
          <w:rFonts w:ascii="Helvetica Neue" w:hAnsi="Helvetica Neue"/>
          <w:color w:val="7F7F7F" w:themeColor="text1" w:themeTint="80"/>
        </w:rPr>
        <w:t>Hadoop</w:t>
      </w:r>
      <w:proofErr w:type="spellEnd"/>
      <w:r>
        <w:rPr>
          <w:rFonts w:ascii="Helvetica Neue" w:hAnsi="Helvetica Neue"/>
          <w:color w:val="7F7F7F" w:themeColor="text1" w:themeTint="80"/>
        </w:rPr>
        <w:t xml:space="preserve"> Training Course</w:t>
      </w:r>
    </w:p>
    <w:p w14:paraId="5865DEFD" w14:textId="77777777" w:rsidR="00FA2FD8" w:rsidRDefault="00FA2FD8">
      <w:pPr>
        <w:spacing w:after="0"/>
      </w:pPr>
      <w:r>
        <w:br w:type="page"/>
      </w:r>
    </w:p>
    <w:p w14:paraId="57286F71" w14:textId="26646FFE" w:rsidR="00FA2FD8" w:rsidRPr="008459C3" w:rsidRDefault="008459C3">
      <w:p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Title: </w:t>
      </w:r>
      <w:r w:rsidR="00FF331B">
        <w:rPr>
          <w:sz w:val="18"/>
          <w:szCs w:val="18"/>
        </w:rPr>
        <w:t>LAB GUIDE</w:t>
      </w:r>
      <w:r w:rsidR="00946CA4" w:rsidRPr="00946CA4">
        <w:rPr>
          <w:sz w:val="18"/>
          <w:szCs w:val="18"/>
        </w:rPr>
        <w:t xml:space="preserve">: </w:t>
      </w:r>
      <w:r w:rsidR="00FC14F7">
        <w:rPr>
          <w:sz w:val="18"/>
          <w:szCs w:val="18"/>
        </w:rPr>
        <w:t>Data Science</w:t>
      </w:r>
      <w:r w:rsidR="00D469AF">
        <w:rPr>
          <w:sz w:val="18"/>
          <w:szCs w:val="18"/>
        </w:rPr>
        <w:t xml:space="preserve"> for the Hortonworks Data Platform</w:t>
      </w:r>
    </w:p>
    <w:p w14:paraId="45483298" w14:textId="4DC1D49F" w:rsidR="008459C3" w:rsidRPr="008459C3" w:rsidRDefault="00FB07A9">
      <w:pPr>
        <w:spacing w:after="0"/>
        <w:rPr>
          <w:sz w:val="18"/>
          <w:szCs w:val="18"/>
        </w:rPr>
      </w:pPr>
      <w:r>
        <w:rPr>
          <w:sz w:val="18"/>
          <w:szCs w:val="18"/>
        </w:rPr>
        <w:t>Revision 2</w:t>
      </w:r>
    </w:p>
    <w:p w14:paraId="407D1BC3" w14:textId="77777777" w:rsidR="00FA2FD8" w:rsidRDefault="00FA2FD8">
      <w:pPr>
        <w:spacing w:after="0"/>
        <w:rPr>
          <w:sz w:val="18"/>
          <w:szCs w:val="18"/>
        </w:rPr>
      </w:pPr>
    </w:p>
    <w:p w14:paraId="1A9ED47E" w14:textId="5D17EC06" w:rsidR="008459C3" w:rsidRDefault="008459C3">
      <w:pPr>
        <w:spacing w:after="0"/>
        <w:rPr>
          <w:sz w:val="18"/>
          <w:szCs w:val="18"/>
        </w:rPr>
      </w:pPr>
      <w:r>
        <w:rPr>
          <w:sz w:val="18"/>
          <w:szCs w:val="18"/>
        </w:rPr>
        <w:t>Copyright</w:t>
      </w:r>
      <w:r w:rsidRPr="008459C3">
        <w:rPr>
          <w:sz w:val="18"/>
          <w:szCs w:val="18"/>
        </w:rPr>
        <w:t xml:space="preserve"> </w:t>
      </w:r>
      <w:r w:rsidRPr="008459C3">
        <w:rPr>
          <w:rFonts w:ascii="Lucida Grande" w:hAnsi="Lucida Grande" w:cs="Lucida Grande"/>
          <w:b/>
          <w:color w:val="000000"/>
          <w:sz w:val="18"/>
          <w:szCs w:val="18"/>
        </w:rPr>
        <w:t>©</w:t>
      </w:r>
      <w:r w:rsidR="00797615">
        <w:rPr>
          <w:rFonts w:ascii="Lucida Grande" w:hAnsi="Lucida Grande" w:cs="Lucida Grande"/>
          <w:b/>
          <w:color w:val="000000"/>
          <w:sz w:val="18"/>
          <w:szCs w:val="18"/>
        </w:rPr>
        <w:t xml:space="preserve"> </w:t>
      </w:r>
      <w:r w:rsidR="00FB07A9">
        <w:rPr>
          <w:sz w:val="18"/>
          <w:szCs w:val="18"/>
        </w:rPr>
        <w:t>2</w:t>
      </w:r>
      <w:r w:rsidR="00141C95">
        <w:rPr>
          <w:sz w:val="18"/>
          <w:szCs w:val="18"/>
        </w:rPr>
        <w:t>015</w:t>
      </w:r>
      <w:r w:rsidR="00797615">
        <w:rPr>
          <w:sz w:val="18"/>
          <w:szCs w:val="18"/>
        </w:rPr>
        <w:t xml:space="preserve"> H</w:t>
      </w:r>
      <w:r w:rsidR="00D9743B">
        <w:rPr>
          <w:sz w:val="18"/>
          <w:szCs w:val="18"/>
        </w:rPr>
        <w:t xml:space="preserve">ortonworks Inc </w:t>
      </w:r>
      <w:r w:rsidR="00141C95">
        <w:rPr>
          <w:sz w:val="18"/>
          <w:szCs w:val="18"/>
        </w:rPr>
        <w:t>2015</w:t>
      </w:r>
      <w:r w:rsidR="00797615">
        <w:rPr>
          <w:sz w:val="18"/>
          <w:szCs w:val="18"/>
        </w:rPr>
        <w:t xml:space="preserve"> All rights reserved.</w:t>
      </w:r>
    </w:p>
    <w:p w14:paraId="5A4AB8A5" w14:textId="77777777" w:rsidR="008459C3" w:rsidRDefault="008459C3">
      <w:pPr>
        <w:spacing w:after="0"/>
        <w:rPr>
          <w:sz w:val="18"/>
          <w:szCs w:val="18"/>
        </w:rPr>
      </w:pPr>
    </w:p>
    <w:p w14:paraId="7F9A67BB" w14:textId="77777777" w:rsidR="008459C3" w:rsidRPr="008459C3" w:rsidRDefault="008459C3">
      <w:pPr>
        <w:spacing w:after="0"/>
        <w:rPr>
          <w:sz w:val="18"/>
          <w:szCs w:val="18"/>
        </w:rPr>
      </w:pPr>
    </w:p>
    <w:p w14:paraId="618A704F" w14:textId="77777777" w:rsidR="008459C3" w:rsidRDefault="008459C3">
      <w:pPr>
        <w:spacing w:after="0"/>
        <w:rPr>
          <w:sz w:val="18"/>
          <w:szCs w:val="18"/>
        </w:rPr>
      </w:pPr>
      <w:r w:rsidRPr="008459C3">
        <w:rPr>
          <w:sz w:val="18"/>
          <w:szCs w:val="18"/>
        </w:rPr>
        <w:t xml:space="preserve">All Rights Reserved. </w:t>
      </w:r>
      <w:proofErr w:type="spellStart"/>
      <w:r w:rsidRPr="008459C3">
        <w:rPr>
          <w:sz w:val="18"/>
          <w:szCs w:val="18"/>
        </w:rPr>
        <w:t>Hadoop</w:t>
      </w:r>
      <w:proofErr w:type="spellEnd"/>
      <w:r w:rsidRPr="008459C3">
        <w:rPr>
          <w:sz w:val="18"/>
          <w:szCs w:val="18"/>
        </w:rPr>
        <w:t xml:space="preserve"> and the </w:t>
      </w:r>
      <w:proofErr w:type="spellStart"/>
      <w:r w:rsidRPr="008459C3">
        <w:rPr>
          <w:sz w:val="18"/>
          <w:szCs w:val="18"/>
        </w:rPr>
        <w:t>Hadoop</w:t>
      </w:r>
      <w:proofErr w:type="spellEnd"/>
      <w:r w:rsidRPr="008459C3">
        <w:rPr>
          <w:sz w:val="18"/>
          <w:szCs w:val="18"/>
        </w:rPr>
        <w:t xml:space="preserve"> elephant logo are trademarks of the Apache Software Foundation.</w:t>
      </w:r>
    </w:p>
    <w:p w14:paraId="17037ED0" w14:textId="77777777" w:rsidR="008459C3" w:rsidRDefault="008459C3">
      <w:pPr>
        <w:spacing w:after="0"/>
        <w:rPr>
          <w:sz w:val="18"/>
          <w:szCs w:val="18"/>
        </w:rPr>
      </w:pPr>
    </w:p>
    <w:p w14:paraId="7C24AB8E" w14:textId="1E14279F" w:rsidR="008459C3" w:rsidRDefault="008459C3" w:rsidP="008459C3">
      <w:pPr>
        <w:spacing w:after="0"/>
        <w:rPr>
          <w:sz w:val="18"/>
          <w:szCs w:val="18"/>
        </w:rPr>
      </w:pPr>
      <w:r>
        <w:rPr>
          <w:sz w:val="18"/>
          <w:szCs w:val="18"/>
        </w:rPr>
        <w:t>The contents of this course and all its related materials, including lab exercises and files, are Copyright</w:t>
      </w:r>
      <w:r w:rsidRPr="008459C3">
        <w:rPr>
          <w:sz w:val="18"/>
          <w:szCs w:val="18"/>
        </w:rPr>
        <w:t xml:space="preserve"> </w:t>
      </w:r>
      <w:r w:rsidRPr="008459C3">
        <w:rPr>
          <w:rFonts w:ascii="Lucida Grande" w:hAnsi="Lucida Grande" w:cs="Lucida Grande"/>
          <w:b/>
          <w:color w:val="000000"/>
          <w:sz w:val="18"/>
          <w:szCs w:val="18"/>
        </w:rPr>
        <w:t>©</w:t>
      </w:r>
      <w:r w:rsidR="00797615">
        <w:rPr>
          <w:rFonts w:ascii="Lucida Grande" w:hAnsi="Lucida Grande" w:cs="Lucida Grande"/>
          <w:b/>
          <w:color w:val="000000"/>
          <w:sz w:val="18"/>
          <w:szCs w:val="18"/>
        </w:rPr>
        <w:t xml:space="preserve"> </w:t>
      </w:r>
      <w:r w:rsidR="00FB07A9">
        <w:rPr>
          <w:sz w:val="18"/>
          <w:szCs w:val="18"/>
        </w:rPr>
        <w:t>2</w:t>
      </w:r>
      <w:r w:rsidR="008966F2">
        <w:rPr>
          <w:sz w:val="18"/>
          <w:szCs w:val="18"/>
        </w:rPr>
        <w:t xml:space="preserve">015 </w:t>
      </w:r>
      <w:r w:rsidR="00797615">
        <w:rPr>
          <w:sz w:val="18"/>
          <w:szCs w:val="18"/>
        </w:rPr>
        <w:t>Hortonworks Inc</w:t>
      </w:r>
      <w:r>
        <w:rPr>
          <w:sz w:val="18"/>
          <w:szCs w:val="18"/>
        </w:rPr>
        <w:t>.</w:t>
      </w:r>
    </w:p>
    <w:p w14:paraId="25D6570E" w14:textId="77777777" w:rsidR="00956D7F" w:rsidRDefault="00956D7F" w:rsidP="008459C3">
      <w:pPr>
        <w:spacing w:after="0"/>
        <w:rPr>
          <w:sz w:val="18"/>
          <w:szCs w:val="18"/>
        </w:rPr>
      </w:pPr>
    </w:p>
    <w:p w14:paraId="2AD6804A" w14:textId="77777777" w:rsidR="00956D7F" w:rsidRDefault="00956D7F" w:rsidP="008459C3">
      <w:pPr>
        <w:spacing w:after="0"/>
        <w:rPr>
          <w:sz w:val="18"/>
          <w:szCs w:val="18"/>
        </w:rPr>
      </w:pPr>
      <w:r w:rsidRPr="00956D7F">
        <w:rPr>
          <w:sz w:val="18"/>
          <w:szCs w:val="18"/>
        </w:rPr>
        <w:t xml:space="preserve">No part of this publication may be reproduced, stored in a retrieval system, or transmitted in any form or by any means electronic, mechanical, photocopying, </w:t>
      </w:r>
      <w:proofErr w:type="gramStart"/>
      <w:r w:rsidRPr="00956D7F">
        <w:rPr>
          <w:sz w:val="18"/>
          <w:szCs w:val="18"/>
        </w:rPr>
        <w:t>recording</w:t>
      </w:r>
      <w:proofErr w:type="gramEnd"/>
      <w:r w:rsidRPr="00956D7F">
        <w:rPr>
          <w:sz w:val="18"/>
          <w:szCs w:val="18"/>
        </w:rPr>
        <w:t xml:space="preserve"> or otherwise without the prior </w:t>
      </w:r>
      <w:r>
        <w:rPr>
          <w:sz w:val="18"/>
          <w:szCs w:val="18"/>
        </w:rPr>
        <w:t xml:space="preserve">written </w:t>
      </w:r>
      <w:r w:rsidRPr="00956D7F">
        <w:rPr>
          <w:sz w:val="18"/>
          <w:szCs w:val="18"/>
        </w:rPr>
        <w:t>permission of</w:t>
      </w:r>
      <w:r>
        <w:rPr>
          <w:sz w:val="18"/>
          <w:szCs w:val="18"/>
        </w:rPr>
        <w:t xml:space="preserve"> Hortonworks Inc.</w:t>
      </w:r>
    </w:p>
    <w:p w14:paraId="02046650" w14:textId="77777777" w:rsidR="00D9743B" w:rsidRDefault="00D9743B">
      <w:pPr>
        <w:spacing w:after="0"/>
      </w:pPr>
    </w:p>
    <w:p w14:paraId="3ADAF3D4" w14:textId="4B51925B" w:rsidR="00581AA4" w:rsidRDefault="00581AA4" w:rsidP="00581AA4">
      <w:pPr>
        <w:pStyle w:val="LabTitle"/>
      </w:pPr>
      <w:bookmarkStart w:id="0" w:name="_Toc298539058"/>
      <w:r>
        <w:t xml:space="preserve">Lab: </w:t>
      </w:r>
      <w:bookmarkEnd w:id="0"/>
      <w:r w:rsidR="00FF7E82">
        <w:t>Feature Building with Spark ML</w:t>
      </w:r>
    </w:p>
    <w:p w14:paraId="7CC8E27B" w14:textId="77777777" w:rsidR="00581AA4" w:rsidRDefault="00581AA4" w:rsidP="00581AA4"/>
    <w:tbl>
      <w:tblPr>
        <w:tblStyle w:val="TableGrid"/>
        <w:tblW w:w="9115" w:type="dxa"/>
        <w:tblLook w:val="04A0" w:firstRow="1" w:lastRow="0" w:firstColumn="1" w:lastColumn="0" w:noHBand="0" w:noVBand="1"/>
      </w:tblPr>
      <w:tblGrid>
        <w:gridCol w:w="2890"/>
        <w:gridCol w:w="6225"/>
      </w:tblGrid>
      <w:tr w:rsidR="00581AA4" w14:paraId="5CC6979F" w14:textId="77777777" w:rsidTr="00BD0739">
        <w:trPr>
          <w:trHeight w:val="315"/>
        </w:trPr>
        <w:tc>
          <w:tcPr>
            <w:tcW w:w="2890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41A57A0D" w14:textId="77777777" w:rsidR="00581AA4" w:rsidRPr="00920E7F" w:rsidRDefault="00581AA4" w:rsidP="00BD0739">
            <w:pPr>
              <w:jc w:val="right"/>
              <w:rPr>
                <w:b/>
              </w:rPr>
            </w:pPr>
            <w:r w:rsidRPr="00920E7F">
              <w:rPr>
                <w:b/>
              </w:rPr>
              <w:t>Objective:</w:t>
            </w:r>
          </w:p>
        </w:tc>
        <w:tc>
          <w:tcPr>
            <w:tcW w:w="6225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44817D2" w14:textId="10F9271F" w:rsidR="00581AA4" w:rsidRDefault="00581AA4" w:rsidP="00BD0739">
            <w:r>
              <w:t xml:space="preserve">Become familiar with using Spark </w:t>
            </w:r>
            <w:proofErr w:type="spellStart"/>
            <w:r>
              <w:t>MLlib</w:t>
            </w:r>
            <w:proofErr w:type="spellEnd"/>
            <w:r>
              <w:t xml:space="preserve"> to run data science algorithms on a </w:t>
            </w:r>
            <w:proofErr w:type="spellStart"/>
            <w:r>
              <w:t>Had</w:t>
            </w:r>
            <w:r w:rsidR="000E054E">
              <w:t>o</w:t>
            </w:r>
            <w:r>
              <w:t>op</w:t>
            </w:r>
            <w:proofErr w:type="spellEnd"/>
            <w:r>
              <w:t xml:space="preserve"> cluster.</w:t>
            </w:r>
          </w:p>
        </w:tc>
      </w:tr>
      <w:tr w:rsidR="00581AA4" w14:paraId="68F57B0C" w14:textId="77777777" w:rsidTr="00BD0739">
        <w:trPr>
          <w:trHeight w:val="315"/>
        </w:trPr>
        <w:tc>
          <w:tcPr>
            <w:tcW w:w="2890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49B3A1C7" w14:textId="77777777" w:rsidR="00581AA4" w:rsidRPr="00920E7F" w:rsidRDefault="00581AA4" w:rsidP="00BD0739">
            <w:pPr>
              <w:jc w:val="right"/>
              <w:rPr>
                <w:b/>
              </w:rPr>
            </w:pPr>
            <w:r w:rsidRPr="00920E7F">
              <w:rPr>
                <w:b/>
              </w:rPr>
              <w:t>Successful Outcome:</w:t>
            </w:r>
          </w:p>
        </w:tc>
        <w:tc>
          <w:tcPr>
            <w:tcW w:w="6225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B52222B" w14:textId="766E201B" w:rsidR="00581AA4" w:rsidRDefault="00581AA4" w:rsidP="00581AA4">
            <w:r>
              <w:t xml:space="preserve">You will have created a spam classifier with </w:t>
            </w:r>
            <w:proofErr w:type="spellStart"/>
            <w:r>
              <w:t>MLlib</w:t>
            </w:r>
            <w:proofErr w:type="spellEnd"/>
            <w:r>
              <w:t>.</w:t>
            </w:r>
          </w:p>
        </w:tc>
      </w:tr>
      <w:tr w:rsidR="00581AA4" w14:paraId="69C65423" w14:textId="77777777" w:rsidTr="00BD0739">
        <w:trPr>
          <w:trHeight w:val="315"/>
        </w:trPr>
        <w:tc>
          <w:tcPr>
            <w:tcW w:w="2890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2C7E7ABD" w14:textId="77777777" w:rsidR="00581AA4" w:rsidRPr="00920E7F" w:rsidRDefault="00581AA4" w:rsidP="00BD0739">
            <w:pPr>
              <w:jc w:val="right"/>
              <w:rPr>
                <w:b/>
              </w:rPr>
            </w:pPr>
            <w:r>
              <w:rPr>
                <w:b/>
              </w:rPr>
              <w:t>Before You Begin:</w:t>
            </w:r>
          </w:p>
        </w:tc>
        <w:tc>
          <w:tcPr>
            <w:tcW w:w="6225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B377669" w14:textId="77777777" w:rsidR="00581AA4" w:rsidRDefault="00581AA4" w:rsidP="00BD0739">
            <w:r>
              <w:t>Your HDP cluster should be up and running in the classroom VM.</w:t>
            </w:r>
          </w:p>
        </w:tc>
      </w:tr>
    </w:tbl>
    <w:p w14:paraId="7896B32E" w14:textId="77777777" w:rsidR="00581AA4" w:rsidRDefault="00581AA4" w:rsidP="00581AA4"/>
    <w:p w14:paraId="4864DE34" w14:textId="77777777" w:rsidR="00581AA4" w:rsidRDefault="00581AA4" w:rsidP="00581AA4"/>
    <w:p w14:paraId="7FE19A8E" w14:textId="29E6EFEE" w:rsidR="001D5862" w:rsidRDefault="001D5862" w:rsidP="00A935D2">
      <w:pPr>
        <w:pStyle w:val="LabSteps"/>
        <w:keepNext/>
        <w:keepLines/>
        <w:numPr>
          <w:ilvl w:val="1"/>
          <w:numId w:val="12"/>
        </w:numPr>
      </w:pPr>
      <w:r>
        <w:t xml:space="preserve">Before we can begin this lab, we need to </w:t>
      </w:r>
      <w:r w:rsidR="0020131B">
        <w:t xml:space="preserve">retrieve the data and put it in the HDFS.  Run the following commands below the screenshot to retrieve the data, unzip the file, and put the data into the </w:t>
      </w:r>
      <w:proofErr w:type="spellStart"/>
      <w:r w:rsidR="0020131B">
        <w:t>hdfs</w:t>
      </w:r>
      <w:proofErr w:type="spellEnd"/>
      <w:r w:rsidR="00FF7E82">
        <w:t>.  We will also be building hive tables over this data.</w:t>
      </w:r>
    </w:p>
    <w:p w14:paraId="7427BB70" w14:textId="69A1A93C" w:rsidR="000F3CCE" w:rsidRDefault="00FF7E82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r w:rsidRPr="00FF7E82">
        <w:rPr>
          <w:rFonts w:ascii="Courier New" w:hAnsi="Courier New" w:cs="Courier New"/>
          <w:sz w:val="22"/>
          <w:szCs w:val="22"/>
        </w:rPr>
        <w:t>%</w:t>
      </w:r>
      <w:proofErr w:type="spellStart"/>
      <w:proofErr w:type="gramStart"/>
      <w:r w:rsidRPr="00FF7E82">
        <w:rPr>
          <w:rFonts w:ascii="Courier New" w:hAnsi="Courier New" w:cs="Courier New"/>
          <w:sz w:val="22"/>
          <w:szCs w:val="22"/>
        </w:rPr>
        <w:t>sql</w:t>
      </w:r>
      <w:proofErr w:type="spellEnd"/>
      <w:proofErr w:type="gramEnd"/>
      <w:r w:rsidRPr="00FF7E82">
        <w:rPr>
          <w:rFonts w:ascii="Courier New" w:hAnsi="Courier New" w:cs="Courier New"/>
          <w:sz w:val="22"/>
          <w:szCs w:val="22"/>
        </w:rPr>
        <w:br/>
        <w:t xml:space="preserve">CREATE TABLE </w:t>
      </w:r>
      <w:proofErr w:type="spellStart"/>
      <w:r w:rsidRPr="00FF7E82">
        <w:rPr>
          <w:rFonts w:ascii="Courier New" w:hAnsi="Courier New" w:cs="Courier New"/>
          <w:sz w:val="22"/>
          <w:szCs w:val="22"/>
        </w:rPr>
        <w:t>crimes_wn</w:t>
      </w:r>
      <w:proofErr w:type="spellEnd"/>
      <w:r w:rsidRPr="00FF7E82">
        <w:rPr>
          <w:rFonts w:ascii="Courier New" w:hAnsi="Courier New" w:cs="Courier New"/>
          <w:sz w:val="22"/>
          <w:szCs w:val="22"/>
        </w:rPr>
        <w:t>(</w:t>
      </w:r>
      <w:r w:rsidRPr="00FF7E82">
        <w:rPr>
          <w:rFonts w:ascii="Courier New" w:hAnsi="Courier New" w:cs="Courier New"/>
          <w:sz w:val="22"/>
          <w:szCs w:val="22"/>
        </w:rPr>
        <w:br/>
        <w:t xml:space="preserve">  </w:t>
      </w:r>
      <w:proofErr w:type="spellStart"/>
      <w:r w:rsidRPr="00FF7E82">
        <w:rPr>
          <w:rFonts w:ascii="Courier New" w:hAnsi="Courier New" w:cs="Courier New"/>
          <w:sz w:val="22"/>
          <w:szCs w:val="22"/>
        </w:rPr>
        <w:t>date_str</w:t>
      </w:r>
      <w:proofErr w:type="spellEnd"/>
      <w:r w:rsidRPr="00FF7E82">
        <w:rPr>
          <w:rFonts w:ascii="Courier New" w:hAnsi="Courier New" w:cs="Courier New"/>
          <w:sz w:val="22"/>
          <w:szCs w:val="22"/>
        </w:rPr>
        <w:t xml:space="preserve"> string,</w:t>
      </w:r>
      <w:r w:rsidRPr="00FF7E82">
        <w:rPr>
          <w:rFonts w:ascii="Courier New" w:hAnsi="Courier New" w:cs="Courier New"/>
          <w:sz w:val="22"/>
          <w:szCs w:val="22"/>
        </w:rPr>
        <w:br/>
        <w:t xml:space="preserve">  time string,</w:t>
      </w:r>
      <w:r w:rsidRPr="00FF7E82">
        <w:rPr>
          <w:rFonts w:ascii="Courier New" w:hAnsi="Courier New" w:cs="Courier New"/>
          <w:sz w:val="22"/>
          <w:szCs w:val="22"/>
        </w:rPr>
        <w:br/>
        <w:t xml:space="preserve">  </w:t>
      </w:r>
      <w:proofErr w:type="spellStart"/>
      <w:r w:rsidRPr="00FF7E82">
        <w:rPr>
          <w:rFonts w:ascii="Courier New" w:hAnsi="Courier New" w:cs="Courier New"/>
          <w:sz w:val="22"/>
          <w:szCs w:val="22"/>
        </w:rPr>
        <w:t>dayofweek</w:t>
      </w:r>
      <w:proofErr w:type="spellEnd"/>
      <w:r w:rsidRPr="00FF7E82">
        <w:rPr>
          <w:rFonts w:ascii="Courier New" w:hAnsi="Courier New" w:cs="Courier New"/>
          <w:sz w:val="22"/>
          <w:szCs w:val="22"/>
        </w:rPr>
        <w:t xml:space="preserve"> string,</w:t>
      </w:r>
      <w:r w:rsidRPr="00FF7E82">
        <w:rPr>
          <w:rFonts w:ascii="Courier New" w:hAnsi="Courier New" w:cs="Courier New"/>
          <w:sz w:val="22"/>
          <w:szCs w:val="22"/>
        </w:rPr>
        <w:br/>
        <w:t xml:space="preserve">  category string,</w:t>
      </w:r>
      <w:r w:rsidRPr="00FF7E82">
        <w:rPr>
          <w:rFonts w:ascii="Courier New" w:hAnsi="Courier New" w:cs="Courier New"/>
          <w:sz w:val="22"/>
          <w:szCs w:val="22"/>
        </w:rPr>
        <w:br/>
        <w:t xml:space="preserve">  district string,</w:t>
      </w:r>
      <w:r w:rsidRPr="00FF7E82">
        <w:rPr>
          <w:rFonts w:ascii="Courier New" w:hAnsi="Courier New" w:cs="Courier New"/>
          <w:sz w:val="22"/>
          <w:szCs w:val="22"/>
        </w:rPr>
        <w:br/>
        <w:t xml:space="preserve">  resolution string,</w:t>
      </w:r>
      <w:r w:rsidRPr="00FF7E82">
        <w:rPr>
          <w:rFonts w:ascii="Courier New" w:hAnsi="Courier New" w:cs="Courier New"/>
          <w:sz w:val="22"/>
          <w:szCs w:val="22"/>
        </w:rPr>
        <w:br/>
        <w:t xml:space="preserve">  description string,</w:t>
      </w:r>
      <w:r w:rsidRPr="00FF7E82">
        <w:rPr>
          <w:rFonts w:ascii="Courier New" w:hAnsi="Courier New" w:cs="Courier New"/>
          <w:sz w:val="22"/>
          <w:szCs w:val="22"/>
        </w:rPr>
        <w:br/>
        <w:t xml:space="preserve">  neighborhood string)</w:t>
      </w:r>
      <w:r w:rsidR="000F3CCE">
        <w:rPr>
          <w:rFonts w:ascii="Courier New" w:hAnsi="Courier New" w:cs="Courier New"/>
          <w:sz w:val="22"/>
          <w:szCs w:val="22"/>
        </w:rPr>
        <w:br/>
        <w:t>STORED AS ORC</w:t>
      </w:r>
    </w:p>
    <w:p w14:paraId="25FD075B" w14:textId="6BC809AA" w:rsidR="00FF7E82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r w:rsidRPr="000F3CCE">
        <w:rPr>
          <w:rFonts w:ascii="Courier New" w:hAnsi="Courier New" w:cs="Courier New"/>
          <w:sz w:val="22"/>
          <w:szCs w:val="22"/>
        </w:rPr>
        <w:t>%</w:t>
      </w:r>
      <w:proofErr w:type="spellStart"/>
      <w:proofErr w:type="gramStart"/>
      <w:r w:rsidRPr="000F3CCE">
        <w:rPr>
          <w:rFonts w:ascii="Courier New" w:hAnsi="Courier New" w:cs="Courier New"/>
          <w:sz w:val="22"/>
          <w:szCs w:val="22"/>
        </w:rPr>
        <w:t>sql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CREATE TABLE `weather`(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`station` string,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 xml:space="preserve">`year`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,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 xml:space="preserve">`month`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,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 xml:space="preserve">`day`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,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`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date_str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` string,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`metric` string,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 xml:space="preserve">`value`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)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STORED AS ORC</w:t>
      </w:r>
    </w:p>
    <w:p w14:paraId="79E64CBE" w14:textId="1D7976DF" w:rsid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74ECAEFE" wp14:editId="52E5DE30">
            <wp:extent cx="5486400" cy="6803136"/>
            <wp:effectExtent l="0" t="0" r="0" b="444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0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2F47" w14:textId="77777777" w:rsid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</w:p>
    <w:p w14:paraId="44A87DC0" w14:textId="77777777" w:rsid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</w:p>
    <w:p w14:paraId="0EED091E" w14:textId="77777777" w:rsid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</w:p>
    <w:p w14:paraId="3683799F" w14:textId="77777777" w:rsid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</w:p>
    <w:p w14:paraId="6F5EFCE9" w14:textId="49FADEB2" w:rsid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r w:rsidRPr="000F3CCE">
        <w:rPr>
          <w:rFonts w:ascii="Courier New" w:hAnsi="Courier New" w:cs="Courier New"/>
          <w:sz w:val="22"/>
          <w:szCs w:val="22"/>
        </w:rPr>
        <w:t>%</w:t>
      </w:r>
      <w:proofErr w:type="spellStart"/>
      <w:proofErr w:type="gramStart"/>
      <w:r w:rsidRPr="000F3CCE">
        <w:rPr>
          <w:rFonts w:ascii="Courier New" w:hAnsi="Courier New" w:cs="Courier New"/>
          <w:sz w:val="22"/>
          <w:szCs w:val="22"/>
        </w:rPr>
        <w:t>sh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br/>
      </w:r>
      <w:proofErr w:type="spellStart"/>
      <w:r w:rsidRPr="000F3CCE">
        <w:rPr>
          <w:rFonts w:ascii="Courier New" w:hAnsi="Courier New" w:cs="Courier New"/>
          <w:sz w:val="22"/>
          <w:szCs w:val="22"/>
        </w:rPr>
        <w:t>wget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 xml:space="preserve"> </w:t>
      </w:r>
      <w:hyperlink r:id="rId11" w:history="1">
        <w:r w:rsidRPr="000F3CCE">
          <w:rPr>
            <w:rStyle w:val="Hyperlink"/>
            <w:rFonts w:ascii="Courier New" w:hAnsi="Courier New" w:cs="Courier New"/>
            <w:sz w:val="22"/>
            <w:szCs w:val="22"/>
          </w:rPr>
          <w:t>https://www.dropbox.com/s/tbkqim0v38xnwjg/crimes.zip?dl=1</w:t>
        </w:r>
      </w:hyperlink>
      <w:r w:rsidRPr="000F3CCE">
        <w:rPr>
          <w:rFonts w:ascii="Courier New" w:hAnsi="Courier New" w:cs="Courier New"/>
          <w:sz w:val="22"/>
          <w:szCs w:val="22"/>
        </w:rPr>
        <w:br/>
        <w:t xml:space="preserve">mv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crimes.zip?dl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=1 crimes.zip</w:t>
      </w:r>
      <w:r w:rsidRPr="000F3CCE">
        <w:rPr>
          <w:rFonts w:ascii="Courier New" w:hAnsi="Courier New" w:cs="Courier New"/>
          <w:sz w:val="22"/>
          <w:szCs w:val="22"/>
        </w:rPr>
        <w:br/>
        <w:t>unzip crimes.zip &gt; out2.log</w:t>
      </w:r>
      <w:r>
        <w:rPr>
          <w:rFonts w:ascii="Courier New" w:hAnsi="Courier New" w:cs="Courier New"/>
          <w:sz w:val="22"/>
          <w:szCs w:val="22"/>
        </w:rPr>
        <w:br/>
      </w:r>
      <w:proofErr w:type="spellStart"/>
      <w:r w:rsidRPr="000F3CCE">
        <w:rPr>
          <w:rFonts w:ascii="Courier New" w:hAnsi="Courier New" w:cs="Courier New"/>
          <w:sz w:val="22"/>
          <w:szCs w:val="22"/>
        </w:rPr>
        <w:t>wget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 xml:space="preserve"> </w:t>
      </w:r>
      <w:hyperlink r:id="rId12" w:history="1">
        <w:r w:rsidRPr="002028F3">
          <w:rPr>
            <w:rStyle w:val="Hyperlink"/>
            <w:rFonts w:ascii="Courier New" w:hAnsi="Courier New" w:cs="Courier New"/>
            <w:sz w:val="22"/>
            <w:szCs w:val="22"/>
          </w:rPr>
          <w:t>https://www.dropbox.com/s/p8ieto6te5kr06h/weather.zip?dl=1</w:t>
        </w:r>
      </w:hyperlink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 xml:space="preserve">mv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weather.zip?dl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=1 weather.zip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unzip weather.zip &gt; out3.log</w:t>
      </w:r>
    </w:p>
    <w:p w14:paraId="6CDDABAA" w14:textId="25F5218B" w:rsid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E3E39F7" wp14:editId="422BCEC5">
            <wp:extent cx="5486400" cy="2865072"/>
            <wp:effectExtent l="0" t="0" r="0" b="571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78EF" w14:textId="63101FFD" w:rsid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r w:rsidRPr="000F3CCE">
        <w:rPr>
          <w:rFonts w:ascii="Courier New" w:hAnsi="Courier New" w:cs="Courier New"/>
          <w:sz w:val="22"/>
          <w:szCs w:val="22"/>
        </w:rPr>
        <w:t>%</w:t>
      </w:r>
      <w:proofErr w:type="spellStart"/>
      <w:proofErr w:type="gramStart"/>
      <w:r w:rsidRPr="000F3CCE">
        <w:rPr>
          <w:rFonts w:ascii="Courier New" w:hAnsi="Courier New" w:cs="Courier New"/>
          <w:sz w:val="22"/>
          <w:szCs w:val="22"/>
        </w:rPr>
        <w:t>sql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 xml:space="preserve">load data local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inpath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 xml:space="preserve"> '/home/zeppelin/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crimes_wn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 xml:space="preserve">/*' overwrite into table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crimes_wn</w:t>
      </w:r>
      <w:proofErr w:type="spellEnd"/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%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sql</w:t>
      </w:r>
      <w:proofErr w:type="spellEnd"/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 xml:space="preserve">load data local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inpath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 xml:space="preserve"> '/home/zeppelin/weather/*' overwrite into table weather</w:t>
      </w:r>
    </w:p>
    <w:p w14:paraId="7CA8071F" w14:textId="1DA0429F" w:rsid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7A3B02F" wp14:editId="11A9CD96">
            <wp:extent cx="5486400" cy="1655017"/>
            <wp:effectExtent l="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BAD3" w14:textId="77777777" w:rsidR="000F3CCE" w:rsidRP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</w:p>
    <w:p w14:paraId="5DE03BB5" w14:textId="4D2781CF" w:rsidR="0020131B" w:rsidRDefault="000F3CCE" w:rsidP="000F3CCE">
      <w:pPr>
        <w:pStyle w:val="LabSteps"/>
        <w:numPr>
          <w:ilvl w:val="1"/>
          <w:numId w:val="12"/>
        </w:numPr>
      </w:pPr>
      <w:r>
        <w:t>Assuming we did everything correctly, go ahead and verify all the data is loaded into our hive tables. The following queries should return results</w:t>
      </w:r>
    </w:p>
    <w:p w14:paraId="29C957F4" w14:textId="604B8B2F" w:rsidR="000F3CCE" w:rsidRPr="000F3CCE" w:rsidRDefault="000F3CCE" w:rsidP="000F3CCE">
      <w:pPr>
        <w:pStyle w:val="LabSteps"/>
        <w:numPr>
          <w:ilvl w:val="0"/>
          <w:numId w:val="0"/>
        </w:numPr>
        <w:ind w:left="612"/>
        <w:rPr>
          <w:rFonts w:ascii="Courier New" w:hAnsi="Courier New" w:cs="Courier New"/>
          <w:sz w:val="22"/>
          <w:szCs w:val="22"/>
        </w:rPr>
      </w:pPr>
      <w:r w:rsidRPr="000F3CCE">
        <w:rPr>
          <w:rFonts w:ascii="Courier New" w:hAnsi="Courier New" w:cs="Courier New"/>
          <w:sz w:val="22"/>
          <w:szCs w:val="22"/>
        </w:rPr>
        <w:t>%</w:t>
      </w:r>
      <w:proofErr w:type="spellStart"/>
      <w:proofErr w:type="gramStart"/>
      <w:r w:rsidRPr="000F3CCE">
        <w:rPr>
          <w:rFonts w:ascii="Courier New" w:hAnsi="Courier New" w:cs="Courier New"/>
          <w:sz w:val="22"/>
          <w:szCs w:val="22"/>
        </w:rPr>
        <w:t>sql</w:t>
      </w:r>
      <w:proofErr w:type="spellEnd"/>
      <w:proofErr w:type="gramEnd"/>
      <w:r w:rsidRPr="000F3CCE">
        <w:rPr>
          <w:rFonts w:ascii="Courier New" w:hAnsi="Courier New" w:cs="Courier New"/>
          <w:sz w:val="22"/>
          <w:szCs w:val="22"/>
        </w:rPr>
        <w:br/>
        <w:t xml:space="preserve">select * from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crimes_wn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 xml:space="preserve"> limit 10</w:t>
      </w:r>
    </w:p>
    <w:p w14:paraId="13D00014" w14:textId="2D9FB30B" w:rsidR="000F3CCE" w:rsidRPr="000F3CCE" w:rsidRDefault="000F3CCE" w:rsidP="000F3CCE">
      <w:pPr>
        <w:pStyle w:val="LabSteps"/>
        <w:numPr>
          <w:ilvl w:val="0"/>
          <w:numId w:val="0"/>
        </w:numPr>
        <w:ind w:left="612"/>
        <w:rPr>
          <w:rFonts w:ascii="Courier New" w:hAnsi="Courier New" w:cs="Courier New"/>
          <w:sz w:val="22"/>
          <w:szCs w:val="22"/>
        </w:rPr>
      </w:pPr>
      <w:r w:rsidRPr="000F3CCE">
        <w:rPr>
          <w:rFonts w:ascii="Courier New" w:hAnsi="Courier New" w:cs="Courier New"/>
          <w:sz w:val="22"/>
          <w:szCs w:val="22"/>
        </w:rPr>
        <w:t>%</w:t>
      </w:r>
      <w:proofErr w:type="spellStart"/>
      <w:proofErr w:type="gramStart"/>
      <w:r w:rsidRPr="000F3CCE">
        <w:rPr>
          <w:rFonts w:ascii="Courier New" w:hAnsi="Courier New" w:cs="Courier New"/>
          <w:sz w:val="22"/>
          <w:szCs w:val="22"/>
        </w:rPr>
        <w:t>sql</w:t>
      </w:r>
      <w:proofErr w:type="spellEnd"/>
      <w:proofErr w:type="gramEnd"/>
      <w:r w:rsidRPr="000F3CCE">
        <w:rPr>
          <w:rFonts w:ascii="Courier New" w:hAnsi="Courier New" w:cs="Courier New"/>
          <w:sz w:val="22"/>
          <w:szCs w:val="22"/>
        </w:rPr>
        <w:br/>
        <w:t>select * from weather limit 10</w:t>
      </w:r>
    </w:p>
    <w:p w14:paraId="6EE0E7ED" w14:textId="77777777" w:rsidR="000F3CCE" w:rsidRDefault="000F3CCE" w:rsidP="000F3CCE">
      <w:pPr>
        <w:pStyle w:val="LabSteps"/>
        <w:numPr>
          <w:ilvl w:val="0"/>
          <w:numId w:val="12"/>
        </w:numPr>
      </w:pPr>
      <w:r>
        <w:t>Now that the data is loaded, lets start manipulating it and building our features.</w:t>
      </w:r>
    </w:p>
    <w:p w14:paraId="28EDEBD9" w14:textId="22176738" w:rsidR="0020131B" w:rsidRDefault="000F3CCE" w:rsidP="000F3CCE">
      <w:pPr>
        <w:pStyle w:val="LabSteps"/>
        <w:numPr>
          <w:ilvl w:val="1"/>
          <w:numId w:val="12"/>
        </w:numPr>
      </w:pPr>
      <w:r>
        <w:t xml:space="preserve"> </w:t>
      </w:r>
      <w:proofErr w:type="spellStart"/>
      <w:r>
        <w:t>Firse</w:t>
      </w:r>
      <w:proofErr w:type="spellEnd"/>
      <w:r>
        <w:t xml:space="preserve"> we want to grab all the data between 2011 and 2014.  The date string contains the year, so we need to extract that.</w:t>
      </w:r>
    </w:p>
    <w:p w14:paraId="1FA26FC9" w14:textId="77777777" w:rsidR="000F3CCE" w:rsidRP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0F3CCE">
        <w:rPr>
          <w:rFonts w:ascii="Courier New" w:hAnsi="Courier New" w:cs="Courier New"/>
          <w:sz w:val="22"/>
          <w:szCs w:val="22"/>
        </w:rPr>
        <w:t>val</w:t>
      </w:r>
      <w:proofErr w:type="spellEnd"/>
      <w:proofErr w:type="gramEnd"/>
      <w:r w:rsidRPr="000F3CC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crimes_wn_all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sqlContext.table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crimes_wn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")</w:t>
      </w:r>
    </w:p>
    <w:p w14:paraId="7363235F" w14:textId="76DFA6DB" w:rsidR="0020131B" w:rsidRPr="000F3CCE" w:rsidRDefault="000F3CCE" w:rsidP="000F3CCE">
      <w:pPr>
        <w:pStyle w:val="LabSteps"/>
        <w:numPr>
          <w:ilvl w:val="0"/>
          <w:numId w:val="0"/>
        </w:numPr>
        <w:ind w:left="72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0F3CCE">
        <w:rPr>
          <w:rFonts w:ascii="Courier New" w:hAnsi="Courier New" w:cs="Courier New"/>
          <w:sz w:val="22"/>
          <w:szCs w:val="22"/>
        </w:rPr>
        <w:t>val</w:t>
      </w:r>
      <w:proofErr w:type="spellEnd"/>
      <w:proofErr w:type="gramEnd"/>
      <w:r w:rsidRPr="000F3CC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crimes_wn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crimes_wn_all.filter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($"date_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substr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(7,4) &gt;= "2011").filter($"date_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substr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(7,4) &lt;= "2014")</w:t>
      </w:r>
    </w:p>
    <w:p w14:paraId="06B69FAC" w14:textId="65B45245" w:rsidR="0020131B" w:rsidRDefault="0020131B" w:rsidP="0020131B">
      <w:pPr>
        <w:pStyle w:val="LabSteps"/>
        <w:numPr>
          <w:ilvl w:val="1"/>
          <w:numId w:val="12"/>
        </w:numPr>
      </w:pPr>
      <w:r>
        <w:t xml:space="preserve">Next we </w:t>
      </w:r>
      <w:r w:rsidR="000F3CCE">
        <w:t xml:space="preserve">want to </w:t>
      </w:r>
      <w:proofErr w:type="spellStart"/>
      <w:r w:rsidR="000F3CCE">
        <w:t>exract</w:t>
      </w:r>
      <w:proofErr w:type="spellEnd"/>
      <w:r w:rsidR="000F3CCE">
        <w:t xml:space="preserve"> the year, month and day from the date, hour from the time, and we want to create a “</w:t>
      </w:r>
      <w:proofErr w:type="spellStart"/>
      <w:r w:rsidR="000F3CCE">
        <w:t>resovled</w:t>
      </w:r>
      <w:proofErr w:type="spellEnd"/>
      <w:r w:rsidR="000F3CCE">
        <w:t xml:space="preserve">” or not label.  In addition, we want to use category, district, </w:t>
      </w:r>
      <w:proofErr w:type="spellStart"/>
      <w:proofErr w:type="gramStart"/>
      <w:r w:rsidR="000F3CCE">
        <w:t>dave</w:t>
      </w:r>
      <w:proofErr w:type="spellEnd"/>
      <w:proofErr w:type="gramEnd"/>
      <w:r w:rsidR="000F3CCE">
        <w:t xml:space="preserve"> of week, description and neighborhood from the original dataset.</w:t>
      </w:r>
    </w:p>
    <w:p w14:paraId="38BDB944" w14:textId="685FA78C" w:rsidR="000F3CCE" w:rsidRPr="000F3CCE" w:rsidRDefault="000F3CCE" w:rsidP="000F3CCE">
      <w:pPr>
        <w:pStyle w:val="LabSteps"/>
        <w:numPr>
          <w:ilvl w:val="0"/>
          <w:numId w:val="0"/>
        </w:numPr>
        <w:ind w:left="612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0F3CCE">
        <w:rPr>
          <w:rFonts w:ascii="Courier New" w:hAnsi="Courier New" w:cs="Courier New"/>
          <w:sz w:val="22"/>
          <w:szCs w:val="22"/>
        </w:rPr>
        <w:t>val</w:t>
      </w:r>
      <w:proofErr w:type="spellEnd"/>
      <w:proofErr w:type="gramEnd"/>
      <w:r w:rsidRPr="000F3CCE">
        <w:rPr>
          <w:rFonts w:ascii="Courier New" w:hAnsi="Courier New" w:cs="Courier New"/>
          <w:sz w:val="22"/>
          <w:szCs w:val="22"/>
        </w:rPr>
        <w:t xml:space="preserve"> crimes</w:t>
      </w:r>
      <w:r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>
        <w:rPr>
          <w:rFonts w:ascii="Courier New" w:hAnsi="Courier New" w:cs="Courier New"/>
          <w:sz w:val="22"/>
          <w:szCs w:val="22"/>
        </w:rPr>
        <w:t>crimes_wn.withColumn</w:t>
      </w:r>
      <w:proofErr w:type="spellEnd"/>
      <w:r>
        <w:rPr>
          <w:rFonts w:ascii="Courier New" w:hAnsi="Courier New" w:cs="Courier New"/>
          <w:sz w:val="22"/>
          <w:szCs w:val="22"/>
        </w:rPr>
        <w:t>("year",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$"date_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substr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(7,4).cast("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"))                   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withColumn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("month", $"date_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substr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(1,2).cast("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"))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withColumn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("day", $"date_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substr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(4,2).cast("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"))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withColumn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("hour", $"time".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substr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(1,2).cast("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int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"))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.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withColumn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("resolved", when($"resolution" === "NONE", 0.0).otherwise(1.0))</w:t>
      </w:r>
      <w:r>
        <w:rPr>
          <w:rFonts w:ascii="Courier New" w:hAnsi="Courier New" w:cs="Courier New"/>
          <w:sz w:val="22"/>
          <w:szCs w:val="22"/>
        </w:rPr>
        <w:br/>
      </w:r>
      <w:r w:rsidRPr="000F3CCE">
        <w:rPr>
          <w:rFonts w:ascii="Courier New" w:hAnsi="Courier New" w:cs="Courier New"/>
          <w:sz w:val="22"/>
          <w:szCs w:val="22"/>
        </w:rPr>
        <w:t>.select("year", "month", "day", "hour", "resolved", "category", "district", "</w:t>
      </w:r>
      <w:proofErr w:type="spellStart"/>
      <w:r w:rsidRPr="000F3CCE">
        <w:rPr>
          <w:rFonts w:ascii="Courier New" w:hAnsi="Courier New" w:cs="Courier New"/>
          <w:sz w:val="22"/>
          <w:szCs w:val="22"/>
        </w:rPr>
        <w:t>dayofweek</w:t>
      </w:r>
      <w:proofErr w:type="spellEnd"/>
      <w:r w:rsidRPr="000F3CCE">
        <w:rPr>
          <w:rFonts w:ascii="Courier New" w:hAnsi="Courier New" w:cs="Courier New"/>
          <w:sz w:val="22"/>
          <w:szCs w:val="22"/>
        </w:rPr>
        <w:t>", "description", "neighborhood")</w:t>
      </w:r>
    </w:p>
    <w:p w14:paraId="7A9B087B" w14:textId="61794636" w:rsidR="0020131B" w:rsidRDefault="000F3CCE" w:rsidP="000F3CCE">
      <w:pPr>
        <w:pStyle w:val="LabSteps"/>
        <w:numPr>
          <w:ilvl w:val="0"/>
          <w:numId w:val="0"/>
        </w:numPr>
        <w:ind w:left="612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0F3CCE">
        <w:rPr>
          <w:rFonts w:ascii="Courier New" w:hAnsi="Courier New" w:cs="Courier New"/>
          <w:sz w:val="22"/>
          <w:szCs w:val="22"/>
        </w:rPr>
        <w:t>crimes.cache</w:t>
      </w:r>
      <w:proofErr w:type="spellEnd"/>
      <w:proofErr w:type="gramEnd"/>
      <w:r w:rsidRPr="000F3CCE">
        <w:rPr>
          <w:rFonts w:ascii="Courier New" w:hAnsi="Courier New" w:cs="Courier New"/>
          <w:sz w:val="22"/>
          <w:szCs w:val="22"/>
        </w:rPr>
        <w:t>()</w:t>
      </w:r>
    </w:p>
    <w:p w14:paraId="3A515305" w14:textId="44EA938E" w:rsidR="00AC1EC9" w:rsidRPr="0020131B" w:rsidRDefault="00AC1EC9" w:rsidP="000F3CCE">
      <w:pPr>
        <w:pStyle w:val="LabSteps"/>
        <w:numPr>
          <w:ilvl w:val="0"/>
          <w:numId w:val="0"/>
        </w:numPr>
        <w:ind w:left="612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911BA8E" wp14:editId="3E1A6E78">
            <wp:extent cx="5486400" cy="1868052"/>
            <wp:effectExtent l="0" t="0" r="0" b="1206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A1D" w14:textId="170CBBC7" w:rsidR="0020131B" w:rsidRDefault="0020131B" w:rsidP="0020131B">
      <w:pPr>
        <w:pStyle w:val="LabSteps"/>
        <w:numPr>
          <w:ilvl w:val="0"/>
          <w:numId w:val="0"/>
        </w:numPr>
        <w:ind w:left="612"/>
      </w:pPr>
    </w:p>
    <w:p w14:paraId="32940E40" w14:textId="5DB86355" w:rsidR="0020131B" w:rsidRDefault="00AC1EC9" w:rsidP="0020131B">
      <w:pPr>
        <w:pStyle w:val="LabSteps"/>
        <w:numPr>
          <w:ilvl w:val="1"/>
          <w:numId w:val="12"/>
        </w:numPr>
      </w:pPr>
      <w:r>
        <w:t xml:space="preserve">We have a hunch that the weather is going to play a roll in the crime dataset.  Lets go ahead get the </w:t>
      </w:r>
      <w:proofErr w:type="spellStart"/>
      <w:r>
        <w:t>relavent</w:t>
      </w:r>
      <w:proofErr w:type="spellEnd"/>
      <w:r>
        <w:t xml:space="preserve"> data for the bay area between the year 2011 and 2014.  We’re going to look at precipitation, max and min temperatures.</w:t>
      </w:r>
    </w:p>
    <w:p w14:paraId="00538550" w14:textId="41B06BCF" w:rsidR="00AC1EC9" w:rsidRDefault="00AC1EC9" w:rsidP="00AC1EC9">
      <w:pPr>
        <w:pStyle w:val="LabSteps"/>
        <w:numPr>
          <w:ilvl w:val="0"/>
          <w:numId w:val="0"/>
        </w:numPr>
        <w:ind w:left="576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AC1EC9">
        <w:rPr>
          <w:rFonts w:ascii="Courier New" w:hAnsi="Courier New" w:cs="Courier New"/>
          <w:sz w:val="22"/>
          <w:szCs w:val="22"/>
        </w:rPr>
        <w:t>val</w:t>
      </w:r>
      <w:proofErr w:type="spellEnd"/>
      <w:proofErr w:type="gramEnd"/>
      <w:r w:rsidRPr="00AC1EC9">
        <w:rPr>
          <w:rFonts w:ascii="Courier New" w:hAnsi="Courier New" w:cs="Courier New"/>
          <w:sz w:val="22"/>
          <w:szCs w:val="22"/>
        </w:rPr>
        <w:t xml:space="preserve"> weather =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sqlContext.sql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("select * from weather WHERE year&gt;=2011 and year&lt;=2014 and station == 'USW00023272'").cache()</w:t>
      </w:r>
      <w:r>
        <w:rPr>
          <w:rFonts w:ascii="Courier New" w:hAnsi="Courier New" w:cs="Courier New"/>
          <w:sz w:val="22"/>
          <w:szCs w:val="22"/>
        </w:rPr>
        <w:br/>
      </w:r>
      <w:proofErr w:type="spellStart"/>
      <w:r w:rsidRPr="00AC1EC9">
        <w:rPr>
          <w:rFonts w:ascii="Courier New" w:hAnsi="Courier New" w:cs="Courier New"/>
          <w:sz w:val="22"/>
          <w:szCs w:val="22"/>
        </w:rPr>
        <w:t>val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prcp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weather.filter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($"metric"==="PRCP").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withColumnRenamed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("value", 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prcp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").alias("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prcp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")</w:t>
      </w:r>
      <w:r>
        <w:rPr>
          <w:rFonts w:ascii="Courier New" w:hAnsi="Courier New" w:cs="Courier New"/>
          <w:sz w:val="22"/>
          <w:szCs w:val="22"/>
        </w:rPr>
        <w:br/>
      </w:r>
      <w:proofErr w:type="spellStart"/>
      <w:r>
        <w:rPr>
          <w:rFonts w:ascii="Courier New" w:hAnsi="Courier New" w:cs="Courier New"/>
          <w:sz w:val="22"/>
          <w:szCs w:val="22"/>
        </w:rPr>
        <w:t>val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tmin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weather.filter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($"metric"==="TMIN").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withColumnRenamed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("value", 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tmin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").alias("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tmin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")</w:t>
      </w:r>
      <w:r>
        <w:rPr>
          <w:rFonts w:ascii="Courier New" w:hAnsi="Courier New" w:cs="Courier New"/>
          <w:sz w:val="22"/>
          <w:szCs w:val="22"/>
        </w:rPr>
        <w:br/>
      </w:r>
      <w:proofErr w:type="spellStart"/>
      <w:r w:rsidRPr="00AC1EC9">
        <w:rPr>
          <w:rFonts w:ascii="Courier New" w:hAnsi="Courier New" w:cs="Courier New"/>
          <w:sz w:val="22"/>
          <w:szCs w:val="22"/>
        </w:rPr>
        <w:t>val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tmax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weather.filter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($"metric"==="TMAX").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withColumnRenamed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("value", 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tmax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").alias("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tmax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")</w:t>
      </w:r>
      <w:r>
        <w:rPr>
          <w:rFonts w:ascii="Courier New" w:hAnsi="Courier New" w:cs="Courier New"/>
          <w:sz w:val="22"/>
          <w:szCs w:val="22"/>
        </w:rPr>
        <w:br/>
      </w:r>
      <w:proofErr w:type="spellStart"/>
      <w:r w:rsidRPr="00AC1EC9">
        <w:rPr>
          <w:rFonts w:ascii="Courier New" w:hAnsi="Courier New" w:cs="Courier New"/>
          <w:sz w:val="22"/>
          <w:szCs w:val="22"/>
        </w:rPr>
        <w:t>val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wdata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prcp.join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tmin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, 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date_str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").join(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tmax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, 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date_str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").select(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prcp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("year"),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prcp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("month"),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prcp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("day"),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prcp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prcp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"),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tmin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tmin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"),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tmax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tmax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")).cache()</w:t>
      </w:r>
      <w:r>
        <w:rPr>
          <w:rFonts w:ascii="Courier New" w:hAnsi="Courier New" w:cs="Courier New"/>
          <w:sz w:val="22"/>
          <w:szCs w:val="22"/>
        </w:rPr>
        <w:br/>
      </w:r>
      <w:proofErr w:type="spellStart"/>
      <w:r>
        <w:rPr>
          <w:rFonts w:ascii="Courier New" w:hAnsi="Courier New" w:cs="Courier New"/>
          <w:sz w:val="22"/>
          <w:szCs w:val="22"/>
        </w:rPr>
        <w:t>wdata.show</w:t>
      </w:r>
      <w:proofErr w:type="spellEnd"/>
      <w:r>
        <w:rPr>
          <w:rFonts w:ascii="Courier New" w:hAnsi="Courier New" w:cs="Courier New"/>
          <w:sz w:val="22"/>
          <w:szCs w:val="22"/>
        </w:rPr>
        <w:t>()</w:t>
      </w:r>
    </w:p>
    <w:p w14:paraId="2824B74C" w14:textId="67FB7062" w:rsidR="00AC1EC9" w:rsidRPr="00AC1EC9" w:rsidRDefault="00AC1EC9" w:rsidP="00AC1EC9">
      <w:pPr>
        <w:pStyle w:val="LabSteps"/>
        <w:numPr>
          <w:ilvl w:val="0"/>
          <w:numId w:val="0"/>
        </w:numPr>
        <w:ind w:left="576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07DC3A8" wp14:editId="1BB52A7E">
            <wp:extent cx="2672655" cy="1643380"/>
            <wp:effectExtent l="0" t="0" r="0" b="762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246" cy="164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3B72" w14:textId="5109EFDA" w:rsidR="00C90260" w:rsidRDefault="00AC1EC9" w:rsidP="0020131B">
      <w:pPr>
        <w:pStyle w:val="LabSteps"/>
        <w:numPr>
          <w:ilvl w:val="1"/>
          <w:numId w:val="12"/>
        </w:numPr>
      </w:pPr>
      <w:r>
        <w:t>Now that we have our weather dataset, in addition to our crime dataset, lets combine them, and do a little bit of clean up.</w:t>
      </w:r>
    </w:p>
    <w:p w14:paraId="026451F3" w14:textId="5DA87DDD" w:rsidR="00AC1EC9" w:rsidRPr="00AC1EC9" w:rsidRDefault="00AC1EC9" w:rsidP="00AC1EC9">
      <w:pPr>
        <w:pStyle w:val="LabSteps"/>
        <w:numPr>
          <w:ilvl w:val="0"/>
          <w:numId w:val="0"/>
        </w:numPr>
        <w:ind w:left="612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AC1EC9">
        <w:rPr>
          <w:rFonts w:ascii="Courier New" w:hAnsi="Courier New" w:cs="Courier New"/>
          <w:sz w:val="22"/>
          <w:szCs w:val="22"/>
        </w:rPr>
        <w:t>val</w:t>
      </w:r>
      <w:proofErr w:type="spellEnd"/>
      <w:proofErr w:type="gramEnd"/>
      <w:r w:rsidRPr="00AC1EC9">
        <w:rPr>
          <w:rFonts w:ascii="Courier New" w:hAnsi="Courier New" w:cs="Courier New"/>
          <w:sz w:val="22"/>
          <w:szCs w:val="22"/>
        </w:rPr>
        <w:t xml:space="preserve"> joined =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wdata.join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(crimes,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wdata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("month") === crimes("month") &amp;&amp;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wdata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 xml:space="preserve">("day")===crimes("day") &amp;&amp; </w:t>
      </w:r>
      <w:proofErr w:type="spellStart"/>
      <w:r w:rsidRPr="00AC1EC9">
        <w:rPr>
          <w:rFonts w:ascii="Courier New" w:hAnsi="Courier New" w:cs="Courier New"/>
          <w:sz w:val="22"/>
          <w:szCs w:val="22"/>
        </w:rPr>
        <w:t>wdata</w:t>
      </w:r>
      <w:proofErr w:type="spellEnd"/>
      <w:r w:rsidRPr="00AC1EC9">
        <w:rPr>
          <w:rFonts w:ascii="Courier New" w:hAnsi="Courier New" w:cs="Courier New"/>
          <w:sz w:val="22"/>
          <w:szCs w:val="22"/>
        </w:rPr>
        <w:t>("year")===crimes("year"), "inner").drop(crimes("day")).drop(crimes("month")).drop(crimes("year"))</w:t>
      </w:r>
    </w:p>
    <w:p w14:paraId="0A68F5FA" w14:textId="6FA40518" w:rsidR="00C90260" w:rsidRDefault="00AC1EC9" w:rsidP="00AC1EC9">
      <w:pPr>
        <w:pStyle w:val="LabSteps"/>
        <w:numPr>
          <w:ilvl w:val="0"/>
          <w:numId w:val="0"/>
        </w:numPr>
        <w:ind w:left="612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AC1EC9">
        <w:rPr>
          <w:rFonts w:ascii="Courier New" w:hAnsi="Courier New" w:cs="Courier New"/>
          <w:sz w:val="22"/>
          <w:szCs w:val="22"/>
        </w:rPr>
        <w:t>j</w:t>
      </w:r>
      <w:r w:rsidRPr="00AC1EC9">
        <w:rPr>
          <w:rFonts w:ascii="Courier New" w:hAnsi="Courier New" w:cs="Courier New"/>
          <w:sz w:val="22"/>
          <w:szCs w:val="22"/>
        </w:rPr>
        <w:t>oined.show</w:t>
      </w:r>
      <w:proofErr w:type="spellEnd"/>
      <w:proofErr w:type="gramEnd"/>
      <w:r w:rsidRPr="00AC1EC9">
        <w:rPr>
          <w:rFonts w:ascii="Courier New" w:hAnsi="Courier New" w:cs="Courier New"/>
          <w:sz w:val="22"/>
          <w:szCs w:val="22"/>
        </w:rPr>
        <w:t>()</w:t>
      </w:r>
    </w:p>
    <w:p w14:paraId="0149ED39" w14:textId="482678AC" w:rsidR="00AC1EC9" w:rsidRPr="00AC1EC9" w:rsidRDefault="00AC1EC9" w:rsidP="00AC1EC9">
      <w:pPr>
        <w:pStyle w:val="LabSteps"/>
        <w:numPr>
          <w:ilvl w:val="0"/>
          <w:numId w:val="0"/>
        </w:numPr>
        <w:ind w:left="612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78476B85" wp14:editId="722715AE">
            <wp:extent cx="5486400" cy="842883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5E0E" w14:textId="0DBC2E0D" w:rsidR="00C90260" w:rsidRDefault="00AC1EC9" w:rsidP="0020131B">
      <w:pPr>
        <w:pStyle w:val="LabSteps"/>
        <w:numPr>
          <w:ilvl w:val="1"/>
          <w:numId w:val="12"/>
        </w:numPr>
      </w:pPr>
      <w:r>
        <w:t xml:space="preserve">Save the </w:t>
      </w:r>
      <w:proofErr w:type="spellStart"/>
      <w:r>
        <w:t>dataframe</w:t>
      </w:r>
      <w:proofErr w:type="spellEnd"/>
      <w:r>
        <w:t xml:space="preserve"> to the </w:t>
      </w:r>
      <w:proofErr w:type="spellStart"/>
      <w:r>
        <w:t>hdfs</w:t>
      </w:r>
      <w:proofErr w:type="spellEnd"/>
      <w:r>
        <w:t xml:space="preserve"> in an ORC file format.</w:t>
      </w:r>
      <w:bookmarkStart w:id="1" w:name="_GoBack"/>
      <w:bookmarkEnd w:id="1"/>
    </w:p>
    <w:p w14:paraId="3742A107" w14:textId="5DACD38E" w:rsidR="0058349C" w:rsidRDefault="00AC1EC9" w:rsidP="006224D1">
      <w:r>
        <w:rPr>
          <w:noProof/>
        </w:rPr>
        <w:drawing>
          <wp:inline distT="0" distB="0" distL="0" distR="0" wp14:anchorId="69AC2168" wp14:editId="74ACA120">
            <wp:extent cx="5486400" cy="1104472"/>
            <wp:effectExtent l="0" t="0" r="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349C" w:rsidSect="004E3600"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4C3B30" w14:textId="77777777" w:rsidR="000F3CCE" w:rsidRDefault="000F3CCE" w:rsidP="00EC0CAF">
      <w:r>
        <w:separator/>
      </w:r>
    </w:p>
  </w:endnote>
  <w:endnote w:type="continuationSeparator" w:id="0">
    <w:p w14:paraId="337D0BC0" w14:textId="77777777" w:rsidR="000F3CCE" w:rsidRDefault="000F3CCE" w:rsidP="00EC0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79ABEE" w14:textId="3305E11C" w:rsidR="000F3CCE" w:rsidRPr="004E3600" w:rsidRDefault="000F3CCE">
    <w:pPr>
      <w:pStyle w:val="Footer"/>
      <w:rPr>
        <w:sz w:val="20"/>
        <w:szCs w:val="20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C1EC9">
      <w:rPr>
        <w:rStyle w:val="PageNumber"/>
        <w:noProof/>
      </w:rPr>
      <w:t>8</w:t>
    </w:r>
    <w:r>
      <w:rPr>
        <w:rStyle w:val="PageNumber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 w:rsidRPr="004E3600">
      <w:rPr>
        <w:rStyle w:val="PageNumber"/>
        <w:sz w:val="20"/>
        <w:szCs w:val="20"/>
      </w:rPr>
      <w:t xml:space="preserve">Copyright </w:t>
    </w:r>
    <w:r w:rsidRPr="004E3600">
      <w:rPr>
        <w:rFonts w:ascii="Lucida Grande" w:hAnsi="Lucida Grande" w:cs="Lucida Grande"/>
        <w:b/>
        <w:color w:val="000000"/>
        <w:sz w:val="20"/>
        <w:szCs w:val="20"/>
      </w:rPr>
      <w:t>©</w:t>
    </w:r>
    <w:r>
      <w:rPr>
        <w:rStyle w:val="PageNumber"/>
        <w:sz w:val="20"/>
        <w:szCs w:val="20"/>
      </w:rPr>
      <w:t xml:space="preserve"> 2015</w:t>
    </w:r>
    <w:r w:rsidRPr="004E3600">
      <w:rPr>
        <w:rStyle w:val="PageNumber"/>
        <w:sz w:val="20"/>
        <w:szCs w:val="20"/>
      </w:rPr>
      <w:t>, Hortonworks, Inc.</w:t>
    </w:r>
    <w:r>
      <w:rPr>
        <w:rStyle w:val="PageNumber"/>
        <w:sz w:val="20"/>
        <w:szCs w:val="20"/>
      </w:rPr>
      <w:t xml:space="preserve"> All rights reserved.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EC4E22" w14:textId="022E13AF" w:rsidR="000F3CCE" w:rsidRDefault="000F3CCE" w:rsidP="004E3600">
    <w:pPr>
      <w:pStyle w:val="Footer"/>
      <w:tabs>
        <w:tab w:val="left" w:pos="440"/>
      </w:tabs>
    </w:pPr>
    <w:r w:rsidRPr="004E3600">
      <w:rPr>
        <w:rStyle w:val="PageNumber"/>
        <w:sz w:val="20"/>
        <w:szCs w:val="20"/>
      </w:rPr>
      <w:t xml:space="preserve">Copyright </w:t>
    </w:r>
    <w:r w:rsidRPr="004E3600">
      <w:rPr>
        <w:rFonts w:ascii="Lucida Grande" w:hAnsi="Lucida Grande" w:cs="Lucida Grande"/>
        <w:b/>
        <w:color w:val="000000"/>
        <w:sz w:val="20"/>
        <w:szCs w:val="20"/>
      </w:rPr>
      <w:t>©</w:t>
    </w:r>
    <w:r>
      <w:rPr>
        <w:rStyle w:val="PageNumber"/>
        <w:sz w:val="20"/>
        <w:szCs w:val="20"/>
      </w:rPr>
      <w:t xml:space="preserve"> 2015</w:t>
    </w:r>
    <w:r w:rsidRPr="004E3600">
      <w:rPr>
        <w:rStyle w:val="PageNumber"/>
        <w:sz w:val="20"/>
        <w:szCs w:val="20"/>
      </w:rPr>
      <w:t>, Hortonworks, Inc.</w:t>
    </w:r>
    <w:r>
      <w:rPr>
        <w:rStyle w:val="PageNumber"/>
        <w:sz w:val="20"/>
        <w:szCs w:val="20"/>
      </w:rPr>
      <w:t xml:space="preserve"> All rights reserved</w:t>
    </w: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C1EC9"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B8D756" w14:textId="77777777" w:rsidR="000F3CCE" w:rsidRDefault="000F3CCE" w:rsidP="00EC0CAF">
      <w:r>
        <w:separator/>
      </w:r>
    </w:p>
  </w:footnote>
  <w:footnote w:type="continuationSeparator" w:id="0">
    <w:p w14:paraId="2856068A" w14:textId="77777777" w:rsidR="000F3CCE" w:rsidRDefault="000F3CCE" w:rsidP="00EC0C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952197"/>
    <w:multiLevelType w:val="multilevel"/>
    <w:tmpl w:val="A54E3340"/>
    <w:lvl w:ilvl="0">
      <w:start w:val="1"/>
      <w:numFmt w:val="decimal"/>
      <w:pStyle w:val="LabSteps"/>
      <w:suff w:val="space"/>
      <w:lvlText w:val="Step %1:"/>
      <w:lvlJc w:val="left"/>
      <w:pPr>
        <w:ind w:left="720" w:hanging="720"/>
      </w:pPr>
      <w:rPr>
        <w:rFonts w:hint="default"/>
        <w:b/>
        <w:bCs/>
        <w:i w:val="0"/>
        <w:iCs w:val="0"/>
        <w:caps w:val="0"/>
        <w:spacing w:val="0"/>
        <w:position w:val="0"/>
        <w14:stylisticSets/>
      </w:rPr>
    </w:lvl>
    <w:lvl w:ilvl="1">
      <w:start w:val="1"/>
      <w:numFmt w:val="decimal"/>
      <w:suff w:val="space"/>
      <w:lvlText w:val="%1.%2."/>
      <w:lvlJc w:val="left"/>
      <w:pPr>
        <w:ind w:left="612" w:hanging="36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ind w:left="10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40" w:hanging="144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hideSpellingError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NotTrackMoves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A2E"/>
    <w:rsid w:val="00000F38"/>
    <w:rsid w:val="00002951"/>
    <w:rsid w:val="000033D5"/>
    <w:rsid w:val="00003607"/>
    <w:rsid w:val="000036E4"/>
    <w:rsid w:val="00003ABD"/>
    <w:rsid w:val="000040D2"/>
    <w:rsid w:val="00004B0E"/>
    <w:rsid w:val="00004D3A"/>
    <w:rsid w:val="00004E25"/>
    <w:rsid w:val="0000509D"/>
    <w:rsid w:val="000060D7"/>
    <w:rsid w:val="00006949"/>
    <w:rsid w:val="00006990"/>
    <w:rsid w:val="000074A5"/>
    <w:rsid w:val="00007988"/>
    <w:rsid w:val="00007C96"/>
    <w:rsid w:val="00007FAF"/>
    <w:rsid w:val="00010169"/>
    <w:rsid w:val="00010787"/>
    <w:rsid w:val="000107DE"/>
    <w:rsid w:val="00010A75"/>
    <w:rsid w:val="00010B39"/>
    <w:rsid w:val="00010C69"/>
    <w:rsid w:val="0001226D"/>
    <w:rsid w:val="000122EA"/>
    <w:rsid w:val="0001242D"/>
    <w:rsid w:val="0001280E"/>
    <w:rsid w:val="00013541"/>
    <w:rsid w:val="00014259"/>
    <w:rsid w:val="00014A7F"/>
    <w:rsid w:val="00014D4E"/>
    <w:rsid w:val="000151ED"/>
    <w:rsid w:val="000153B7"/>
    <w:rsid w:val="00015550"/>
    <w:rsid w:val="00015CD3"/>
    <w:rsid w:val="000164CF"/>
    <w:rsid w:val="00016E34"/>
    <w:rsid w:val="00016F58"/>
    <w:rsid w:val="0001712C"/>
    <w:rsid w:val="000174ED"/>
    <w:rsid w:val="00017876"/>
    <w:rsid w:val="00017C24"/>
    <w:rsid w:val="0002008D"/>
    <w:rsid w:val="000200FF"/>
    <w:rsid w:val="00020148"/>
    <w:rsid w:val="0002026D"/>
    <w:rsid w:val="000208D8"/>
    <w:rsid w:val="00020C90"/>
    <w:rsid w:val="00020CE4"/>
    <w:rsid w:val="00020CF4"/>
    <w:rsid w:val="00020E21"/>
    <w:rsid w:val="000213BA"/>
    <w:rsid w:val="0002153F"/>
    <w:rsid w:val="00021574"/>
    <w:rsid w:val="00021AF5"/>
    <w:rsid w:val="00021B4B"/>
    <w:rsid w:val="00022B6A"/>
    <w:rsid w:val="00023D79"/>
    <w:rsid w:val="00025F51"/>
    <w:rsid w:val="000263F7"/>
    <w:rsid w:val="00026500"/>
    <w:rsid w:val="00026908"/>
    <w:rsid w:val="0002745E"/>
    <w:rsid w:val="00027463"/>
    <w:rsid w:val="000278D7"/>
    <w:rsid w:val="0003040C"/>
    <w:rsid w:val="00031A49"/>
    <w:rsid w:val="0003369E"/>
    <w:rsid w:val="000337E0"/>
    <w:rsid w:val="00033952"/>
    <w:rsid w:val="00033B79"/>
    <w:rsid w:val="000344BF"/>
    <w:rsid w:val="0003535A"/>
    <w:rsid w:val="000356F3"/>
    <w:rsid w:val="00036C24"/>
    <w:rsid w:val="00037624"/>
    <w:rsid w:val="0004117E"/>
    <w:rsid w:val="000422F7"/>
    <w:rsid w:val="000425C0"/>
    <w:rsid w:val="00042A07"/>
    <w:rsid w:val="00042D47"/>
    <w:rsid w:val="00045DA8"/>
    <w:rsid w:val="000467AF"/>
    <w:rsid w:val="00046A12"/>
    <w:rsid w:val="00046B8E"/>
    <w:rsid w:val="0004730E"/>
    <w:rsid w:val="00047F18"/>
    <w:rsid w:val="00050776"/>
    <w:rsid w:val="000509D8"/>
    <w:rsid w:val="00050D16"/>
    <w:rsid w:val="00050F88"/>
    <w:rsid w:val="00050FE8"/>
    <w:rsid w:val="00051CDC"/>
    <w:rsid w:val="00052EFF"/>
    <w:rsid w:val="0005316B"/>
    <w:rsid w:val="00053550"/>
    <w:rsid w:val="0005363B"/>
    <w:rsid w:val="00053718"/>
    <w:rsid w:val="000538D4"/>
    <w:rsid w:val="00053D37"/>
    <w:rsid w:val="000542D6"/>
    <w:rsid w:val="00054C16"/>
    <w:rsid w:val="0005649F"/>
    <w:rsid w:val="00056EE6"/>
    <w:rsid w:val="00057734"/>
    <w:rsid w:val="00057E15"/>
    <w:rsid w:val="000610C6"/>
    <w:rsid w:val="00061301"/>
    <w:rsid w:val="0006156D"/>
    <w:rsid w:val="0006162D"/>
    <w:rsid w:val="00061929"/>
    <w:rsid w:val="00061F50"/>
    <w:rsid w:val="00063559"/>
    <w:rsid w:val="000635FB"/>
    <w:rsid w:val="0006366B"/>
    <w:rsid w:val="00063A07"/>
    <w:rsid w:val="00065306"/>
    <w:rsid w:val="000657E7"/>
    <w:rsid w:val="000657E9"/>
    <w:rsid w:val="00066851"/>
    <w:rsid w:val="00066C4C"/>
    <w:rsid w:val="00067066"/>
    <w:rsid w:val="00067A36"/>
    <w:rsid w:val="00070B2E"/>
    <w:rsid w:val="00070C41"/>
    <w:rsid w:val="00071096"/>
    <w:rsid w:val="00071240"/>
    <w:rsid w:val="000715D1"/>
    <w:rsid w:val="00071AB0"/>
    <w:rsid w:val="00071D99"/>
    <w:rsid w:val="00072AB9"/>
    <w:rsid w:val="00072D44"/>
    <w:rsid w:val="00072FF2"/>
    <w:rsid w:val="000731C5"/>
    <w:rsid w:val="0007351E"/>
    <w:rsid w:val="000738B0"/>
    <w:rsid w:val="000742E1"/>
    <w:rsid w:val="00074475"/>
    <w:rsid w:val="00074702"/>
    <w:rsid w:val="0007498E"/>
    <w:rsid w:val="00074A99"/>
    <w:rsid w:val="00076341"/>
    <w:rsid w:val="00076EFF"/>
    <w:rsid w:val="0007705A"/>
    <w:rsid w:val="00077953"/>
    <w:rsid w:val="00080098"/>
    <w:rsid w:val="000804B7"/>
    <w:rsid w:val="0008063C"/>
    <w:rsid w:val="00080AD4"/>
    <w:rsid w:val="00081303"/>
    <w:rsid w:val="0008183C"/>
    <w:rsid w:val="00081BDD"/>
    <w:rsid w:val="00081DA5"/>
    <w:rsid w:val="000820D0"/>
    <w:rsid w:val="00082355"/>
    <w:rsid w:val="00082DE9"/>
    <w:rsid w:val="00084D88"/>
    <w:rsid w:val="000856CA"/>
    <w:rsid w:val="000856F4"/>
    <w:rsid w:val="000859B9"/>
    <w:rsid w:val="00085F78"/>
    <w:rsid w:val="00086035"/>
    <w:rsid w:val="000861A5"/>
    <w:rsid w:val="00086986"/>
    <w:rsid w:val="00087325"/>
    <w:rsid w:val="00087C04"/>
    <w:rsid w:val="00090882"/>
    <w:rsid w:val="0009118B"/>
    <w:rsid w:val="0009151E"/>
    <w:rsid w:val="00091B30"/>
    <w:rsid w:val="00091D45"/>
    <w:rsid w:val="00092227"/>
    <w:rsid w:val="00092589"/>
    <w:rsid w:val="00092891"/>
    <w:rsid w:val="00092F5A"/>
    <w:rsid w:val="00093480"/>
    <w:rsid w:val="00093524"/>
    <w:rsid w:val="00093AF3"/>
    <w:rsid w:val="00093CA8"/>
    <w:rsid w:val="00093F80"/>
    <w:rsid w:val="000941CA"/>
    <w:rsid w:val="000944AA"/>
    <w:rsid w:val="00094549"/>
    <w:rsid w:val="00094D5D"/>
    <w:rsid w:val="00095ACE"/>
    <w:rsid w:val="00095B72"/>
    <w:rsid w:val="00096253"/>
    <w:rsid w:val="000967D1"/>
    <w:rsid w:val="00096A38"/>
    <w:rsid w:val="00096E60"/>
    <w:rsid w:val="00096F74"/>
    <w:rsid w:val="000970A5"/>
    <w:rsid w:val="00097297"/>
    <w:rsid w:val="000974E6"/>
    <w:rsid w:val="0009783A"/>
    <w:rsid w:val="00097C7F"/>
    <w:rsid w:val="000A02A7"/>
    <w:rsid w:val="000A05F0"/>
    <w:rsid w:val="000A08F9"/>
    <w:rsid w:val="000A0AB1"/>
    <w:rsid w:val="000A1F87"/>
    <w:rsid w:val="000A2760"/>
    <w:rsid w:val="000A2AB3"/>
    <w:rsid w:val="000A3A1B"/>
    <w:rsid w:val="000A3BF6"/>
    <w:rsid w:val="000A46DC"/>
    <w:rsid w:val="000A5291"/>
    <w:rsid w:val="000A52D4"/>
    <w:rsid w:val="000A53F6"/>
    <w:rsid w:val="000A5A33"/>
    <w:rsid w:val="000A5F11"/>
    <w:rsid w:val="000A6E0B"/>
    <w:rsid w:val="000A7880"/>
    <w:rsid w:val="000A7FBB"/>
    <w:rsid w:val="000B0BFF"/>
    <w:rsid w:val="000B0FDB"/>
    <w:rsid w:val="000B1759"/>
    <w:rsid w:val="000B19F9"/>
    <w:rsid w:val="000B1C73"/>
    <w:rsid w:val="000B20E1"/>
    <w:rsid w:val="000B43A7"/>
    <w:rsid w:val="000B44E9"/>
    <w:rsid w:val="000B4777"/>
    <w:rsid w:val="000B4940"/>
    <w:rsid w:val="000B5077"/>
    <w:rsid w:val="000B50CF"/>
    <w:rsid w:val="000B58A3"/>
    <w:rsid w:val="000B5A0C"/>
    <w:rsid w:val="000B7C2C"/>
    <w:rsid w:val="000C0229"/>
    <w:rsid w:val="000C0A7E"/>
    <w:rsid w:val="000C2826"/>
    <w:rsid w:val="000C3086"/>
    <w:rsid w:val="000C3667"/>
    <w:rsid w:val="000C408C"/>
    <w:rsid w:val="000C40AE"/>
    <w:rsid w:val="000C4C55"/>
    <w:rsid w:val="000C4F78"/>
    <w:rsid w:val="000C5AF1"/>
    <w:rsid w:val="000C5B82"/>
    <w:rsid w:val="000C61DD"/>
    <w:rsid w:val="000C67CB"/>
    <w:rsid w:val="000C67DD"/>
    <w:rsid w:val="000C69E4"/>
    <w:rsid w:val="000C6A5E"/>
    <w:rsid w:val="000D05E2"/>
    <w:rsid w:val="000D07D8"/>
    <w:rsid w:val="000D09F1"/>
    <w:rsid w:val="000D0E29"/>
    <w:rsid w:val="000D10A1"/>
    <w:rsid w:val="000D1AE9"/>
    <w:rsid w:val="000D1B61"/>
    <w:rsid w:val="000D1D9B"/>
    <w:rsid w:val="000D1E42"/>
    <w:rsid w:val="000D2245"/>
    <w:rsid w:val="000D2801"/>
    <w:rsid w:val="000D28E0"/>
    <w:rsid w:val="000D40A0"/>
    <w:rsid w:val="000D5051"/>
    <w:rsid w:val="000D6203"/>
    <w:rsid w:val="000D76D8"/>
    <w:rsid w:val="000D7FA7"/>
    <w:rsid w:val="000E00BE"/>
    <w:rsid w:val="000E0520"/>
    <w:rsid w:val="000E054E"/>
    <w:rsid w:val="000E1D1A"/>
    <w:rsid w:val="000E1EF2"/>
    <w:rsid w:val="000E24E1"/>
    <w:rsid w:val="000E31D0"/>
    <w:rsid w:val="000E33C0"/>
    <w:rsid w:val="000E3796"/>
    <w:rsid w:val="000E3C47"/>
    <w:rsid w:val="000E42E3"/>
    <w:rsid w:val="000E4515"/>
    <w:rsid w:val="000E46DF"/>
    <w:rsid w:val="000E489D"/>
    <w:rsid w:val="000E5D9C"/>
    <w:rsid w:val="000E70E0"/>
    <w:rsid w:val="000E762F"/>
    <w:rsid w:val="000E7697"/>
    <w:rsid w:val="000E79AC"/>
    <w:rsid w:val="000F02BF"/>
    <w:rsid w:val="000F074B"/>
    <w:rsid w:val="000F0926"/>
    <w:rsid w:val="000F0DC7"/>
    <w:rsid w:val="000F125D"/>
    <w:rsid w:val="000F139C"/>
    <w:rsid w:val="000F1892"/>
    <w:rsid w:val="000F19F9"/>
    <w:rsid w:val="000F269C"/>
    <w:rsid w:val="000F36CA"/>
    <w:rsid w:val="000F3CCE"/>
    <w:rsid w:val="000F4E68"/>
    <w:rsid w:val="000F51C6"/>
    <w:rsid w:val="000F52B3"/>
    <w:rsid w:val="000F58BC"/>
    <w:rsid w:val="000F5D05"/>
    <w:rsid w:val="000F60E1"/>
    <w:rsid w:val="000F63FE"/>
    <w:rsid w:val="000F6B95"/>
    <w:rsid w:val="000F6F78"/>
    <w:rsid w:val="000F72A9"/>
    <w:rsid w:val="000F76B1"/>
    <w:rsid w:val="001000EF"/>
    <w:rsid w:val="001002C3"/>
    <w:rsid w:val="0010090A"/>
    <w:rsid w:val="00100EE2"/>
    <w:rsid w:val="00101DF7"/>
    <w:rsid w:val="001022A4"/>
    <w:rsid w:val="00103EBD"/>
    <w:rsid w:val="00105122"/>
    <w:rsid w:val="00105C77"/>
    <w:rsid w:val="00105EC1"/>
    <w:rsid w:val="0010608B"/>
    <w:rsid w:val="0010694A"/>
    <w:rsid w:val="0010728F"/>
    <w:rsid w:val="00107734"/>
    <w:rsid w:val="00107F6C"/>
    <w:rsid w:val="001106CA"/>
    <w:rsid w:val="00110833"/>
    <w:rsid w:val="001119BF"/>
    <w:rsid w:val="00111B96"/>
    <w:rsid w:val="00111FF6"/>
    <w:rsid w:val="0011264E"/>
    <w:rsid w:val="0011291B"/>
    <w:rsid w:val="001130C6"/>
    <w:rsid w:val="00113814"/>
    <w:rsid w:val="00114281"/>
    <w:rsid w:val="00114DA7"/>
    <w:rsid w:val="00115982"/>
    <w:rsid w:val="00115F9C"/>
    <w:rsid w:val="00116DBB"/>
    <w:rsid w:val="00117102"/>
    <w:rsid w:val="00117266"/>
    <w:rsid w:val="001176F4"/>
    <w:rsid w:val="00117784"/>
    <w:rsid w:val="00117FBB"/>
    <w:rsid w:val="0012084A"/>
    <w:rsid w:val="0012167E"/>
    <w:rsid w:val="00121FB3"/>
    <w:rsid w:val="001224DA"/>
    <w:rsid w:val="00122F8F"/>
    <w:rsid w:val="00123093"/>
    <w:rsid w:val="001230F9"/>
    <w:rsid w:val="001233AA"/>
    <w:rsid w:val="00124D04"/>
    <w:rsid w:val="00124D08"/>
    <w:rsid w:val="00125214"/>
    <w:rsid w:val="00125769"/>
    <w:rsid w:val="00125B2D"/>
    <w:rsid w:val="00125DD3"/>
    <w:rsid w:val="00125F5C"/>
    <w:rsid w:val="001267AD"/>
    <w:rsid w:val="001271C7"/>
    <w:rsid w:val="00127995"/>
    <w:rsid w:val="00127A74"/>
    <w:rsid w:val="00127C54"/>
    <w:rsid w:val="001312EB"/>
    <w:rsid w:val="001316C9"/>
    <w:rsid w:val="00131A4D"/>
    <w:rsid w:val="00132776"/>
    <w:rsid w:val="00133434"/>
    <w:rsid w:val="001348B2"/>
    <w:rsid w:val="001351A2"/>
    <w:rsid w:val="001353DD"/>
    <w:rsid w:val="00135448"/>
    <w:rsid w:val="00135464"/>
    <w:rsid w:val="00135583"/>
    <w:rsid w:val="00135C68"/>
    <w:rsid w:val="00135DCC"/>
    <w:rsid w:val="001405FB"/>
    <w:rsid w:val="00140F99"/>
    <w:rsid w:val="00141C95"/>
    <w:rsid w:val="001426C3"/>
    <w:rsid w:val="00142B01"/>
    <w:rsid w:val="00143791"/>
    <w:rsid w:val="00143B0F"/>
    <w:rsid w:val="001441A9"/>
    <w:rsid w:val="00145680"/>
    <w:rsid w:val="00145798"/>
    <w:rsid w:val="00146690"/>
    <w:rsid w:val="00146AEB"/>
    <w:rsid w:val="0014720A"/>
    <w:rsid w:val="001478EB"/>
    <w:rsid w:val="0015008F"/>
    <w:rsid w:val="00150EC4"/>
    <w:rsid w:val="00151254"/>
    <w:rsid w:val="00151C09"/>
    <w:rsid w:val="00151F83"/>
    <w:rsid w:val="00153253"/>
    <w:rsid w:val="0015345F"/>
    <w:rsid w:val="00153A76"/>
    <w:rsid w:val="00153BD8"/>
    <w:rsid w:val="00153E0E"/>
    <w:rsid w:val="0015471B"/>
    <w:rsid w:val="00154EE8"/>
    <w:rsid w:val="00155357"/>
    <w:rsid w:val="00155389"/>
    <w:rsid w:val="001557C1"/>
    <w:rsid w:val="00155B88"/>
    <w:rsid w:val="00156B97"/>
    <w:rsid w:val="00156E4A"/>
    <w:rsid w:val="00157ABA"/>
    <w:rsid w:val="00157B1A"/>
    <w:rsid w:val="00157B24"/>
    <w:rsid w:val="00160CD4"/>
    <w:rsid w:val="00161096"/>
    <w:rsid w:val="00162261"/>
    <w:rsid w:val="0016424E"/>
    <w:rsid w:val="001649E4"/>
    <w:rsid w:val="00164D81"/>
    <w:rsid w:val="00165A25"/>
    <w:rsid w:val="00165E84"/>
    <w:rsid w:val="001668B6"/>
    <w:rsid w:val="00166928"/>
    <w:rsid w:val="00166C51"/>
    <w:rsid w:val="001671B2"/>
    <w:rsid w:val="00167D2C"/>
    <w:rsid w:val="001703E5"/>
    <w:rsid w:val="00170B12"/>
    <w:rsid w:val="00171601"/>
    <w:rsid w:val="00171CE9"/>
    <w:rsid w:val="00172AB0"/>
    <w:rsid w:val="00172E4F"/>
    <w:rsid w:val="00173B5B"/>
    <w:rsid w:val="0017419B"/>
    <w:rsid w:val="00174791"/>
    <w:rsid w:val="001747B4"/>
    <w:rsid w:val="00175463"/>
    <w:rsid w:val="001757A5"/>
    <w:rsid w:val="00176983"/>
    <w:rsid w:val="001769B6"/>
    <w:rsid w:val="00176DF5"/>
    <w:rsid w:val="00176FE0"/>
    <w:rsid w:val="0017766A"/>
    <w:rsid w:val="00177B10"/>
    <w:rsid w:val="00177D12"/>
    <w:rsid w:val="00180944"/>
    <w:rsid w:val="001809C5"/>
    <w:rsid w:val="00180D4E"/>
    <w:rsid w:val="00181134"/>
    <w:rsid w:val="00181329"/>
    <w:rsid w:val="00181C3D"/>
    <w:rsid w:val="001825BF"/>
    <w:rsid w:val="001836DD"/>
    <w:rsid w:val="001838B5"/>
    <w:rsid w:val="00183BB9"/>
    <w:rsid w:val="00184C0A"/>
    <w:rsid w:val="00184CC8"/>
    <w:rsid w:val="001851A9"/>
    <w:rsid w:val="0018523F"/>
    <w:rsid w:val="00186CB7"/>
    <w:rsid w:val="00186E0D"/>
    <w:rsid w:val="00186ED5"/>
    <w:rsid w:val="00187DAF"/>
    <w:rsid w:val="00190141"/>
    <w:rsid w:val="00190F92"/>
    <w:rsid w:val="00193493"/>
    <w:rsid w:val="0019368E"/>
    <w:rsid w:val="00194248"/>
    <w:rsid w:val="001949B0"/>
    <w:rsid w:val="00194B27"/>
    <w:rsid w:val="00195B8C"/>
    <w:rsid w:val="001962B4"/>
    <w:rsid w:val="00196D25"/>
    <w:rsid w:val="00196F63"/>
    <w:rsid w:val="00197632"/>
    <w:rsid w:val="00197826"/>
    <w:rsid w:val="0019782E"/>
    <w:rsid w:val="00197BDC"/>
    <w:rsid w:val="001A0379"/>
    <w:rsid w:val="001A058A"/>
    <w:rsid w:val="001A0AEB"/>
    <w:rsid w:val="001A1486"/>
    <w:rsid w:val="001A1AA9"/>
    <w:rsid w:val="001A23AE"/>
    <w:rsid w:val="001A243B"/>
    <w:rsid w:val="001A2F96"/>
    <w:rsid w:val="001A3479"/>
    <w:rsid w:val="001A4742"/>
    <w:rsid w:val="001A57D0"/>
    <w:rsid w:val="001A5EC0"/>
    <w:rsid w:val="001A6204"/>
    <w:rsid w:val="001A642C"/>
    <w:rsid w:val="001A666B"/>
    <w:rsid w:val="001A6AFC"/>
    <w:rsid w:val="001A7AC0"/>
    <w:rsid w:val="001A7C3B"/>
    <w:rsid w:val="001A7F14"/>
    <w:rsid w:val="001B0398"/>
    <w:rsid w:val="001B0830"/>
    <w:rsid w:val="001B1731"/>
    <w:rsid w:val="001B1AC4"/>
    <w:rsid w:val="001B1C32"/>
    <w:rsid w:val="001B1EEA"/>
    <w:rsid w:val="001B1EF0"/>
    <w:rsid w:val="001B237A"/>
    <w:rsid w:val="001B2A08"/>
    <w:rsid w:val="001B2A63"/>
    <w:rsid w:val="001B31D0"/>
    <w:rsid w:val="001B34F8"/>
    <w:rsid w:val="001B35D3"/>
    <w:rsid w:val="001B3A80"/>
    <w:rsid w:val="001B3BEB"/>
    <w:rsid w:val="001B4194"/>
    <w:rsid w:val="001B438C"/>
    <w:rsid w:val="001B4422"/>
    <w:rsid w:val="001B44B7"/>
    <w:rsid w:val="001B4CD6"/>
    <w:rsid w:val="001B6F3D"/>
    <w:rsid w:val="001B7012"/>
    <w:rsid w:val="001B750B"/>
    <w:rsid w:val="001B7A56"/>
    <w:rsid w:val="001C0177"/>
    <w:rsid w:val="001C0FB1"/>
    <w:rsid w:val="001C1D36"/>
    <w:rsid w:val="001C219C"/>
    <w:rsid w:val="001C2739"/>
    <w:rsid w:val="001C2CF2"/>
    <w:rsid w:val="001C3B47"/>
    <w:rsid w:val="001C51B1"/>
    <w:rsid w:val="001C528E"/>
    <w:rsid w:val="001C534F"/>
    <w:rsid w:val="001C65A6"/>
    <w:rsid w:val="001C66E1"/>
    <w:rsid w:val="001C6D81"/>
    <w:rsid w:val="001C6DBE"/>
    <w:rsid w:val="001D06E4"/>
    <w:rsid w:val="001D07B9"/>
    <w:rsid w:val="001D0EBC"/>
    <w:rsid w:val="001D0F20"/>
    <w:rsid w:val="001D17CA"/>
    <w:rsid w:val="001D1E5D"/>
    <w:rsid w:val="001D211C"/>
    <w:rsid w:val="001D24D1"/>
    <w:rsid w:val="001D27C4"/>
    <w:rsid w:val="001D29E1"/>
    <w:rsid w:val="001D356D"/>
    <w:rsid w:val="001D3A9A"/>
    <w:rsid w:val="001D413C"/>
    <w:rsid w:val="001D4D70"/>
    <w:rsid w:val="001D4E23"/>
    <w:rsid w:val="001D5862"/>
    <w:rsid w:val="001D67FE"/>
    <w:rsid w:val="001D7370"/>
    <w:rsid w:val="001E006D"/>
    <w:rsid w:val="001E06E0"/>
    <w:rsid w:val="001E0945"/>
    <w:rsid w:val="001E0D77"/>
    <w:rsid w:val="001E117C"/>
    <w:rsid w:val="001E1184"/>
    <w:rsid w:val="001E11FB"/>
    <w:rsid w:val="001E1599"/>
    <w:rsid w:val="001E1634"/>
    <w:rsid w:val="001E1BAD"/>
    <w:rsid w:val="001E1D0F"/>
    <w:rsid w:val="001E2817"/>
    <w:rsid w:val="001E2E81"/>
    <w:rsid w:val="001E31DE"/>
    <w:rsid w:val="001E3668"/>
    <w:rsid w:val="001E3757"/>
    <w:rsid w:val="001E38F8"/>
    <w:rsid w:val="001E42B8"/>
    <w:rsid w:val="001E474A"/>
    <w:rsid w:val="001E4C4B"/>
    <w:rsid w:val="001E5050"/>
    <w:rsid w:val="001E5933"/>
    <w:rsid w:val="001E6EDE"/>
    <w:rsid w:val="001E74A7"/>
    <w:rsid w:val="001E7769"/>
    <w:rsid w:val="001E7828"/>
    <w:rsid w:val="001E7888"/>
    <w:rsid w:val="001E7E8B"/>
    <w:rsid w:val="001F080C"/>
    <w:rsid w:val="001F0939"/>
    <w:rsid w:val="001F0FA4"/>
    <w:rsid w:val="001F1072"/>
    <w:rsid w:val="001F2009"/>
    <w:rsid w:val="001F2C10"/>
    <w:rsid w:val="001F2C92"/>
    <w:rsid w:val="001F3273"/>
    <w:rsid w:val="001F34B1"/>
    <w:rsid w:val="001F3A3A"/>
    <w:rsid w:val="001F3AFF"/>
    <w:rsid w:val="001F4A5A"/>
    <w:rsid w:val="001F54BB"/>
    <w:rsid w:val="001F6023"/>
    <w:rsid w:val="001F61FA"/>
    <w:rsid w:val="001F667D"/>
    <w:rsid w:val="001F6948"/>
    <w:rsid w:val="001F6F00"/>
    <w:rsid w:val="002005FA"/>
    <w:rsid w:val="00200B11"/>
    <w:rsid w:val="00200C93"/>
    <w:rsid w:val="00200F97"/>
    <w:rsid w:val="002011C4"/>
    <w:rsid w:val="0020131B"/>
    <w:rsid w:val="00201D31"/>
    <w:rsid w:val="00201E37"/>
    <w:rsid w:val="00202808"/>
    <w:rsid w:val="002028A5"/>
    <w:rsid w:val="002044EB"/>
    <w:rsid w:val="00204B22"/>
    <w:rsid w:val="00204BDF"/>
    <w:rsid w:val="002063F6"/>
    <w:rsid w:val="00206553"/>
    <w:rsid w:val="00206A4B"/>
    <w:rsid w:val="00206CEE"/>
    <w:rsid w:val="00206D63"/>
    <w:rsid w:val="00207CC1"/>
    <w:rsid w:val="0021005D"/>
    <w:rsid w:val="00210B9E"/>
    <w:rsid w:val="00211775"/>
    <w:rsid w:val="002117B7"/>
    <w:rsid w:val="00211C12"/>
    <w:rsid w:val="0021207D"/>
    <w:rsid w:val="00212661"/>
    <w:rsid w:val="00212B0C"/>
    <w:rsid w:val="00212DAB"/>
    <w:rsid w:val="002147B1"/>
    <w:rsid w:val="00214B26"/>
    <w:rsid w:val="00214C0D"/>
    <w:rsid w:val="00215A23"/>
    <w:rsid w:val="00215BD8"/>
    <w:rsid w:val="00215E39"/>
    <w:rsid w:val="00216D94"/>
    <w:rsid w:val="00217550"/>
    <w:rsid w:val="0021777C"/>
    <w:rsid w:val="002178BF"/>
    <w:rsid w:val="00217935"/>
    <w:rsid w:val="0022004B"/>
    <w:rsid w:val="002200C8"/>
    <w:rsid w:val="002210BB"/>
    <w:rsid w:val="002214FE"/>
    <w:rsid w:val="00222410"/>
    <w:rsid w:val="002225A0"/>
    <w:rsid w:val="00222A4F"/>
    <w:rsid w:val="00223382"/>
    <w:rsid w:val="0022339F"/>
    <w:rsid w:val="00223911"/>
    <w:rsid w:val="00225259"/>
    <w:rsid w:val="002257DE"/>
    <w:rsid w:val="00225B12"/>
    <w:rsid w:val="0022600B"/>
    <w:rsid w:val="0022740B"/>
    <w:rsid w:val="00227639"/>
    <w:rsid w:val="00227950"/>
    <w:rsid w:val="00230C45"/>
    <w:rsid w:val="00230C5C"/>
    <w:rsid w:val="00230E72"/>
    <w:rsid w:val="00232046"/>
    <w:rsid w:val="002327A0"/>
    <w:rsid w:val="00234244"/>
    <w:rsid w:val="002342EA"/>
    <w:rsid w:val="0023473B"/>
    <w:rsid w:val="00235127"/>
    <w:rsid w:val="0023659F"/>
    <w:rsid w:val="0023668E"/>
    <w:rsid w:val="002369F5"/>
    <w:rsid w:val="00236A83"/>
    <w:rsid w:val="00236A8C"/>
    <w:rsid w:val="0023782E"/>
    <w:rsid w:val="002402DB"/>
    <w:rsid w:val="002404CB"/>
    <w:rsid w:val="0024057A"/>
    <w:rsid w:val="00240BE6"/>
    <w:rsid w:val="00241190"/>
    <w:rsid w:val="002419D4"/>
    <w:rsid w:val="00241B03"/>
    <w:rsid w:val="00243B22"/>
    <w:rsid w:val="00243E5A"/>
    <w:rsid w:val="00244096"/>
    <w:rsid w:val="00244934"/>
    <w:rsid w:val="00244E4A"/>
    <w:rsid w:val="00245318"/>
    <w:rsid w:val="002455AF"/>
    <w:rsid w:val="00245709"/>
    <w:rsid w:val="002461DB"/>
    <w:rsid w:val="00246366"/>
    <w:rsid w:val="00246537"/>
    <w:rsid w:val="002473CC"/>
    <w:rsid w:val="00247646"/>
    <w:rsid w:val="0024798B"/>
    <w:rsid w:val="00247B3E"/>
    <w:rsid w:val="0025001F"/>
    <w:rsid w:val="00250656"/>
    <w:rsid w:val="002506B7"/>
    <w:rsid w:val="00250EC2"/>
    <w:rsid w:val="0025163D"/>
    <w:rsid w:val="0025167D"/>
    <w:rsid w:val="002516F5"/>
    <w:rsid w:val="002537B2"/>
    <w:rsid w:val="0025461D"/>
    <w:rsid w:val="00254722"/>
    <w:rsid w:val="00254C48"/>
    <w:rsid w:val="00255443"/>
    <w:rsid w:val="00255E05"/>
    <w:rsid w:val="00255E98"/>
    <w:rsid w:val="00255EE3"/>
    <w:rsid w:val="00255F98"/>
    <w:rsid w:val="002560F8"/>
    <w:rsid w:val="0025610D"/>
    <w:rsid w:val="002578AB"/>
    <w:rsid w:val="002603DE"/>
    <w:rsid w:val="0026068C"/>
    <w:rsid w:val="0026181F"/>
    <w:rsid w:val="002628C3"/>
    <w:rsid w:val="00262BD5"/>
    <w:rsid w:val="00263201"/>
    <w:rsid w:val="00263304"/>
    <w:rsid w:val="00263406"/>
    <w:rsid w:val="0026379B"/>
    <w:rsid w:val="00263891"/>
    <w:rsid w:val="00263A8A"/>
    <w:rsid w:val="00263B2C"/>
    <w:rsid w:val="00263B53"/>
    <w:rsid w:val="00264821"/>
    <w:rsid w:val="00264D5C"/>
    <w:rsid w:val="00265076"/>
    <w:rsid w:val="00265197"/>
    <w:rsid w:val="00265318"/>
    <w:rsid w:val="002653AE"/>
    <w:rsid w:val="002656AF"/>
    <w:rsid w:val="00265E66"/>
    <w:rsid w:val="00266514"/>
    <w:rsid w:val="00266BB2"/>
    <w:rsid w:val="00266C9E"/>
    <w:rsid w:val="002678A4"/>
    <w:rsid w:val="0027008A"/>
    <w:rsid w:val="0027053F"/>
    <w:rsid w:val="00270F6A"/>
    <w:rsid w:val="00271A9C"/>
    <w:rsid w:val="00271AE4"/>
    <w:rsid w:val="00271F6B"/>
    <w:rsid w:val="002720B1"/>
    <w:rsid w:val="002729D1"/>
    <w:rsid w:val="002729F0"/>
    <w:rsid w:val="00272F1F"/>
    <w:rsid w:val="0027335F"/>
    <w:rsid w:val="002733CE"/>
    <w:rsid w:val="00273B30"/>
    <w:rsid w:val="002743DB"/>
    <w:rsid w:val="0027467B"/>
    <w:rsid w:val="00275703"/>
    <w:rsid w:val="00275A00"/>
    <w:rsid w:val="002760BB"/>
    <w:rsid w:val="0027619B"/>
    <w:rsid w:val="002768E6"/>
    <w:rsid w:val="00276D2F"/>
    <w:rsid w:val="002773CB"/>
    <w:rsid w:val="0028074A"/>
    <w:rsid w:val="002809A6"/>
    <w:rsid w:val="00281463"/>
    <w:rsid w:val="002821AA"/>
    <w:rsid w:val="0028222A"/>
    <w:rsid w:val="002823F8"/>
    <w:rsid w:val="002824EA"/>
    <w:rsid w:val="0028292F"/>
    <w:rsid w:val="00282C8A"/>
    <w:rsid w:val="00282D6B"/>
    <w:rsid w:val="002834F1"/>
    <w:rsid w:val="0028376E"/>
    <w:rsid w:val="00283848"/>
    <w:rsid w:val="00283892"/>
    <w:rsid w:val="00283FFE"/>
    <w:rsid w:val="0028503E"/>
    <w:rsid w:val="00285789"/>
    <w:rsid w:val="00285C16"/>
    <w:rsid w:val="00286044"/>
    <w:rsid w:val="00286BC9"/>
    <w:rsid w:val="00287CBA"/>
    <w:rsid w:val="00291307"/>
    <w:rsid w:val="002913CD"/>
    <w:rsid w:val="002914C0"/>
    <w:rsid w:val="00291780"/>
    <w:rsid w:val="002917FD"/>
    <w:rsid w:val="00291B72"/>
    <w:rsid w:val="00292AEC"/>
    <w:rsid w:val="00292D91"/>
    <w:rsid w:val="002931CC"/>
    <w:rsid w:val="002935EE"/>
    <w:rsid w:val="00293A6B"/>
    <w:rsid w:val="0029446D"/>
    <w:rsid w:val="00294A10"/>
    <w:rsid w:val="00296440"/>
    <w:rsid w:val="002965B0"/>
    <w:rsid w:val="002968EC"/>
    <w:rsid w:val="00296AFC"/>
    <w:rsid w:val="00296B43"/>
    <w:rsid w:val="002975F7"/>
    <w:rsid w:val="002A0412"/>
    <w:rsid w:val="002A0563"/>
    <w:rsid w:val="002A0C82"/>
    <w:rsid w:val="002A0EE3"/>
    <w:rsid w:val="002A17C8"/>
    <w:rsid w:val="002A1B3A"/>
    <w:rsid w:val="002A1B84"/>
    <w:rsid w:val="002A1E75"/>
    <w:rsid w:val="002A2140"/>
    <w:rsid w:val="002A24CF"/>
    <w:rsid w:val="002A42C8"/>
    <w:rsid w:val="002A4532"/>
    <w:rsid w:val="002A493D"/>
    <w:rsid w:val="002A4BBB"/>
    <w:rsid w:val="002A5070"/>
    <w:rsid w:val="002A58F6"/>
    <w:rsid w:val="002A63CA"/>
    <w:rsid w:val="002A69B6"/>
    <w:rsid w:val="002A7CD4"/>
    <w:rsid w:val="002B0E27"/>
    <w:rsid w:val="002B1766"/>
    <w:rsid w:val="002B1BCB"/>
    <w:rsid w:val="002B1C51"/>
    <w:rsid w:val="002B24AC"/>
    <w:rsid w:val="002B35A0"/>
    <w:rsid w:val="002B35D1"/>
    <w:rsid w:val="002B467F"/>
    <w:rsid w:val="002B4A49"/>
    <w:rsid w:val="002B5195"/>
    <w:rsid w:val="002B52A7"/>
    <w:rsid w:val="002B576C"/>
    <w:rsid w:val="002B5FDE"/>
    <w:rsid w:val="002B6CA3"/>
    <w:rsid w:val="002B6D1C"/>
    <w:rsid w:val="002C01EC"/>
    <w:rsid w:val="002C0A7C"/>
    <w:rsid w:val="002C0B5C"/>
    <w:rsid w:val="002C0BE2"/>
    <w:rsid w:val="002C0DA4"/>
    <w:rsid w:val="002C0DEB"/>
    <w:rsid w:val="002C13E6"/>
    <w:rsid w:val="002C2168"/>
    <w:rsid w:val="002C2754"/>
    <w:rsid w:val="002C2A5F"/>
    <w:rsid w:val="002C2DED"/>
    <w:rsid w:val="002C2F6C"/>
    <w:rsid w:val="002C3207"/>
    <w:rsid w:val="002C33EA"/>
    <w:rsid w:val="002C3530"/>
    <w:rsid w:val="002C3C6F"/>
    <w:rsid w:val="002C3F9B"/>
    <w:rsid w:val="002C41B7"/>
    <w:rsid w:val="002C4C50"/>
    <w:rsid w:val="002C4C59"/>
    <w:rsid w:val="002C4CA8"/>
    <w:rsid w:val="002C4D26"/>
    <w:rsid w:val="002C7BC8"/>
    <w:rsid w:val="002D0AF3"/>
    <w:rsid w:val="002D10B6"/>
    <w:rsid w:val="002D23AD"/>
    <w:rsid w:val="002D257D"/>
    <w:rsid w:val="002D3CE7"/>
    <w:rsid w:val="002D4329"/>
    <w:rsid w:val="002D539E"/>
    <w:rsid w:val="002D5609"/>
    <w:rsid w:val="002D5640"/>
    <w:rsid w:val="002D56E6"/>
    <w:rsid w:val="002D575A"/>
    <w:rsid w:val="002D5AEC"/>
    <w:rsid w:val="002D6221"/>
    <w:rsid w:val="002D6AED"/>
    <w:rsid w:val="002D7A9C"/>
    <w:rsid w:val="002D7EE2"/>
    <w:rsid w:val="002E00D9"/>
    <w:rsid w:val="002E0DD8"/>
    <w:rsid w:val="002E1179"/>
    <w:rsid w:val="002E2466"/>
    <w:rsid w:val="002E2717"/>
    <w:rsid w:val="002E2876"/>
    <w:rsid w:val="002E2FC7"/>
    <w:rsid w:val="002E30CC"/>
    <w:rsid w:val="002E3D9D"/>
    <w:rsid w:val="002E3EB8"/>
    <w:rsid w:val="002E3EFB"/>
    <w:rsid w:val="002E4190"/>
    <w:rsid w:val="002E45A8"/>
    <w:rsid w:val="002E4922"/>
    <w:rsid w:val="002E572D"/>
    <w:rsid w:val="002E5C03"/>
    <w:rsid w:val="002E7200"/>
    <w:rsid w:val="002E7FD5"/>
    <w:rsid w:val="002F0267"/>
    <w:rsid w:val="002F0371"/>
    <w:rsid w:val="002F066D"/>
    <w:rsid w:val="002F0BBA"/>
    <w:rsid w:val="002F0FDD"/>
    <w:rsid w:val="002F1570"/>
    <w:rsid w:val="002F1619"/>
    <w:rsid w:val="002F20E2"/>
    <w:rsid w:val="002F3199"/>
    <w:rsid w:val="002F3BE4"/>
    <w:rsid w:val="002F3F94"/>
    <w:rsid w:val="002F44CE"/>
    <w:rsid w:val="002F50F9"/>
    <w:rsid w:val="002F5976"/>
    <w:rsid w:val="002F5C8F"/>
    <w:rsid w:val="002F643D"/>
    <w:rsid w:val="002F68FE"/>
    <w:rsid w:val="002F6E26"/>
    <w:rsid w:val="002F7A55"/>
    <w:rsid w:val="002F7D58"/>
    <w:rsid w:val="00300174"/>
    <w:rsid w:val="00300729"/>
    <w:rsid w:val="00300735"/>
    <w:rsid w:val="0030074B"/>
    <w:rsid w:val="00300BDC"/>
    <w:rsid w:val="00300CBF"/>
    <w:rsid w:val="00301128"/>
    <w:rsid w:val="00301B47"/>
    <w:rsid w:val="00302A25"/>
    <w:rsid w:val="00302AE2"/>
    <w:rsid w:val="00302D76"/>
    <w:rsid w:val="00304F97"/>
    <w:rsid w:val="003064AF"/>
    <w:rsid w:val="003068D2"/>
    <w:rsid w:val="00306A5B"/>
    <w:rsid w:val="00307226"/>
    <w:rsid w:val="00307440"/>
    <w:rsid w:val="003074A3"/>
    <w:rsid w:val="003103AF"/>
    <w:rsid w:val="0031051B"/>
    <w:rsid w:val="00310E1B"/>
    <w:rsid w:val="00311954"/>
    <w:rsid w:val="003121EE"/>
    <w:rsid w:val="003133F6"/>
    <w:rsid w:val="0031405D"/>
    <w:rsid w:val="00314E90"/>
    <w:rsid w:val="00314F3D"/>
    <w:rsid w:val="00315ECC"/>
    <w:rsid w:val="00315F63"/>
    <w:rsid w:val="0031689B"/>
    <w:rsid w:val="00316B92"/>
    <w:rsid w:val="00316D44"/>
    <w:rsid w:val="00317599"/>
    <w:rsid w:val="0031799D"/>
    <w:rsid w:val="00317E42"/>
    <w:rsid w:val="0032037C"/>
    <w:rsid w:val="00320ECA"/>
    <w:rsid w:val="00320EE8"/>
    <w:rsid w:val="00321710"/>
    <w:rsid w:val="0032192C"/>
    <w:rsid w:val="00322160"/>
    <w:rsid w:val="00322197"/>
    <w:rsid w:val="00322D43"/>
    <w:rsid w:val="00322E83"/>
    <w:rsid w:val="0032308F"/>
    <w:rsid w:val="00323688"/>
    <w:rsid w:val="00323BAB"/>
    <w:rsid w:val="00323ED5"/>
    <w:rsid w:val="00324D0C"/>
    <w:rsid w:val="00325AB5"/>
    <w:rsid w:val="003261DA"/>
    <w:rsid w:val="0032679A"/>
    <w:rsid w:val="00326AE4"/>
    <w:rsid w:val="00326D78"/>
    <w:rsid w:val="00326DBD"/>
    <w:rsid w:val="00327AD3"/>
    <w:rsid w:val="00327F59"/>
    <w:rsid w:val="0033066C"/>
    <w:rsid w:val="00330E8A"/>
    <w:rsid w:val="00331982"/>
    <w:rsid w:val="00331C9A"/>
    <w:rsid w:val="00331CCF"/>
    <w:rsid w:val="003321A1"/>
    <w:rsid w:val="00332A69"/>
    <w:rsid w:val="00332CE9"/>
    <w:rsid w:val="00332D33"/>
    <w:rsid w:val="00332E3C"/>
    <w:rsid w:val="003332F3"/>
    <w:rsid w:val="0033364F"/>
    <w:rsid w:val="00333755"/>
    <w:rsid w:val="00334247"/>
    <w:rsid w:val="00334F90"/>
    <w:rsid w:val="00335A14"/>
    <w:rsid w:val="00335BE5"/>
    <w:rsid w:val="00336264"/>
    <w:rsid w:val="00336A2D"/>
    <w:rsid w:val="00336ACC"/>
    <w:rsid w:val="00336FB4"/>
    <w:rsid w:val="0033754C"/>
    <w:rsid w:val="00340744"/>
    <w:rsid w:val="003412B6"/>
    <w:rsid w:val="0034151B"/>
    <w:rsid w:val="00341591"/>
    <w:rsid w:val="003418BA"/>
    <w:rsid w:val="00341A3B"/>
    <w:rsid w:val="003425A4"/>
    <w:rsid w:val="003437AF"/>
    <w:rsid w:val="00343A96"/>
    <w:rsid w:val="00343C12"/>
    <w:rsid w:val="0034400E"/>
    <w:rsid w:val="00344CCB"/>
    <w:rsid w:val="00344F71"/>
    <w:rsid w:val="00344FCA"/>
    <w:rsid w:val="00345E52"/>
    <w:rsid w:val="0034704F"/>
    <w:rsid w:val="003470E2"/>
    <w:rsid w:val="00347E3B"/>
    <w:rsid w:val="00350421"/>
    <w:rsid w:val="00350654"/>
    <w:rsid w:val="00350752"/>
    <w:rsid w:val="00351238"/>
    <w:rsid w:val="0035144A"/>
    <w:rsid w:val="00351F61"/>
    <w:rsid w:val="00352374"/>
    <w:rsid w:val="00352F0B"/>
    <w:rsid w:val="003536FD"/>
    <w:rsid w:val="0035388B"/>
    <w:rsid w:val="00354080"/>
    <w:rsid w:val="00355567"/>
    <w:rsid w:val="00355C66"/>
    <w:rsid w:val="003561A2"/>
    <w:rsid w:val="003563F4"/>
    <w:rsid w:val="00356447"/>
    <w:rsid w:val="00357006"/>
    <w:rsid w:val="0035773D"/>
    <w:rsid w:val="003578E3"/>
    <w:rsid w:val="00357AD9"/>
    <w:rsid w:val="00357EC8"/>
    <w:rsid w:val="00357F60"/>
    <w:rsid w:val="003601C7"/>
    <w:rsid w:val="003602C2"/>
    <w:rsid w:val="00360886"/>
    <w:rsid w:val="00360F71"/>
    <w:rsid w:val="003610C4"/>
    <w:rsid w:val="00361346"/>
    <w:rsid w:val="00361BA3"/>
    <w:rsid w:val="00361CCF"/>
    <w:rsid w:val="00361E2C"/>
    <w:rsid w:val="00361F1D"/>
    <w:rsid w:val="00361FF5"/>
    <w:rsid w:val="0036283E"/>
    <w:rsid w:val="0036512C"/>
    <w:rsid w:val="0036585D"/>
    <w:rsid w:val="00365AFC"/>
    <w:rsid w:val="003660B2"/>
    <w:rsid w:val="0036707F"/>
    <w:rsid w:val="00367934"/>
    <w:rsid w:val="00367D77"/>
    <w:rsid w:val="0037090E"/>
    <w:rsid w:val="00370944"/>
    <w:rsid w:val="00370959"/>
    <w:rsid w:val="00370E25"/>
    <w:rsid w:val="00371769"/>
    <w:rsid w:val="00372990"/>
    <w:rsid w:val="00373157"/>
    <w:rsid w:val="00374981"/>
    <w:rsid w:val="00374EA6"/>
    <w:rsid w:val="00374EF1"/>
    <w:rsid w:val="00375F1C"/>
    <w:rsid w:val="0037672A"/>
    <w:rsid w:val="003767ED"/>
    <w:rsid w:val="00376E4C"/>
    <w:rsid w:val="00377116"/>
    <w:rsid w:val="00377793"/>
    <w:rsid w:val="00377F9F"/>
    <w:rsid w:val="0038086F"/>
    <w:rsid w:val="00380879"/>
    <w:rsid w:val="00381084"/>
    <w:rsid w:val="003819F0"/>
    <w:rsid w:val="00381DBD"/>
    <w:rsid w:val="00382FB9"/>
    <w:rsid w:val="0038390C"/>
    <w:rsid w:val="00383BFF"/>
    <w:rsid w:val="00384A86"/>
    <w:rsid w:val="00384CD6"/>
    <w:rsid w:val="003859E7"/>
    <w:rsid w:val="00385CDF"/>
    <w:rsid w:val="003861B0"/>
    <w:rsid w:val="003861BC"/>
    <w:rsid w:val="003867BA"/>
    <w:rsid w:val="00386FCE"/>
    <w:rsid w:val="00387586"/>
    <w:rsid w:val="0038767E"/>
    <w:rsid w:val="00387E49"/>
    <w:rsid w:val="00390613"/>
    <w:rsid w:val="00392367"/>
    <w:rsid w:val="0039261D"/>
    <w:rsid w:val="0039293D"/>
    <w:rsid w:val="00392EEB"/>
    <w:rsid w:val="003935BD"/>
    <w:rsid w:val="003936DE"/>
    <w:rsid w:val="003938B5"/>
    <w:rsid w:val="00394D4F"/>
    <w:rsid w:val="00394E21"/>
    <w:rsid w:val="003959E2"/>
    <w:rsid w:val="0039680B"/>
    <w:rsid w:val="00396CBA"/>
    <w:rsid w:val="00397C2A"/>
    <w:rsid w:val="003A03E5"/>
    <w:rsid w:val="003A19A0"/>
    <w:rsid w:val="003A1EDF"/>
    <w:rsid w:val="003A2DA5"/>
    <w:rsid w:val="003A39F6"/>
    <w:rsid w:val="003A3C44"/>
    <w:rsid w:val="003A3D6D"/>
    <w:rsid w:val="003A4411"/>
    <w:rsid w:val="003A4EEF"/>
    <w:rsid w:val="003A570F"/>
    <w:rsid w:val="003A5CD1"/>
    <w:rsid w:val="003A600F"/>
    <w:rsid w:val="003B037D"/>
    <w:rsid w:val="003B0529"/>
    <w:rsid w:val="003B0DC4"/>
    <w:rsid w:val="003B13CA"/>
    <w:rsid w:val="003B1A54"/>
    <w:rsid w:val="003B2BE9"/>
    <w:rsid w:val="003B2DBA"/>
    <w:rsid w:val="003B2E23"/>
    <w:rsid w:val="003B3307"/>
    <w:rsid w:val="003B345B"/>
    <w:rsid w:val="003B3561"/>
    <w:rsid w:val="003B44FF"/>
    <w:rsid w:val="003B4837"/>
    <w:rsid w:val="003B4C93"/>
    <w:rsid w:val="003B4D4A"/>
    <w:rsid w:val="003B5233"/>
    <w:rsid w:val="003B53BC"/>
    <w:rsid w:val="003B53D3"/>
    <w:rsid w:val="003B6CCE"/>
    <w:rsid w:val="003B7A69"/>
    <w:rsid w:val="003B7C08"/>
    <w:rsid w:val="003C043D"/>
    <w:rsid w:val="003C047C"/>
    <w:rsid w:val="003C0F16"/>
    <w:rsid w:val="003C13ED"/>
    <w:rsid w:val="003C18C0"/>
    <w:rsid w:val="003C1CD5"/>
    <w:rsid w:val="003C1DFB"/>
    <w:rsid w:val="003C1E25"/>
    <w:rsid w:val="003C26FE"/>
    <w:rsid w:val="003C2902"/>
    <w:rsid w:val="003C4A98"/>
    <w:rsid w:val="003C6752"/>
    <w:rsid w:val="003C7202"/>
    <w:rsid w:val="003C7641"/>
    <w:rsid w:val="003C7843"/>
    <w:rsid w:val="003C7D76"/>
    <w:rsid w:val="003D0436"/>
    <w:rsid w:val="003D06B3"/>
    <w:rsid w:val="003D094D"/>
    <w:rsid w:val="003D0966"/>
    <w:rsid w:val="003D09A7"/>
    <w:rsid w:val="003D0F95"/>
    <w:rsid w:val="003D24C0"/>
    <w:rsid w:val="003D28F4"/>
    <w:rsid w:val="003D2955"/>
    <w:rsid w:val="003D2B4E"/>
    <w:rsid w:val="003D3208"/>
    <w:rsid w:val="003D32BF"/>
    <w:rsid w:val="003D3A67"/>
    <w:rsid w:val="003D3A7C"/>
    <w:rsid w:val="003D54B3"/>
    <w:rsid w:val="003D5E71"/>
    <w:rsid w:val="003D6EF3"/>
    <w:rsid w:val="003D705C"/>
    <w:rsid w:val="003D794B"/>
    <w:rsid w:val="003D7B6C"/>
    <w:rsid w:val="003D7C4B"/>
    <w:rsid w:val="003E11C8"/>
    <w:rsid w:val="003E1969"/>
    <w:rsid w:val="003E1BE8"/>
    <w:rsid w:val="003E2DA2"/>
    <w:rsid w:val="003E2E08"/>
    <w:rsid w:val="003E3B1C"/>
    <w:rsid w:val="003E3E27"/>
    <w:rsid w:val="003E4171"/>
    <w:rsid w:val="003E4556"/>
    <w:rsid w:val="003E455E"/>
    <w:rsid w:val="003E528F"/>
    <w:rsid w:val="003E564B"/>
    <w:rsid w:val="003E5F00"/>
    <w:rsid w:val="003E5F74"/>
    <w:rsid w:val="003E5FC3"/>
    <w:rsid w:val="003E61F6"/>
    <w:rsid w:val="003E69E9"/>
    <w:rsid w:val="003F03DD"/>
    <w:rsid w:val="003F0A8D"/>
    <w:rsid w:val="003F0D9A"/>
    <w:rsid w:val="003F12B8"/>
    <w:rsid w:val="003F158A"/>
    <w:rsid w:val="003F3F28"/>
    <w:rsid w:val="003F45D1"/>
    <w:rsid w:val="003F4947"/>
    <w:rsid w:val="003F4BD9"/>
    <w:rsid w:val="003F4CE1"/>
    <w:rsid w:val="003F5C84"/>
    <w:rsid w:val="003F61D0"/>
    <w:rsid w:val="003F6F20"/>
    <w:rsid w:val="00400465"/>
    <w:rsid w:val="004006DB"/>
    <w:rsid w:val="00401A48"/>
    <w:rsid w:val="00401F91"/>
    <w:rsid w:val="004021E4"/>
    <w:rsid w:val="0040346A"/>
    <w:rsid w:val="00403754"/>
    <w:rsid w:val="00403C49"/>
    <w:rsid w:val="00404A56"/>
    <w:rsid w:val="00404C82"/>
    <w:rsid w:val="0040594C"/>
    <w:rsid w:val="004064F7"/>
    <w:rsid w:val="00406D28"/>
    <w:rsid w:val="004071DF"/>
    <w:rsid w:val="004072CD"/>
    <w:rsid w:val="0040773A"/>
    <w:rsid w:val="00407EF8"/>
    <w:rsid w:val="00410BE8"/>
    <w:rsid w:val="00410C99"/>
    <w:rsid w:val="004111D6"/>
    <w:rsid w:val="004124F7"/>
    <w:rsid w:val="0041278C"/>
    <w:rsid w:val="004144A9"/>
    <w:rsid w:val="00414E94"/>
    <w:rsid w:val="0041531B"/>
    <w:rsid w:val="004155C2"/>
    <w:rsid w:val="004156DC"/>
    <w:rsid w:val="004156E1"/>
    <w:rsid w:val="00415A4F"/>
    <w:rsid w:val="00415DC6"/>
    <w:rsid w:val="00416065"/>
    <w:rsid w:val="00416E72"/>
    <w:rsid w:val="00417576"/>
    <w:rsid w:val="004176AF"/>
    <w:rsid w:val="00420238"/>
    <w:rsid w:val="004207A0"/>
    <w:rsid w:val="004217EF"/>
    <w:rsid w:val="00422E13"/>
    <w:rsid w:val="00422F33"/>
    <w:rsid w:val="004235AB"/>
    <w:rsid w:val="00424680"/>
    <w:rsid w:val="004249CC"/>
    <w:rsid w:val="00425323"/>
    <w:rsid w:val="004274BD"/>
    <w:rsid w:val="00427724"/>
    <w:rsid w:val="004305BB"/>
    <w:rsid w:val="004305BD"/>
    <w:rsid w:val="00430F47"/>
    <w:rsid w:val="00431389"/>
    <w:rsid w:val="00431786"/>
    <w:rsid w:val="00431897"/>
    <w:rsid w:val="00431C3A"/>
    <w:rsid w:val="004337BC"/>
    <w:rsid w:val="004338A2"/>
    <w:rsid w:val="00433E0A"/>
    <w:rsid w:val="004349F7"/>
    <w:rsid w:val="00434FF9"/>
    <w:rsid w:val="00435E1D"/>
    <w:rsid w:val="00436728"/>
    <w:rsid w:val="00436A83"/>
    <w:rsid w:val="00440D18"/>
    <w:rsid w:val="0044108D"/>
    <w:rsid w:val="00441A10"/>
    <w:rsid w:val="00441E81"/>
    <w:rsid w:val="00442765"/>
    <w:rsid w:val="00443155"/>
    <w:rsid w:val="00443F1D"/>
    <w:rsid w:val="004447CF"/>
    <w:rsid w:val="00445A65"/>
    <w:rsid w:val="00445FE4"/>
    <w:rsid w:val="00446109"/>
    <w:rsid w:val="00447DBA"/>
    <w:rsid w:val="0045021A"/>
    <w:rsid w:val="00450258"/>
    <w:rsid w:val="0045072E"/>
    <w:rsid w:val="00450A96"/>
    <w:rsid w:val="004511F1"/>
    <w:rsid w:val="00452086"/>
    <w:rsid w:val="00452C6C"/>
    <w:rsid w:val="00453689"/>
    <w:rsid w:val="00453F7B"/>
    <w:rsid w:val="00454079"/>
    <w:rsid w:val="0045462A"/>
    <w:rsid w:val="00454BE3"/>
    <w:rsid w:val="00455BC0"/>
    <w:rsid w:val="00455D73"/>
    <w:rsid w:val="00455DEE"/>
    <w:rsid w:val="00455E49"/>
    <w:rsid w:val="004567CB"/>
    <w:rsid w:val="00456DC9"/>
    <w:rsid w:val="0045703E"/>
    <w:rsid w:val="004577CB"/>
    <w:rsid w:val="00460251"/>
    <w:rsid w:val="00461167"/>
    <w:rsid w:val="00461F05"/>
    <w:rsid w:val="00462263"/>
    <w:rsid w:val="004627DB"/>
    <w:rsid w:val="00462E35"/>
    <w:rsid w:val="004637D0"/>
    <w:rsid w:val="00463EBF"/>
    <w:rsid w:val="00464792"/>
    <w:rsid w:val="00464808"/>
    <w:rsid w:val="0046499D"/>
    <w:rsid w:val="00464FD6"/>
    <w:rsid w:val="00465207"/>
    <w:rsid w:val="00465210"/>
    <w:rsid w:val="00465AE4"/>
    <w:rsid w:val="004662D8"/>
    <w:rsid w:val="00470419"/>
    <w:rsid w:val="00470745"/>
    <w:rsid w:val="00470913"/>
    <w:rsid w:val="00470A2E"/>
    <w:rsid w:val="00472B4D"/>
    <w:rsid w:val="00472E35"/>
    <w:rsid w:val="004733B9"/>
    <w:rsid w:val="00473E6D"/>
    <w:rsid w:val="004744F7"/>
    <w:rsid w:val="00474DE0"/>
    <w:rsid w:val="00475ACC"/>
    <w:rsid w:val="00476638"/>
    <w:rsid w:val="00477EF7"/>
    <w:rsid w:val="00477FB9"/>
    <w:rsid w:val="00480157"/>
    <w:rsid w:val="004803F2"/>
    <w:rsid w:val="00480B8D"/>
    <w:rsid w:val="00481463"/>
    <w:rsid w:val="00481C3A"/>
    <w:rsid w:val="00481DE5"/>
    <w:rsid w:val="0048202B"/>
    <w:rsid w:val="00482443"/>
    <w:rsid w:val="00482FF8"/>
    <w:rsid w:val="00483445"/>
    <w:rsid w:val="004843BC"/>
    <w:rsid w:val="00484707"/>
    <w:rsid w:val="00484737"/>
    <w:rsid w:val="00484AC3"/>
    <w:rsid w:val="00485801"/>
    <w:rsid w:val="00485FE0"/>
    <w:rsid w:val="0048622E"/>
    <w:rsid w:val="0048705B"/>
    <w:rsid w:val="00487DA8"/>
    <w:rsid w:val="00490636"/>
    <w:rsid w:val="00490A00"/>
    <w:rsid w:val="00490B16"/>
    <w:rsid w:val="00490B4B"/>
    <w:rsid w:val="00490CAF"/>
    <w:rsid w:val="00491671"/>
    <w:rsid w:val="00491919"/>
    <w:rsid w:val="00491B30"/>
    <w:rsid w:val="00491FA2"/>
    <w:rsid w:val="00492474"/>
    <w:rsid w:val="004925DE"/>
    <w:rsid w:val="00492811"/>
    <w:rsid w:val="00492A8A"/>
    <w:rsid w:val="004932DD"/>
    <w:rsid w:val="00494515"/>
    <w:rsid w:val="00494EAE"/>
    <w:rsid w:val="004954E7"/>
    <w:rsid w:val="004955F3"/>
    <w:rsid w:val="004957D2"/>
    <w:rsid w:val="00496DCF"/>
    <w:rsid w:val="00496E41"/>
    <w:rsid w:val="00497124"/>
    <w:rsid w:val="004971DE"/>
    <w:rsid w:val="00497201"/>
    <w:rsid w:val="00497656"/>
    <w:rsid w:val="00497A5F"/>
    <w:rsid w:val="00497DAF"/>
    <w:rsid w:val="00497F7B"/>
    <w:rsid w:val="004A1944"/>
    <w:rsid w:val="004A1EF0"/>
    <w:rsid w:val="004A2315"/>
    <w:rsid w:val="004A2E60"/>
    <w:rsid w:val="004A33EE"/>
    <w:rsid w:val="004A3821"/>
    <w:rsid w:val="004A3E90"/>
    <w:rsid w:val="004A4103"/>
    <w:rsid w:val="004A4860"/>
    <w:rsid w:val="004A57CC"/>
    <w:rsid w:val="004A58BA"/>
    <w:rsid w:val="004A5FBB"/>
    <w:rsid w:val="004A612A"/>
    <w:rsid w:val="004A6282"/>
    <w:rsid w:val="004A6482"/>
    <w:rsid w:val="004A6B3E"/>
    <w:rsid w:val="004A6BE7"/>
    <w:rsid w:val="004A7484"/>
    <w:rsid w:val="004B0C81"/>
    <w:rsid w:val="004B20F5"/>
    <w:rsid w:val="004B312B"/>
    <w:rsid w:val="004B35A3"/>
    <w:rsid w:val="004B3654"/>
    <w:rsid w:val="004B36E9"/>
    <w:rsid w:val="004B3CAF"/>
    <w:rsid w:val="004B5939"/>
    <w:rsid w:val="004B5E59"/>
    <w:rsid w:val="004B609B"/>
    <w:rsid w:val="004B6400"/>
    <w:rsid w:val="004B695E"/>
    <w:rsid w:val="004B6C1C"/>
    <w:rsid w:val="004B6CD9"/>
    <w:rsid w:val="004B7F14"/>
    <w:rsid w:val="004C02FC"/>
    <w:rsid w:val="004C054D"/>
    <w:rsid w:val="004C3AB2"/>
    <w:rsid w:val="004C3C21"/>
    <w:rsid w:val="004C3CBC"/>
    <w:rsid w:val="004C3DD3"/>
    <w:rsid w:val="004C3EF4"/>
    <w:rsid w:val="004C3F15"/>
    <w:rsid w:val="004C429B"/>
    <w:rsid w:val="004C5AA9"/>
    <w:rsid w:val="004C61B7"/>
    <w:rsid w:val="004C6C0C"/>
    <w:rsid w:val="004C6FA8"/>
    <w:rsid w:val="004C70B2"/>
    <w:rsid w:val="004C7D15"/>
    <w:rsid w:val="004D027F"/>
    <w:rsid w:val="004D07E9"/>
    <w:rsid w:val="004D08C5"/>
    <w:rsid w:val="004D08D4"/>
    <w:rsid w:val="004D0DAE"/>
    <w:rsid w:val="004D18AC"/>
    <w:rsid w:val="004D1CBA"/>
    <w:rsid w:val="004D1D34"/>
    <w:rsid w:val="004D1E2D"/>
    <w:rsid w:val="004D226B"/>
    <w:rsid w:val="004D2EBA"/>
    <w:rsid w:val="004D2F91"/>
    <w:rsid w:val="004D39C4"/>
    <w:rsid w:val="004D3BC7"/>
    <w:rsid w:val="004D4B7D"/>
    <w:rsid w:val="004D4FB8"/>
    <w:rsid w:val="004D50E1"/>
    <w:rsid w:val="004D541A"/>
    <w:rsid w:val="004D633B"/>
    <w:rsid w:val="004D6996"/>
    <w:rsid w:val="004D6CC4"/>
    <w:rsid w:val="004D70EA"/>
    <w:rsid w:val="004D783D"/>
    <w:rsid w:val="004D7DE1"/>
    <w:rsid w:val="004E0467"/>
    <w:rsid w:val="004E0556"/>
    <w:rsid w:val="004E0DFA"/>
    <w:rsid w:val="004E0E42"/>
    <w:rsid w:val="004E14DF"/>
    <w:rsid w:val="004E18F6"/>
    <w:rsid w:val="004E2682"/>
    <w:rsid w:val="004E3123"/>
    <w:rsid w:val="004E3600"/>
    <w:rsid w:val="004E366F"/>
    <w:rsid w:val="004E3FD1"/>
    <w:rsid w:val="004E4146"/>
    <w:rsid w:val="004E48AA"/>
    <w:rsid w:val="004E4941"/>
    <w:rsid w:val="004E5505"/>
    <w:rsid w:val="004E5720"/>
    <w:rsid w:val="004E65FE"/>
    <w:rsid w:val="004E6D82"/>
    <w:rsid w:val="004E7D8D"/>
    <w:rsid w:val="004E7F5C"/>
    <w:rsid w:val="004F0F6E"/>
    <w:rsid w:val="004F1053"/>
    <w:rsid w:val="004F1F93"/>
    <w:rsid w:val="004F2861"/>
    <w:rsid w:val="004F2F80"/>
    <w:rsid w:val="004F3640"/>
    <w:rsid w:val="004F37BA"/>
    <w:rsid w:val="004F3F04"/>
    <w:rsid w:val="004F425D"/>
    <w:rsid w:val="004F4C99"/>
    <w:rsid w:val="004F56B9"/>
    <w:rsid w:val="004F5772"/>
    <w:rsid w:val="004F5FA7"/>
    <w:rsid w:val="004F6561"/>
    <w:rsid w:val="004F6B53"/>
    <w:rsid w:val="004F7709"/>
    <w:rsid w:val="004F7A2A"/>
    <w:rsid w:val="004F7B8D"/>
    <w:rsid w:val="004F7E36"/>
    <w:rsid w:val="00500466"/>
    <w:rsid w:val="00501CD4"/>
    <w:rsid w:val="00501CDE"/>
    <w:rsid w:val="00501F60"/>
    <w:rsid w:val="00502042"/>
    <w:rsid w:val="005025E3"/>
    <w:rsid w:val="00503397"/>
    <w:rsid w:val="00503B67"/>
    <w:rsid w:val="00504067"/>
    <w:rsid w:val="0050417C"/>
    <w:rsid w:val="00504577"/>
    <w:rsid w:val="00505391"/>
    <w:rsid w:val="005053C9"/>
    <w:rsid w:val="00505584"/>
    <w:rsid w:val="005058F6"/>
    <w:rsid w:val="00506566"/>
    <w:rsid w:val="00506AAA"/>
    <w:rsid w:val="00506C88"/>
    <w:rsid w:val="005071D0"/>
    <w:rsid w:val="005072EC"/>
    <w:rsid w:val="0051015A"/>
    <w:rsid w:val="00510A33"/>
    <w:rsid w:val="00511067"/>
    <w:rsid w:val="005112CA"/>
    <w:rsid w:val="005113A3"/>
    <w:rsid w:val="00511602"/>
    <w:rsid w:val="00511A83"/>
    <w:rsid w:val="005122FB"/>
    <w:rsid w:val="00512692"/>
    <w:rsid w:val="00512E9B"/>
    <w:rsid w:val="0051329B"/>
    <w:rsid w:val="005142B4"/>
    <w:rsid w:val="0051451E"/>
    <w:rsid w:val="00514C95"/>
    <w:rsid w:val="00514CD9"/>
    <w:rsid w:val="00514FDA"/>
    <w:rsid w:val="005151E1"/>
    <w:rsid w:val="005156BE"/>
    <w:rsid w:val="005159EE"/>
    <w:rsid w:val="00515B19"/>
    <w:rsid w:val="00515C12"/>
    <w:rsid w:val="005171A8"/>
    <w:rsid w:val="005179A4"/>
    <w:rsid w:val="005208F1"/>
    <w:rsid w:val="0052104A"/>
    <w:rsid w:val="0052152A"/>
    <w:rsid w:val="00521FA2"/>
    <w:rsid w:val="00522008"/>
    <w:rsid w:val="005233E9"/>
    <w:rsid w:val="00523699"/>
    <w:rsid w:val="0052382F"/>
    <w:rsid w:val="005239FB"/>
    <w:rsid w:val="00523EF3"/>
    <w:rsid w:val="005243D6"/>
    <w:rsid w:val="00525323"/>
    <w:rsid w:val="0052598D"/>
    <w:rsid w:val="0052673F"/>
    <w:rsid w:val="005267DB"/>
    <w:rsid w:val="00526BBF"/>
    <w:rsid w:val="005271AA"/>
    <w:rsid w:val="0052763A"/>
    <w:rsid w:val="005277D2"/>
    <w:rsid w:val="00527B2F"/>
    <w:rsid w:val="00527FDE"/>
    <w:rsid w:val="0053035A"/>
    <w:rsid w:val="00530F3E"/>
    <w:rsid w:val="00531259"/>
    <w:rsid w:val="00531A35"/>
    <w:rsid w:val="0053250B"/>
    <w:rsid w:val="005328B1"/>
    <w:rsid w:val="00532C99"/>
    <w:rsid w:val="0053334C"/>
    <w:rsid w:val="00533584"/>
    <w:rsid w:val="00533D32"/>
    <w:rsid w:val="00533F6A"/>
    <w:rsid w:val="0053420B"/>
    <w:rsid w:val="0053455D"/>
    <w:rsid w:val="00534CEF"/>
    <w:rsid w:val="00534CFB"/>
    <w:rsid w:val="00535969"/>
    <w:rsid w:val="00535EF5"/>
    <w:rsid w:val="00536768"/>
    <w:rsid w:val="005367CC"/>
    <w:rsid w:val="00536818"/>
    <w:rsid w:val="00536C3A"/>
    <w:rsid w:val="0053708F"/>
    <w:rsid w:val="0053780C"/>
    <w:rsid w:val="00537C97"/>
    <w:rsid w:val="005402B9"/>
    <w:rsid w:val="00540379"/>
    <w:rsid w:val="00540411"/>
    <w:rsid w:val="00540767"/>
    <w:rsid w:val="00540C35"/>
    <w:rsid w:val="005433AD"/>
    <w:rsid w:val="00543510"/>
    <w:rsid w:val="00543C75"/>
    <w:rsid w:val="00544B8C"/>
    <w:rsid w:val="00544C4F"/>
    <w:rsid w:val="0054571F"/>
    <w:rsid w:val="0054669E"/>
    <w:rsid w:val="00546BA8"/>
    <w:rsid w:val="00546E0B"/>
    <w:rsid w:val="005473E9"/>
    <w:rsid w:val="005474F9"/>
    <w:rsid w:val="0054780F"/>
    <w:rsid w:val="00547E6A"/>
    <w:rsid w:val="00552A9A"/>
    <w:rsid w:val="00552ABA"/>
    <w:rsid w:val="00552AD7"/>
    <w:rsid w:val="00552B76"/>
    <w:rsid w:val="00552D45"/>
    <w:rsid w:val="00553845"/>
    <w:rsid w:val="00553B3B"/>
    <w:rsid w:val="00554C9E"/>
    <w:rsid w:val="0055591C"/>
    <w:rsid w:val="00555978"/>
    <w:rsid w:val="00555CB8"/>
    <w:rsid w:val="00556DE7"/>
    <w:rsid w:val="00557D7E"/>
    <w:rsid w:val="00557EBD"/>
    <w:rsid w:val="00560793"/>
    <w:rsid w:val="00560F5B"/>
    <w:rsid w:val="00560FE1"/>
    <w:rsid w:val="00560FF1"/>
    <w:rsid w:val="005615F6"/>
    <w:rsid w:val="0056186E"/>
    <w:rsid w:val="00561DB3"/>
    <w:rsid w:val="00562E4B"/>
    <w:rsid w:val="005630C6"/>
    <w:rsid w:val="00563D47"/>
    <w:rsid w:val="0056493F"/>
    <w:rsid w:val="00565334"/>
    <w:rsid w:val="005653B3"/>
    <w:rsid w:val="0056549F"/>
    <w:rsid w:val="005656C3"/>
    <w:rsid w:val="00566694"/>
    <w:rsid w:val="00566AC0"/>
    <w:rsid w:val="00566F84"/>
    <w:rsid w:val="0057038A"/>
    <w:rsid w:val="00570D15"/>
    <w:rsid w:val="00570D75"/>
    <w:rsid w:val="00571C78"/>
    <w:rsid w:val="00572701"/>
    <w:rsid w:val="005728AD"/>
    <w:rsid w:val="005729AB"/>
    <w:rsid w:val="00572C43"/>
    <w:rsid w:val="00573ECB"/>
    <w:rsid w:val="00574171"/>
    <w:rsid w:val="0057467C"/>
    <w:rsid w:val="00574E28"/>
    <w:rsid w:val="00574F79"/>
    <w:rsid w:val="0057513D"/>
    <w:rsid w:val="00575256"/>
    <w:rsid w:val="0057586D"/>
    <w:rsid w:val="005758E0"/>
    <w:rsid w:val="005771EA"/>
    <w:rsid w:val="00577D3D"/>
    <w:rsid w:val="005809F7"/>
    <w:rsid w:val="00580B78"/>
    <w:rsid w:val="00581269"/>
    <w:rsid w:val="00581AA4"/>
    <w:rsid w:val="00581C30"/>
    <w:rsid w:val="00581D48"/>
    <w:rsid w:val="00582174"/>
    <w:rsid w:val="00582780"/>
    <w:rsid w:val="0058295F"/>
    <w:rsid w:val="00582C07"/>
    <w:rsid w:val="00582E17"/>
    <w:rsid w:val="00582E88"/>
    <w:rsid w:val="0058349C"/>
    <w:rsid w:val="005836CF"/>
    <w:rsid w:val="00584BE9"/>
    <w:rsid w:val="00584C9B"/>
    <w:rsid w:val="005850A7"/>
    <w:rsid w:val="0058528D"/>
    <w:rsid w:val="00585CEB"/>
    <w:rsid w:val="0058628F"/>
    <w:rsid w:val="00586723"/>
    <w:rsid w:val="005868B9"/>
    <w:rsid w:val="005869B4"/>
    <w:rsid w:val="00586D47"/>
    <w:rsid w:val="00586D68"/>
    <w:rsid w:val="0058765C"/>
    <w:rsid w:val="00587AD8"/>
    <w:rsid w:val="00590086"/>
    <w:rsid w:val="00590668"/>
    <w:rsid w:val="00590902"/>
    <w:rsid w:val="0059193A"/>
    <w:rsid w:val="005926A9"/>
    <w:rsid w:val="005931EC"/>
    <w:rsid w:val="0059423A"/>
    <w:rsid w:val="005949B2"/>
    <w:rsid w:val="00594A5D"/>
    <w:rsid w:val="00594A67"/>
    <w:rsid w:val="00594DE4"/>
    <w:rsid w:val="00594E59"/>
    <w:rsid w:val="00595086"/>
    <w:rsid w:val="005953E8"/>
    <w:rsid w:val="005958E9"/>
    <w:rsid w:val="00596D88"/>
    <w:rsid w:val="00597FEA"/>
    <w:rsid w:val="005A0295"/>
    <w:rsid w:val="005A06A6"/>
    <w:rsid w:val="005A0B82"/>
    <w:rsid w:val="005A10E6"/>
    <w:rsid w:val="005A241D"/>
    <w:rsid w:val="005A3604"/>
    <w:rsid w:val="005A36CA"/>
    <w:rsid w:val="005A5317"/>
    <w:rsid w:val="005A5333"/>
    <w:rsid w:val="005A5640"/>
    <w:rsid w:val="005A5845"/>
    <w:rsid w:val="005A5E9D"/>
    <w:rsid w:val="005A6002"/>
    <w:rsid w:val="005A6651"/>
    <w:rsid w:val="005A67D1"/>
    <w:rsid w:val="005B029B"/>
    <w:rsid w:val="005B05FB"/>
    <w:rsid w:val="005B0C7F"/>
    <w:rsid w:val="005B0D88"/>
    <w:rsid w:val="005B0F28"/>
    <w:rsid w:val="005B17AC"/>
    <w:rsid w:val="005B2842"/>
    <w:rsid w:val="005B2B5F"/>
    <w:rsid w:val="005B3002"/>
    <w:rsid w:val="005B37EF"/>
    <w:rsid w:val="005B3CD2"/>
    <w:rsid w:val="005B41E3"/>
    <w:rsid w:val="005B4566"/>
    <w:rsid w:val="005B543A"/>
    <w:rsid w:val="005B7D30"/>
    <w:rsid w:val="005B7FA2"/>
    <w:rsid w:val="005C05DC"/>
    <w:rsid w:val="005C079E"/>
    <w:rsid w:val="005C10C5"/>
    <w:rsid w:val="005C1BE4"/>
    <w:rsid w:val="005C22B5"/>
    <w:rsid w:val="005C2A59"/>
    <w:rsid w:val="005C32B8"/>
    <w:rsid w:val="005C343A"/>
    <w:rsid w:val="005C3607"/>
    <w:rsid w:val="005C396A"/>
    <w:rsid w:val="005C3A55"/>
    <w:rsid w:val="005C3E0D"/>
    <w:rsid w:val="005C4477"/>
    <w:rsid w:val="005C44DF"/>
    <w:rsid w:val="005C4D96"/>
    <w:rsid w:val="005C4F59"/>
    <w:rsid w:val="005C540E"/>
    <w:rsid w:val="005C5CD4"/>
    <w:rsid w:val="005C5DD0"/>
    <w:rsid w:val="005C6BE0"/>
    <w:rsid w:val="005C6C62"/>
    <w:rsid w:val="005C6F88"/>
    <w:rsid w:val="005C7307"/>
    <w:rsid w:val="005C74B2"/>
    <w:rsid w:val="005C7D82"/>
    <w:rsid w:val="005D0047"/>
    <w:rsid w:val="005D0217"/>
    <w:rsid w:val="005D02A7"/>
    <w:rsid w:val="005D03E9"/>
    <w:rsid w:val="005D0602"/>
    <w:rsid w:val="005D0AD5"/>
    <w:rsid w:val="005D0CFE"/>
    <w:rsid w:val="005D0E7C"/>
    <w:rsid w:val="005D1CE1"/>
    <w:rsid w:val="005D1D01"/>
    <w:rsid w:val="005D1E48"/>
    <w:rsid w:val="005D2D90"/>
    <w:rsid w:val="005D2E82"/>
    <w:rsid w:val="005D3076"/>
    <w:rsid w:val="005D31ED"/>
    <w:rsid w:val="005D3807"/>
    <w:rsid w:val="005D5153"/>
    <w:rsid w:val="005D58B5"/>
    <w:rsid w:val="005D5A53"/>
    <w:rsid w:val="005D5D1E"/>
    <w:rsid w:val="005D5F93"/>
    <w:rsid w:val="005D7212"/>
    <w:rsid w:val="005D7417"/>
    <w:rsid w:val="005D7506"/>
    <w:rsid w:val="005D7910"/>
    <w:rsid w:val="005D7AD7"/>
    <w:rsid w:val="005E08CE"/>
    <w:rsid w:val="005E0A47"/>
    <w:rsid w:val="005E0D2A"/>
    <w:rsid w:val="005E1D49"/>
    <w:rsid w:val="005E20AC"/>
    <w:rsid w:val="005E290B"/>
    <w:rsid w:val="005E29A3"/>
    <w:rsid w:val="005E2ECC"/>
    <w:rsid w:val="005E31C8"/>
    <w:rsid w:val="005E391C"/>
    <w:rsid w:val="005E3A42"/>
    <w:rsid w:val="005E3F1A"/>
    <w:rsid w:val="005E475E"/>
    <w:rsid w:val="005E4924"/>
    <w:rsid w:val="005E4B6D"/>
    <w:rsid w:val="005E4D52"/>
    <w:rsid w:val="005E572F"/>
    <w:rsid w:val="005E6893"/>
    <w:rsid w:val="005E72F5"/>
    <w:rsid w:val="005E764F"/>
    <w:rsid w:val="005F0257"/>
    <w:rsid w:val="005F07E1"/>
    <w:rsid w:val="005F0D06"/>
    <w:rsid w:val="005F0E35"/>
    <w:rsid w:val="005F101E"/>
    <w:rsid w:val="005F11AD"/>
    <w:rsid w:val="005F1513"/>
    <w:rsid w:val="005F15B0"/>
    <w:rsid w:val="005F172B"/>
    <w:rsid w:val="005F19C4"/>
    <w:rsid w:val="005F2B77"/>
    <w:rsid w:val="005F2F4A"/>
    <w:rsid w:val="005F3235"/>
    <w:rsid w:val="005F337A"/>
    <w:rsid w:val="005F343A"/>
    <w:rsid w:val="005F39B5"/>
    <w:rsid w:val="005F39FE"/>
    <w:rsid w:val="005F3EFD"/>
    <w:rsid w:val="005F3F52"/>
    <w:rsid w:val="005F4339"/>
    <w:rsid w:val="005F44DF"/>
    <w:rsid w:val="005F45E4"/>
    <w:rsid w:val="005F506D"/>
    <w:rsid w:val="005F52F1"/>
    <w:rsid w:val="005F58C6"/>
    <w:rsid w:val="005F5F39"/>
    <w:rsid w:val="005F6223"/>
    <w:rsid w:val="005F631C"/>
    <w:rsid w:val="005F70CC"/>
    <w:rsid w:val="005F720F"/>
    <w:rsid w:val="005F72EE"/>
    <w:rsid w:val="005F7ABB"/>
    <w:rsid w:val="005F7E04"/>
    <w:rsid w:val="0060008E"/>
    <w:rsid w:val="00600512"/>
    <w:rsid w:val="006016CF"/>
    <w:rsid w:val="00601850"/>
    <w:rsid w:val="00601D26"/>
    <w:rsid w:val="00601FEA"/>
    <w:rsid w:val="006044E3"/>
    <w:rsid w:val="00605F59"/>
    <w:rsid w:val="006063F8"/>
    <w:rsid w:val="006075E6"/>
    <w:rsid w:val="00607D09"/>
    <w:rsid w:val="00607EAD"/>
    <w:rsid w:val="00610169"/>
    <w:rsid w:val="0061041D"/>
    <w:rsid w:val="00611C7C"/>
    <w:rsid w:val="00612533"/>
    <w:rsid w:val="00612D64"/>
    <w:rsid w:val="00613E06"/>
    <w:rsid w:val="0061403A"/>
    <w:rsid w:val="00614E9D"/>
    <w:rsid w:val="00614F49"/>
    <w:rsid w:val="006157C0"/>
    <w:rsid w:val="00615CDD"/>
    <w:rsid w:val="00615E86"/>
    <w:rsid w:val="00616567"/>
    <w:rsid w:val="00616703"/>
    <w:rsid w:val="00617926"/>
    <w:rsid w:val="006179B4"/>
    <w:rsid w:val="00620373"/>
    <w:rsid w:val="006204A6"/>
    <w:rsid w:val="0062055E"/>
    <w:rsid w:val="00620845"/>
    <w:rsid w:val="006216DE"/>
    <w:rsid w:val="006219CB"/>
    <w:rsid w:val="00621A6F"/>
    <w:rsid w:val="006224D1"/>
    <w:rsid w:val="00624DCD"/>
    <w:rsid w:val="00626D1C"/>
    <w:rsid w:val="00626FD3"/>
    <w:rsid w:val="00630E4F"/>
    <w:rsid w:val="006310BB"/>
    <w:rsid w:val="006317CA"/>
    <w:rsid w:val="00631C72"/>
    <w:rsid w:val="0063242C"/>
    <w:rsid w:val="0063318E"/>
    <w:rsid w:val="00633AC1"/>
    <w:rsid w:val="00633C34"/>
    <w:rsid w:val="00635589"/>
    <w:rsid w:val="006361A0"/>
    <w:rsid w:val="006368DB"/>
    <w:rsid w:val="00636903"/>
    <w:rsid w:val="006376A3"/>
    <w:rsid w:val="0064234C"/>
    <w:rsid w:val="006424AB"/>
    <w:rsid w:val="006426EC"/>
    <w:rsid w:val="00642FC7"/>
    <w:rsid w:val="006433D2"/>
    <w:rsid w:val="00643521"/>
    <w:rsid w:val="00643F37"/>
    <w:rsid w:val="006441DD"/>
    <w:rsid w:val="0064440A"/>
    <w:rsid w:val="006445CB"/>
    <w:rsid w:val="0064481E"/>
    <w:rsid w:val="00644980"/>
    <w:rsid w:val="00644A7C"/>
    <w:rsid w:val="00645074"/>
    <w:rsid w:val="00645319"/>
    <w:rsid w:val="00645F79"/>
    <w:rsid w:val="00646128"/>
    <w:rsid w:val="00646578"/>
    <w:rsid w:val="006466D8"/>
    <w:rsid w:val="00646C6B"/>
    <w:rsid w:val="00647BD0"/>
    <w:rsid w:val="00650BD0"/>
    <w:rsid w:val="00651130"/>
    <w:rsid w:val="00651A22"/>
    <w:rsid w:val="0065223B"/>
    <w:rsid w:val="00652256"/>
    <w:rsid w:val="00652B0F"/>
    <w:rsid w:val="00652D14"/>
    <w:rsid w:val="0065345E"/>
    <w:rsid w:val="00653473"/>
    <w:rsid w:val="00653597"/>
    <w:rsid w:val="006536D5"/>
    <w:rsid w:val="006539AF"/>
    <w:rsid w:val="006549DA"/>
    <w:rsid w:val="00654B1C"/>
    <w:rsid w:val="00654CEF"/>
    <w:rsid w:val="0065527A"/>
    <w:rsid w:val="00655656"/>
    <w:rsid w:val="00655A37"/>
    <w:rsid w:val="00655EB2"/>
    <w:rsid w:val="006563E3"/>
    <w:rsid w:val="006565A2"/>
    <w:rsid w:val="00657EEC"/>
    <w:rsid w:val="006605EC"/>
    <w:rsid w:val="00661082"/>
    <w:rsid w:val="00661267"/>
    <w:rsid w:val="006614D0"/>
    <w:rsid w:val="006615B5"/>
    <w:rsid w:val="0066174E"/>
    <w:rsid w:val="00661825"/>
    <w:rsid w:val="00661BA5"/>
    <w:rsid w:val="0066338A"/>
    <w:rsid w:val="006634B3"/>
    <w:rsid w:val="0066350F"/>
    <w:rsid w:val="006641A8"/>
    <w:rsid w:val="006654AC"/>
    <w:rsid w:val="00665987"/>
    <w:rsid w:val="00665CD5"/>
    <w:rsid w:val="00665D3E"/>
    <w:rsid w:val="00666450"/>
    <w:rsid w:val="00666A60"/>
    <w:rsid w:val="00667155"/>
    <w:rsid w:val="00670F5B"/>
    <w:rsid w:val="00671DB9"/>
    <w:rsid w:val="0067232A"/>
    <w:rsid w:val="006723E7"/>
    <w:rsid w:val="006734AD"/>
    <w:rsid w:val="00674218"/>
    <w:rsid w:val="00674F69"/>
    <w:rsid w:val="006750DB"/>
    <w:rsid w:val="00675746"/>
    <w:rsid w:val="00675D08"/>
    <w:rsid w:val="00676B5B"/>
    <w:rsid w:val="00676FC5"/>
    <w:rsid w:val="006778D7"/>
    <w:rsid w:val="00680845"/>
    <w:rsid w:val="006819E5"/>
    <w:rsid w:val="00681FC7"/>
    <w:rsid w:val="00682E4F"/>
    <w:rsid w:val="00683B50"/>
    <w:rsid w:val="00683D88"/>
    <w:rsid w:val="00683FDB"/>
    <w:rsid w:val="0068466D"/>
    <w:rsid w:val="00684E09"/>
    <w:rsid w:val="006857C9"/>
    <w:rsid w:val="00686FAE"/>
    <w:rsid w:val="006870F7"/>
    <w:rsid w:val="00687192"/>
    <w:rsid w:val="006906AE"/>
    <w:rsid w:val="00691369"/>
    <w:rsid w:val="006924F4"/>
    <w:rsid w:val="006925CD"/>
    <w:rsid w:val="0069354A"/>
    <w:rsid w:val="00693F7C"/>
    <w:rsid w:val="00694195"/>
    <w:rsid w:val="006944B0"/>
    <w:rsid w:val="00694740"/>
    <w:rsid w:val="00694AF3"/>
    <w:rsid w:val="00694B38"/>
    <w:rsid w:val="0069742F"/>
    <w:rsid w:val="00697BE5"/>
    <w:rsid w:val="00697E2C"/>
    <w:rsid w:val="00697EDB"/>
    <w:rsid w:val="00697F89"/>
    <w:rsid w:val="006A03A9"/>
    <w:rsid w:val="006A0777"/>
    <w:rsid w:val="006A0B02"/>
    <w:rsid w:val="006A0C78"/>
    <w:rsid w:val="006A0D4C"/>
    <w:rsid w:val="006A1C6D"/>
    <w:rsid w:val="006A2317"/>
    <w:rsid w:val="006A23EF"/>
    <w:rsid w:val="006A2B05"/>
    <w:rsid w:val="006A2CDD"/>
    <w:rsid w:val="006A3BD7"/>
    <w:rsid w:val="006A429A"/>
    <w:rsid w:val="006A47D2"/>
    <w:rsid w:val="006A4DFB"/>
    <w:rsid w:val="006A5BAC"/>
    <w:rsid w:val="006A68D1"/>
    <w:rsid w:val="006A6F6B"/>
    <w:rsid w:val="006A70AD"/>
    <w:rsid w:val="006A7425"/>
    <w:rsid w:val="006A787A"/>
    <w:rsid w:val="006A78F6"/>
    <w:rsid w:val="006B04F4"/>
    <w:rsid w:val="006B1F96"/>
    <w:rsid w:val="006B22F9"/>
    <w:rsid w:val="006B23C7"/>
    <w:rsid w:val="006B284E"/>
    <w:rsid w:val="006B3E85"/>
    <w:rsid w:val="006B441D"/>
    <w:rsid w:val="006B490A"/>
    <w:rsid w:val="006B51DD"/>
    <w:rsid w:val="006B7100"/>
    <w:rsid w:val="006B7B84"/>
    <w:rsid w:val="006B7C6C"/>
    <w:rsid w:val="006C02DB"/>
    <w:rsid w:val="006C0375"/>
    <w:rsid w:val="006C0B64"/>
    <w:rsid w:val="006C214A"/>
    <w:rsid w:val="006C21CB"/>
    <w:rsid w:val="006C2A4E"/>
    <w:rsid w:val="006C3766"/>
    <w:rsid w:val="006C3CA3"/>
    <w:rsid w:val="006C3EDC"/>
    <w:rsid w:val="006C48C3"/>
    <w:rsid w:val="006C4A56"/>
    <w:rsid w:val="006C4AD3"/>
    <w:rsid w:val="006C5B9C"/>
    <w:rsid w:val="006C683C"/>
    <w:rsid w:val="006C7F15"/>
    <w:rsid w:val="006D05F5"/>
    <w:rsid w:val="006D0B03"/>
    <w:rsid w:val="006D0DE3"/>
    <w:rsid w:val="006D1D28"/>
    <w:rsid w:val="006D2657"/>
    <w:rsid w:val="006D2C1F"/>
    <w:rsid w:val="006D2EEF"/>
    <w:rsid w:val="006D3033"/>
    <w:rsid w:val="006D33F3"/>
    <w:rsid w:val="006D3454"/>
    <w:rsid w:val="006D3D5F"/>
    <w:rsid w:val="006D40FF"/>
    <w:rsid w:val="006D4577"/>
    <w:rsid w:val="006D4AA7"/>
    <w:rsid w:val="006D5D6D"/>
    <w:rsid w:val="006D624B"/>
    <w:rsid w:val="006D62C5"/>
    <w:rsid w:val="006D6CB7"/>
    <w:rsid w:val="006D6F0B"/>
    <w:rsid w:val="006E0CE6"/>
    <w:rsid w:val="006E12AE"/>
    <w:rsid w:val="006E1A69"/>
    <w:rsid w:val="006E21CB"/>
    <w:rsid w:val="006E29CF"/>
    <w:rsid w:val="006E29E8"/>
    <w:rsid w:val="006E2D2B"/>
    <w:rsid w:val="006E3620"/>
    <w:rsid w:val="006E3A64"/>
    <w:rsid w:val="006E46B3"/>
    <w:rsid w:val="006E5AAA"/>
    <w:rsid w:val="006E6BD8"/>
    <w:rsid w:val="006E6CC7"/>
    <w:rsid w:val="006E73E8"/>
    <w:rsid w:val="006E7773"/>
    <w:rsid w:val="006E7D46"/>
    <w:rsid w:val="006F0398"/>
    <w:rsid w:val="006F125C"/>
    <w:rsid w:val="006F13FA"/>
    <w:rsid w:val="006F1D6C"/>
    <w:rsid w:val="006F274E"/>
    <w:rsid w:val="006F2AE4"/>
    <w:rsid w:val="006F3D1B"/>
    <w:rsid w:val="006F3FE8"/>
    <w:rsid w:val="006F519A"/>
    <w:rsid w:val="006F523A"/>
    <w:rsid w:val="006F569F"/>
    <w:rsid w:val="006F5850"/>
    <w:rsid w:val="006F59AC"/>
    <w:rsid w:val="006F5A8C"/>
    <w:rsid w:val="006F5C46"/>
    <w:rsid w:val="006F5DFA"/>
    <w:rsid w:val="006F6662"/>
    <w:rsid w:val="006F6A12"/>
    <w:rsid w:val="006F6BB5"/>
    <w:rsid w:val="0070082A"/>
    <w:rsid w:val="00700AEE"/>
    <w:rsid w:val="00700BB1"/>
    <w:rsid w:val="00700FB6"/>
    <w:rsid w:val="00701DA8"/>
    <w:rsid w:val="007027AF"/>
    <w:rsid w:val="00703EAE"/>
    <w:rsid w:val="007048E7"/>
    <w:rsid w:val="00704DD7"/>
    <w:rsid w:val="00705047"/>
    <w:rsid w:val="00705973"/>
    <w:rsid w:val="00706039"/>
    <w:rsid w:val="0070653F"/>
    <w:rsid w:val="0070685E"/>
    <w:rsid w:val="00707601"/>
    <w:rsid w:val="00707892"/>
    <w:rsid w:val="00710264"/>
    <w:rsid w:val="00710318"/>
    <w:rsid w:val="0071038D"/>
    <w:rsid w:val="0071063A"/>
    <w:rsid w:val="007107D9"/>
    <w:rsid w:val="00710DBF"/>
    <w:rsid w:val="00711F50"/>
    <w:rsid w:val="00712A25"/>
    <w:rsid w:val="00712A3C"/>
    <w:rsid w:val="00714559"/>
    <w:rsid w:val="00714684"/>
    <w:rsid w:val="007147AB"/>
    <w:rsid w:val="00714CA7"/>
    <w:rsid w:val="00714EFE"/>
    <w:rsid w:val="00715621"/>
    <w:rsid w:val="0071653A"/>
    <w:rsid w:val="00716B01"/>
    <w:rsid w:val="00716E9A"/>
    <w:rsid w:val="00717ABA"/>
    <w:rsid w:val="00717F76"/>
    <w:rsid w:val="00720168"/>
    <w:rsid w:val="007207BB"/>
    <w:rsid w:val="00720B57"/>
    <w:rsid w:val="00720F3E"/>
    <w:rsid w:val="007215DE"/>
    <w:rsid w:val="00721902"/>
    <w:rsid w:val="007219A4"/>
    <w:rsid w:val="00722789"/>
    <w:rsid w:val="007238AB"/>
    <w:rsid w:val="00725668"/>
    <w:rsid w:val="00725CBD"/>
    <w:rsid w:val="00725DC4"/>
    <w:rsid w:val="0072642F"/>
    <w:rsid w:val="00727220"/>
    <w:rsid w:val="007276DF"/>
    <w:rsid w:val="00727A5A"/>
    <w:rsid w:val="00730E18"/>
    <w:rsid w:val="007325EA"/>
    <w:rsid w:val="007335A0"/>
    <w:rsid w:val="0073375A"/>
    <w:rsid w:val="00733B7F"/>
    <w:rsid w:val="0073458C"/>
    <w:rsid w:val="00736574"/>
    <w:rsid w:val="0073715D"/>
    <w:rsid w:val="00737F9A"/>
    <w:rsid w:val="0074051A"/>
    <w:rsid w:val="00740787"/>
    <w:rsid w:val="00740D1E"/>
    <w:rsid w:val="00740E5F"/>
    <w:rsid w:val="007413AC"/>
    <w:rsid w:val="00741AE3"/>
    <w:rsid w:val="007422AF"/>
    <w:rsid w:val="0074269A"/>
    <w:rsid w:val="00742919"/>
    <w:rsid w:val="00742C60"/>
    <w:rsid w:val="00742D98"/>
    <w:rsid w:val="00742E2E"/>
    <w:rsid w:val="00743850"/>
    <w:rsid w:val="00743AE5"/>
    <w:rsid w:val="0074433D"/>
    <w:rsid w:val="00745941"/>
    <w:rsid w:val="00745F08"/>
    <w:rsid w:val="007467B0"/>
    <w:rsid w:val="00746A0D"/>
    <w:rsid w:val="00746C20"/>
    <w:rsid w:val="00746C3C"/>
    <w:rsid w:val="00746CA4"/>
    <w:rsid w:val="00746D9A"/>
    <w:rsid w:val="00746D9B"/>
    <w:rsid w:val="00746E5C"/>
    <w:rsid w:val="00747F6B"/>
    <w:rsid w:val="00747FD4"/>
    <w:rsid w:val="0075003E"/>
    <w:rsid w:val="0075022D"/>
    <w:rsid w:val="00750C1D"/>
    <w:rsid w:val="00751383"/>
    <w:rsid w:val="0075157A"/>
    <w:rsid w:val="00751D34"/>
    <w:rsid w:val="00751E85"/>
    <w:rsid w:val="00752A4E"/>
    <w:rsid w:val="00752D04"/>
    <w:rsid w:val="00752E9C"/>
    <w:rsid w:val="00753544"/>
    <w:rsid w:val="0075391C"/>
    <w:rsid w:val="00753BA8"/>
    <w:rsid w:val="0075454F"/>
    <w:rsid w:val="007549B2"/>
    <w:rsid w:val="00754AB6"/>
    <w:rsid w:val="00754C78"/>
    <w:rsid w:val="00754DA3"/>
    <w:rsid w:val="007551B7"/>
    <w:rsid w:val="00755302"/>
    <w:rsid w:val="00755D43"/>
    <w:rsid w:val="00755FE1"/>
    <w:rsid w:val="00756565"/>
    <w:rsid w:val="007566D4"/>
    <w:rsid w:val="007566DD"/>
    <w:rsid w:val="0075691E"/>
    <w:rsid w:val="00756992"/>
    <w:rsid w:val="00757F46"/>
    <w:rsid w:val="00760531"/>
    <w:rsid w:val="007605D5"/>
    <w:rsid w:val="0076091C"/>
    <w:rsid w:val="00760DB8"/>
    <w:rsid w:val="00761410"/>
    <w:rsid w:val="00761757"/>
    <w:rsid w:val="00762EBB"/>
    <w:rsid w:val="007637C5"/>
    <w:rsid w:val="00763AC4"/>
    <w:rsid w:val="007640CE"/>
    <w:rsid w:val="007640F3"/>
    <w:rsid w:val="007644EF"/>
    <w:rsid w:val="007649CD"/>
    <w:rsid w:val="00764E42"/>
    <w:rsid w:val="00765392"/>
    <w:rsid w:val="00766939"/>
    <w:rsid w:val="0076771D"/>
    <w:rsid w:val="00770237"/>
    <w:rsid w:val="00770A92"/>
    <w:rsid w:val="00770B04"/>
    <w:rsid w:val="00770E0F"/>
    <w:rsid w:val="007712C0"/>
    <w:rsid w:val="00772264"/>
    <w:rsid w:val="00772D0A"/>
    <w:rsid w:val="007734AE"/>
    <w:rsid w:val="007734ED"/>
    <w:rsid w:val="00773B8E"/>
    <w:rsid w:val="00773FFC"/>
    <w:rsid w:val="00774270"/>
    <w:rsid w:val="0077442B"/>
    <w:rsid w:val="007746A7"/>
    <w:rsid w:val="00774829"/>
    <w:rsid w:val="007755DA"/>
    <w:rsid w:val="0077565F"/>
    <w:rsid w:val="00776A0C"/>
    <w:rsid w:val="00776F78"/>
    <w:rsid w:val="0077702E"/>
    <w:rsid w:val="00777A8F"/>
    <w:rsid w:val="00777E67"/>
    <w:rsid w:val="00777F8C"/>
    <w:rsid w:val="00780928"/>
    <w:rsid w:val="00780ACD"/>
    <w:rsid w:val="00780F45"/>
    <w:rsid w:val="007811E6"/>
    <w:rsid w:val="007812FB"/>
    <w:rsid w:val="0078177A"/>
    <w:rsid w:val="007820D5"/>
    <w:rsid w:val="007823B4"/>
    <w:rsid w:val="00782493"/>
    <w:rsid w:val="00782644"/>
    <w:rsid w:val="00782FC9"/>
    <w:rsid w:val="0078346E"/>
    <w:rsid w:val="00783C8D"/>
    <w:rsid w:val="00783E48"/>
    <w:rsid w:val="00783F98"/>
    <w:rsid w:val="00784B9C"/>
    <w:rsid w:val="00784D26"/>
    <w:rsid w:val="00785272"/>
    <w:rsid w:val="0078595A"/>
    <w:rsid w:val="00785FC7"/>
    <w:rsid w:val="0078615E"/>
    <w:rsid w:val="00787252"/>
    <w:rsid w:val="00787609"/>
    <w:rsid w:val="00787CF0"/>
    <w:rsid w:val="00790BDA"/>
    <w:rsid w:val="00790CFA"/>
    <w:rsid w:val="0079214F"/>
    <w:rsid w:val="00792242"/>
    <w:rsid w:val="007922AA"/>
    <w:rsid w:val="007924A4"/>
    <w:rsid w:val="007926EA"/>
    <w:rsid w:val="007927FB"/>
    <w:rsid w:val="00792DE0"/>
    <w:rsid w:val="0079443F"/>
    <w:rsid w:val="007948D0"/>
    <w:rsid w:val="00794ED8"/>
    <w:rsid w:val="00794FC5"/>
    <w:rsid w:val="0079549B"/>
    <w:rsid w:val="00795D9B"/>
    <w:rsid w:val="00796812"/>
    <w:rsid w:val="00796E0F"/>
    <w:rsid w:val="0079756B"/>
    <w:rsid w:val="00797615"/>
    <w:rsid w:val="00797DD1"/>
    <w:rsid w:val="00797E18"/>
    <w:rsid w:val="007A0233"/>
    <w:rsid w:val="007A10C4"/>
    <w:rsid w:val="007A1E12"/>
    <w:rsid w:val="007A23E7"/>
    <w:rsid w:val="007A3093"/>
    <w:rsid w:val="007A316C"/>
    <w:rsid w:val="007A37E9"/>
    <w:rsid w:val="007A386B"/>
    <w:rsid w:val="007A4B76"/>
    <w:rsid w:val="007A5BA1"/>
    <w:rsid w:val="007A67BA"/>
    <w:rsid w:val="007A6A85"/>
    <w:rsid w:val="007A6F7D"/>
    <w:rsid w:val="007A72C3"/>
    <w:rsid w:val="007A7ECA"/>
    <w:rsid w:val="007A7FEA"/>
    <w:rsid w:val="007B0F7A"/>
    <w:rsid w:val="007B11C7"/>
    <w:rsid w:val="007B1391"/>
    <w:rsid w:val="007B18B0"/>
    <w:rsid w:val="007B191C"/>
    <w:rsid w:val="007B1D45"/>
    <w:rsid w:val="007B1F2F"/>
    <w:rsid w:val="007B27E1"/>
    <w:rsid w:val="007B2F65"/>
    <w:rsid w:val="007B2F6D"/>
    <w:rsid w:val="007B31F4"/>
    <w:rsid w:val="007B3824"/>
    <w:rsid w:val="007B38AD"/>
    <w:rsid w:val="007B4005"/>
    <w:rsid w:val="007B590C"/>
    <w:rsid w:val="007B5920"/>
    <w:rsid w:val="007B59D7"/>
    <w:rsid w:val="007B7459"/>
    <w:rsid w:val="007B7F52"/>
    <w:rsid w:val="007C02CF"/>
    <w:rsid w:val="007C0976"/>
    <w:rsid w:val="007C0E28"/>
    <w:rsid w:val="007C13E8"/>
    <w:rsid w:val="007C1E32"/>
    <w:rsid w:val="007C2211"/>
    <w:rsid w:val="007C23AE"/>
    <w:rsid w:val="007C2645"/>
    <w:rsid w:val="007C3C86"/>
    <w:rsid w:val="007C3ECC"/>
    <w:rsid w:val="007C3EFC"/>
    <w:rsid w:val="007C4108"/>
    <w:rsid w:val="007C49FE"/>
    <w:rsid w:val="007C5040"/>
    <w:rsid w:val="007C50DF"/>
    <w:rsid w:val="007C5F17"/>
    <w:rsid w:val="007C7CE9"/>
    <w:rsid w:val="007C7E0B"/>
    <w:rsid w:val="007D0445"/>
    <w:rsid w:val="007D0B14"/>
    <w:rsid w:val="007D1073"/>
    <w:rsid w:val="007D1558"/>
    <w:rsid w:val="007D1AC0"/>
    <w:rsid w:val="007D2117"/>
    <w:rsid w:val="007D218B"/>
    <w:rsid w:val="007D29D1"/>
    <w:rsid w:val="007D2C29"/>
    <w:rsid w:val="007D38BB"/>
    <w:rsid w:val="007D39E1"/>
    <w:rsid w:val="007D3C28"/>
    <w:rsid w:val="007D479A"/>
    <w:rsid w:val="007D49C9"/>
    <w:rsid w:val="007D535C"/>
    <w:rsid w:val="007D54DB"/>
    <w:rsid w:val="007D606B"/>
    <w:rsid w:val="007D65E9"/>
    <w:rsid w:val="007D6925"/>
    <w:rsid w:val="007D77CE"/>
    <w:rsid w:val="007E0AD4"/>
    <w:rsid w:val="007E0D19"/>
    <w:rsid w:val="007E1885"/>
    <w:rsid w:val="007E1B97"/>
    <w:rsid w:val="007E20ED"/>
    <w:rsid w:val="007E29CA"/>
    <w:rsid w:val="007E2D78"/>
    <w:rsid w:val="007E300E"/>
    <w:rsid w:val="007E3197"/>
    <w:rsid w:val="007E3331"/>
    <w:rsid w:val="007E4AF5"/>
    <w:rsid w:val="007E5160"/>
    <w:rsid w:val="007E57D7"/>
    <w:rsid w:val="007E5C64"/>
    <w:rsid w:val="007E6383"/>
    <w:rsid w:val="007E6B32"/>
    <w:rsid w:val="007E6F46"/>
    <w:rsid w:val="007E79FE"/>
    <w:rsid w:val="007E7D94"/>
    <w:rsid w:val="007E7EFC"/>
    <w:rsid w:val="007F01BB"/>
    <w:rsid w:val="007F1BBC"/>
    <w:rsid w:val="007F1D22"/>
    <w:rsid w:val="007F3A68"/>
    <w:rsid w:val="007F4240"/>
    <w:rsid w:val="007F4369"/>
    <w:rsid w:val="007F49A0"/>
    <w:rsid w:val="007F4AE7"/>
    <w:rsid w:val="007F504F"/>
    <w:rsid w:val="007F5FF9"/>
    <w:rsid w:val="007F6578"/>
    <w:rsid w:val="007F67F7"/>
    <w:rsid w:val="007F6866"/>
    <w:rsid w:val="007F6D4A"/>
    <w:rsid w:val="007F7566"/>
    <w:rsid w:val="007F7743"/>
    <w:rsid w:val="00801C49"/>
    <w:rsid w:val="008024BF"/>
    <w:rsid w:val="0080357A"/>
    <w:rsid w:val="008039AB"/>
    <w:rsid w:val="00803D6F"/>
    <w:rsid w:val="008040DC"/>
    <w:rsid w:val="008046E8"/>
    <w:rsid w:val="00805318"/>
    <w:rsid w:val="00805511"/>
    <w:rsid w:val="008055B0"/>
    <w:rsid w:val="008062BF"/>
    <w:rsid w:val="00806BA7"/>
    <w:rsid w:val="00806CB2"/>
    <w:rsid w:val="00806EB4"/>
    <w:rsid w:val="00807304"/>
    <w:rsid w:val="008076CA"/>
    <w:rsid w:val="00810247"/>
    <w:rsid w:val="008103C3"/>
    <w:rsid w:val="008109CC"/>
    <w:rsid w:val="00810D7F"/>
    <w:rsid w:val="0081100B"/>
    <w:rsid w:val="008122E7"/>
    <w:rsid w:val="00812DE5"/>
    <w:rsid w:val="0081317C"/>
    <w:rsid w:val="0081333F"/>
    <w:rsid w:val="00813688"/>
    <w:rsid w:val="00813B2B"/>
    <w:rsid w:val="0081408D"/>
    <w:rsid w:val="00814988"/>
    <w:rsid w:val="0081520A"/>
    <w:rsid w:val="00815832"/>
    <w:rsid w:val="00815F61"/>
    <w:rsid w:val="00816274"/>
    <w:rsid w:val="00816622"/>
    <w:rsid w:val="00816A87"/>
    <w:rsid w:val="008171F4"/>
    <w:rsid w:val="008173D9"/>
    <w:rsid w:val="00817ECF"/>
    <w:rsid w:val="0082064A"/>
    <w:rsid w:val="00820E77"/>
    <w:rsid w:val="008213E4"/>
    <w:rsid w:val="008222B1"/>
    <w:rsid w:val="008223F8"/>
    <w:rsid w:val="00823238"/>
    <w:rsid w:val="0082362F"/>
    <w:rsid w:val="00824017"/>
    <w:rsid w:val="008243C3"/>
    <w:rsid w:val="00824F50"/>
    <w:rsid w:val="00825E3C"/>
    <w:rsid w:val="00825EC9"/>
    <w:rsid w:val="00826F95"/>
    <w:rsid w:val="008303C1"/>
    <w:rsid w:val="008311F5"/>
    <w:rsid w:val="008313CD"/>
    <w:rsid w:val="00831E61"/>
    <w:rsid w:val="008329E5"/>
    <w:rsid w:val="00833C8C"/>
    <w:rsid w:val="00833DCA"/>
    <w:rsid w:val="00833ED0"/>
    <w:rsid w:val="00833FC2"/>
    <w:rsid w:val="00834821"/>
    <w:rsid w:val="00835063"/>
    <w:rsid w:val="00835130"/>
    <w:rsid w:val="00835533"/>
    <w:rsid w:val="008358EE"/>
    <w:rsid w:val="00835DB2"/>
    <w:rsid w:val="00836111"/>
    <w:rsid w:val="00836149"/>
    <w:rsid w:val="00836225"/>
    <w:rsid w:val="008367E8"/>
    <w:rsid w:val="00836A85"/>
    <w:rsid w:val="00836D51"/>
    <w:rsid w:val="00836D5A"/>
    <w:rsid w:val="00836EF2"/>
    <w:rsid w:val="00837B5C"/>
    <w:rsid w:val="00837E3B"/>
    <w:rsid w:val="00837F74"/>
    <w:rsid w:val="008402CF"/>
    <w:rsid w:val="008402FC"/>
    <w:rsid w:val="008404F3"/>
    <w:rsid w:val="00840670"/>
    <w:rsid w:val="00840B3F"/>
    <w:rsid w:val="00842580"/>
    <w:rsid w:val="00842E1E"/>
    <w:rsid w:val="00842ECA"/>
    <w:rsid w:val="008444D5"/>
    <w:rsid w:val="008448F2"/>
    <w:rsid w:val="00844C97"/>
    <w:rsid w:val="00844CB5"/>
    <w:rsid w:val="00845037"/>
    <w:rsid w:val="008459C3"/>
    <w:rsid w:val="00845E7E"/>
    <w:rsid w:val="00846AC4"/>
    <w:rsid w:val="00846F8A"/>
    <w:rsid w:val="00846FAC"/>
    <w:rsid w:val="008473BB"/>
    <w:rsid w:val="00847858"/>
    <w:rsid w:val="00847E3D"/>
    <w:rsid w:val="00850E1F"/>
    <w:rsid w:val="008510B0"/>
    <w:rsid w:val="00851D70"/>
    <w:rsid w:val="008525BF"/>
    <w:rsid w:val="00852AF4"/>
    <w:rsid w:val="008536D1"/>
    <w:rsid w:val="008551AA"/>
    <w:rsid w:val="00855F0E"/>
    <w:rsid w:val="00856D39"/>
    <w:rsid w:val="008573F2"/>
    <w:rsid w:val="008574A6"/>
    <w:rsid w:val="008579E2"/>
    <w:rsid w:val="00860E77"/>
    <w:rsid w:val="008615F8"/>
    <w:rsid w:val="00862163"/>
    <w:rsid w:val="00862DAB"/>
    <w:rsid w:val="00863239"/>
    <w:rsid w:val="00863989"/>
    <w:rsid w:val="00863C49"/>
    <w:rsid w:val="00863FA6"/>
    <w:rsid w:val="008649BD"/>
    <w:rsid w:val="00866733"/>
    <w:rsid w:val="00870306"/>
    <w:rsid w:val="00870482"/>
    <w:rsid w:val="00870552"/>
    <w:rsid w:val="00870F2D"/>
    <w:rsid w:val="00871205"/>
    <w:rsid w:val="00871226"/>
    <w:rsid w:val="00872239"/>
    <w:rsid w:val="008724CF"/>
    <w:rsid w:val="00872E1C"/>
    <w:rsid w:val="00872EAD"/>
    <w:rsid w:val="008734D6"/>
    <w:rsid w:val="00873E98"/>
    <w:rsid w:val="00874560"/>
    <w:rsid w:val="00874E7A"/>
    <w:rsid w:val="008751F8"/>
    <w:rsid w:val="008762F4"/>
    <w:rsid w:val="008765D4"/>
    <w:rsid w:val="00876FE3"/>
    <w:rsid w:val="00877658"/>
    <w:rsid w:val="008800A8"/>
    <w:rsid w:val="008808F5"/>
    <w:rsid w:val="00880D6A"/>
    <w:rsid w:val="00880EA6"/>
    <w:rsid w:val="008810D3"/>
    <w:rsid w:val="0088137C"/>
    <w:rsid w:val="008819B5"/>
    <w:rsid w:val="00881AF7"/>
    <w:rsid w:val="00881F7B"/>
    <w:rsid w:val="008827E5"/>
    <w:rsid w:val="00882B82"/>
    <w:rsid w:val="008830D1"/>
    <w:rsid w:val="0088323A"/>
    <w:rsid w:val="00883711"/>
    <w:rsid w:val="008838D6"/>
    <w:rsid w:val="008839BD"/>
    <w:rsid w:val="00883AAC"/>
    <w:rsid w:val="008859FA"/>
    <w:rsid w:val="00885AFE"/>
    <w:rsid w:val="008863D2"/>
    <w:rsid w:val="00886752"/>
    <w:rsid w:val="00887288"/>
    <w:rsid w:val="00887B9C"/>
    <w:rsid w:val="00887D28"/>
    <w:rsid w:val="00890A22"/>
    <w:rsid w:val="00891142"/>
    <w:rsid w:val="008916D7"/>
    <w:rsid w:val="0089174F"/>
    <w:rsid w:val="008918BA"/>
    <w:rsid w:val="00892061"/>
    <w:rsid w:val="0089215B"/>
    <w:rsid w:val="008927DE"/>
    <w:rsid w:val="0089330D"/>
    <w:rsid w:val="00893549"/>
    <w:rsid w:val="00893EB2"/>
    <w:rsid w:val="008946AA"/>
    <w:rsid w:val="008953B8"/>
    <w:rsid w:val="008953EB"/>
    <w:rsid w:val="0089550D"/>
    <w:rsid w:val="00895AC9"/>
    <w:rsid w:val="00896047"/>
    <w:rsid w:val="0089623E"/>
    <w:rsid w:val="008964D7"/>
    <w:rsid w:val="008966F2"/>
    <w:rsid w:val="008969BE"/>
    <w:rsid w:val="008969FD"/>
    <w:rsid w:val="00896E31"/>
    <w:rsid w:val="00897A1C"/>
    <w:rsid w:val="008A05F6"/>
    <w:rsid w:val="008A0BC9"/>
    <w:rsid w:val="008A19BA"/>
    <w:rsid w:val="008A1D8F"/>
    <w:rsid w:val="008A1DDF"/>
    <w:rsid w:val="008A27A5"/>
    <w:rsid w:val="008A31AD"/>
    <w:rsid w:val="008A3273"/>
    <w:rsid w:val="008A35E6"/>
    <w:rsid w:val="008A366D"/>
    <w:rsid w:val="008A384B"/>
    <w:rsid w:val="008A396B"/>
    <w:rsid w:val="008A43A0"/>
    <w:rsid w:val="008A462F"/>
    <w:rsid w:val="008A4854"/>
    <w:rsid w:val="008A48D8"/>
    <w:rsid w:val="008A5777"/>
    <w:rsid w:val="008A57A3"/>
    <w:rsid w:val="008A635F"/>
    <w:rsid w:val="008A6948"/>
    <w:rsid w:val="008A6A98"/>
    <w:rsid w:val="008A6D83"/>
    <w:rsid w:val="008A700B"/>
    <w:rsid w:val="008A7172"/>
    <w:rsid w:val="008A7A5D"/>
    <w:rsid w:val="008B0588"/>
    <w:rsid w:val="008B074E"/>
    <w:rsid w:val="008B0B6E"/>
    <w:rsid w:val="008B2022"/>
    <w:rsid w:val="008B2460"/>
    <w:rsid w:val="008B265E"/>
    <w:rsid w:val="008B2DF2"/>
    <w:rsid w:val="008B315B"/>
    <w:rsid w:val="008B3638"/>
    <w:rsid w:val="008B3D18"/>
    <w:rsid w:val="008B461E"/>
    <w:rsid w:val="008B4660"/>
    <w:rsid w:val="008B4923"/>
    <w:rsid w:val="008B49BE"/>
    <w:rsid w:val="008B4FEB"/>
    <w:rsid w:val="008B524E"/>
    <w:rsid w:val="008B52F6"/>
    <w:rsid w:val="008B53FD"/>
    <w:rsid w:val="008B550B"/>
    <w:rsid w:val="008B571B"/>
    <w:rsid w:val="008B5D22"/>
    <w:rsid w:val="008B5DD1"/>
    <w:rsid w:val="008B62CC"/>
    <w:rsid w:val="008B66D6"/>
    <w:rsid w:val="008B6E93"/>
    <w:rsid w:val="008B70F2"/>
    <w:rsid w:val="008B74AE"/>
    <w:rsid w:val="008C14C4"/>
    <w:rsid w:val="008C2FA3"/>
    <w:rsid w:val="008C3479"/>
    <w:rsid w:val="008C3552"/>
    <w:rsid w:val="008C3E92"/>
    <w:rsid w:val="008C44AD"/>
    <w:rsid w:val="008C4752"/>
    <w:rsid w:val="008C4B73"/>
    <w:rsid w:val="008C57C2"/>
    <w:rsid w:val="008C5FE9"/>
    <w:rsid w:val="008C63E9"/>
    <w:rsid w:val="008C6A75"/>
    <w:rsid w:val="008C76C8"/>
    <w:rsid w:val="008D0486"/>
    <w:rsid w:val="008D054E"/>
    <w:rsid w:val="008D05C1"/>
    <w:rsid w:val="008D0EC0"/>
    <w:rsid w:val="008D0F63"/>
    <w:rsid w:val="008D12ED"/>
    <w:rsid w:val="008D1A24"/>
    <w:rsid w:val="008D1D47"/>
    <w:rsid w:val="008D40D7"/>
    <w:rsid w:val="008D57A9"/>
    <w:rsid w:val="008D6F9B"/>
    <w:rsid w:val="008D6FBA"/>
    <w:rsid w:val="008D76D4"/>
    <w:rsid w:val="008E009D"/>
    <w:rsid w:val="008E0955"/>
    <w:rsid w:val="008E150A"/>
    <w:rsid w:val="008E1D71"/>
    <w:rsid w:val="008E1EDB"/>
    <w:rsid w:val="008E240C"/>
    <w:rsid w:val="008E3371"/>
    <w:rsid w:val="008E40DF"/>
    <w:rsid w:val="008E41AF"/>
    <w:rsid w:val="008E560A"/>
    <w:rsid w:val="008E56C8"/>
    <w:rsid w:val="008E5817"/>
    <w:rsid w:val="008E5A03"/>
    <w:rsid w:val="008E5BDA"/>
    <w:rsid w:val="008E6B6E"/>
    <w:rsid w:val="008E6E20"/>
    <w:rsid w:val="008E7A2F"/>
    <w:rsid w:val="008E7AB6"/>
    <w:rsid w:val="008E7FA7"/>
    <w:rsid w:val="008F0E8C"/>
    <w:rsid w:val="008F14B0"/>
    <w:rsid w:val="008F15F0"/>
    <w:rsid w:val="008F1666"/>
    <w:rsid w:val="008F187B"/>
    <w:rsid w:val="008F20E5"/>
    <w:rsid w:val="008F225A"/>
    <w:rsid w:val="008F279C"/>
    <w:rsid w:val="008F27B2"/>
    <w:rsid w:val="008F379F"/>
    <w:rsid w:val="008F4057"/>
    <w:rsid w:val="008F4D69"/>
    <w:rsid w:val="008F4E89"/>
    <w:rsid w:val="008F5348"/>
    <w:rsid w:val="008F5407"/>
    <w:rsid w:val="008F5B06"/>
    <w:rsid w:val="008F6134"/>
    <w:rsid w:val="008F6EF5"/>
    <w:rsid w:val="008F6FFA"/>
    <w:rsid w:val="008F700D"/>
    <w:rsid w:val="008F71F5"/>
    <w:rsid w:val="008F71F6"/>
    <w:rsid w:val="008F7316"/>
    <w:rsid w:val="008F78EA"/>
    <w:rsid w:val="009006BC"/>
    <w:rsid w:val="00901852"/>
    <w:rsid w:val="00901D5B"/>
    <w:rsid w:val="00902279"/>
    <w:rsid w:val="0090414E"/>
    <w:rsid w:val="009046B4"/>
    <w:rsid w:val="009056F4"/>
    <w:rsid w:val="0090614A"/>
    <w:rsid w:val="009077E6"/>
    <w:rsid w:val="00907DFA"/>
    <w:rsid w:val="00911032"/>
    <w:rsid w:val="00912951"/>
    <w:rsid w:val="0091315A"/>
    <w:rsid w:val="0091365A"/>
    <w:rsid w:val="0091476C"/>
    <w:rsid w:val="0091507C"/>
    <w:rsid w:val="009154CA"/>
    <w:rsid w:val="009158B5"/>
    <w:rsid w:val="00915F1E"/>
    <w:rsid w:val="009164C1"/>
    <w:rsid w:val="0091669D"/>
    <w:rsid w:val="00917123"/>
    <w:rsid w:val="009174C5"/>
    <w:rsid w:val="00917827"/>
    <w:rsid w:val="009179CF"/>
    <w:rsid w:val="00920E7F"/>
    <w:rsid w:val="00920F36"/>
    <w:rsid w:val="00922254"/>
    <w:rsid w:val="009226B8"/>
    <w:rsid w:val="00922C2B"/>
    <w:rsid w:val="009232AF"/>
    <w:rsid w:val="00924D87"/>
    <w:rsid w:val="00925277"/>
    <w:rsid w:val="009253DA"/>
    <w:rsid w:val="009258A0"/>
    <w:rsid w:val="00925917"/>
    <w:rsid w:val="0092612E"/>
    <w:rsid w:val="009261C3"/>
    <w:rsid w:val="0092643A"/>
    <w:rsid w:val="00927633"/>
    <w:rsid w:val="009303ED"/>
    <w:rsid w:val="00930480"/>
    <w:rsid w:val="0093052D"/>
    <w:rsid w:val="009308D7"/>
    <w:rsid w:val="009318FB"/>
    <w:rsid w:val="00931D70"/>
    <w:rsid w:val="00932095"/>
    <w:rsid w:val="009322A8"/>
    <w:rsid w:val="00932718"/>
    <w:rsid w:val="009328DF"/>
    <w:rsid w:val="00932C16"/>
    <w:rsid w:val="00932C44"/>
    <w:rsid w:val="00932CF9"/>
    <w:rsid w:val="00933147"/>
    <w:rsid w:val="009333DE"/>
    <w:rsid w:val="00933614"/>
    <w:rsid w:val="0093393A"/>
    <w:rsid w:val="00933F26"/>
    <w:rsid w:val="00934162"/>
    <w:rsid w:val="0093469A"/>
    <w:rsid w:val="009357E5"/>
    <w:rsid w:val="00935CAB"/>
    <w:rsid w:val="0093627E"/>
    <w:rsid w:val="0093629F"/>
    <w:rsid w:val="00936599"/>
    <w:rsid w:val="00936690"/>
    <w:rsid w:val="0093678B"/>
    <w:rsid w:val="0093737B"/>
    <w:rsid w:val="00937E50"/>
    <w:rsid w:val="00940802"/>
    <w:rsid w:val="0094132E"/>
    <w:rsid w:val="009414E2"/>
    <w:rsid w:val="009416BC"/>
    <w:rsid w:val="009419F5"/>
    <w:rsid w:val="00941B4F"/>
    <w:rsid w:val="00941E38"/>
    <w:rsid w:val="0094208E"/>
    <w:rsid w:val="009422BA"/>
    <w:rsid w:val="00942ED0"/>
    <w:rsid w:val="0094350C"/>
    <w:rsid w:val="009439D3"/>
    <w:rsid w:val="00943A28"/>
    <w:rsid w:val="00943A2D"/>
    <w:rsid w:val="00943D4D"/>
    <w:rsid w:val="00943DBE"/>
    <w:rsid w:val="00944433"/>
    <w:rsid w:val="009447BC"/>
    <w:rsid w:val="00944846"/>
    <w:rsid w:val="009449A2"/>
    <w:rsid w:val="00945101"/>
    <w:rsid w:val="00945716"/>
    <w:rsid w:val="0094601C"/>
    <w:rsid w:val="00946924"/>
    <w:rsid w:val="00946A21"/>
    <w:rsid w:val="00946AEC"/>
    <w:rsid w:val="00946CA4"/>
    <w:rsid w:val="00947221"/>
    <w:rsid w:val="00947353"/>
    <w:rsid w:val="00947897"/>
    <w:rsid w:val="00947B38"/>
    <w:rsid w:val="0095005B"/>
    <w:rsid w:val="00950C64"/>
    <w:rsid w:val="00950F79"/>
    <w:rsid w:val="00951083"/>
    <w:rsid w:val="00951311"/>
    <w:rsid w:val="009516E9"/>
    <w:rsid w:val="00952242"/>
    <w:rsid w:val="00952C33"/>
    <w:rsid w:val="00952CB8"/>
    <w:rsid w:val="00952CCE"/>
    <w:rsid w:val="00952E6C"/>
    <w:rsid w:val="0095315B"/>
    <w:rsid w:val="00953E7A"/>
    <w:rsid w:val="00954899"/>
    <w:rsid w:val="00954940"/>
    <w:rsid w:val="00954966"/>
    <w:rsid w:val="009566F7"/>
    <w:rsid w:val="00956D7F"/>
    <w:rsid w:val="00957B56"/>
    <w:rsid w:val="00957ED8"/>
    <w:rsid w:val="009603FF"/>
    <w:rsid w:val="009604F1"/>
    <w:rsid w:val="00960880"/>
    <w:rsid w:val="00960BAA"/>
    <w:rsid w:val="009615B3"/>
    <w:rsid w:val="00961820"/>
    <w:rsid w:val="0096213A"/>
    <w:rsid w:val="009632B7"/>
    <w:rsid w:val="00963C2A"/>
    <w:rsid w:val="00963D84"/>
    <w:rsid w:val="00963F20"/>
    <w:rsid w:val="0096446D"/>
    <w:rsid w:val="00964D29"/>
    <w:rsid w:val="00965C11"/>
    <w:rsid w:val="00965CE8"/>
    <w:rsid w:val="00965FF1"/>
    <w:rsid w:val="009660DE"/>
    <w:rsid w:val="00966213"/>
    <w:rsid w:val="009674DB"/>
    <w:rsid w:val="009709CB"/>
    <w:rsid w:val="00971331"/>
    <w:rsid w:val="00971805"/>
    <w:rsid w:val="00971C0B"/>
    <w:rsid w:val="009725CA"/>
    <w:rsid w:val="00972EA5"/>
    <w:rsid w:val="009731CA"/>
    <w:rsid w:val="00973B67"/>
    <w:rsid w:val="00974085"/>
    <w:rsid w:val="009741E7"/>
    <w:rsid w:val="00974599"/>
    <w:rsid w:val="00974CF1"/>
    <w:rsid w:val="00974D70"/>
    <w:rsid w:val="00974E5D"/>
    <w:rsid w:val="00975365"/>
    <w:rsid w:val="00976065"/>
    <w:rsid w:val="00976A31"/>
    <w:rsid w:val="00976F0E"/>
    <w:rsid w:val="009775B9"/>
    <w:rsid w:val="00977604"/>
    <w:rsid w:val="00980011"/>
    <w:rsid w:val="00980A67"/>
    <w:rsid w:val="00980D93"/>
    <w:rsid w:val="00980F05"/>
    <w:rsid w:val="009829AE"/>
    <w:rsid w:val="00982B96"/>
    <w:rsid w:val="00983193"/>
    <w:rsid w:val="00983738"/>
    <w:rsid w:val="009838E5"/>
    <w:rsid w:val="00983A2A"/>
    <w:rsid w:val="00984BDE"/>
    <w:rsid w:val="00985AFE"/>
    <w:rsid w:val="00986716"/>
    <w:rsid w:val="00986CA7"/>
    <w:rsid w:val="00986D99"/>
    <w:rsid w:val="00986DE2"/>
    <w:rsid w:val="009874BA"/>
    <w:rsid w:val="009874D7"/>
    <w:rsid w:val="00987EF3"/>
    <w:rsid w:val="0099051E"/>
    <w:rsid w:val="00990A2F"/>
    <w:rsid w:val="00990B33"/>
    <w:rsid w:val="00990DB7"/>
    <w:rsid w:val="00991740"/>
    <w:rsid w:val="009918BB"/>
    <w:rsid w:val="00991CC4"/>
    <w:rsid w:val="0099371B"/>
    <w:rsid w:val="00993FC9"/>
    <w:rsid w:val="00994899"/>
    <w:rsid w:val="009956DA"/>
    <w:rsid w:val="009961C3"/>
    <w:rsid w:val="00996413"/>
    <w:rsid w:val="00996EF0"/>
    <w:rsid w:val="009971C7"/>
    <w:rsid w:val="009976F6"/>
    <w:rsid w:val="00997912"/>
    <w:rsid w:val="00997E4D"/>
    <w:rsid w:val="009A0A74"/>
    <w:rsid w:val="009A0BC6"/>
    <w:rsid w:val="009A0FD9"/>
    <w:rsid w:val="009A14B0"/>
    <w:rsid w:val="009A1F1E"/>
    <w:rsid w:val="009A2C73"/>
    <w:rsid w:val="009A2DA9"/>
    <w:rsid w:val="009A3268"/>
    <w:rsid w:val="009A3D04"/>
    <w:rsid w:val="009A4476"/>
    <w:rsid w:val="009A4678"/>
    <w:rsid w:val="009A496A"/>
    <w:rsid w:val="009A510C"/>
    <w:rsid w:val="009A5192"/>
    <w:rsid w:val="009A522D"/>
    <w:rsid w:val="009A5426"/>
    <w:rsid w:val="009A57B9"/>
    <w:rsid w:val="009A67DA"/>
    <w:rsid w:val="009A681F"/>
    <w:rsid w:val="009A6D1D"/>
    <w:rsid w:val="009A715C"/>
    <w:rsid w:val="009A73A9"/>
    <w:rsid w:val="009A7BB1"/>
    <w:rsid w:val="009B1290"/>
    <w:rsid w:val="009B1C9E"/>
    <w:rsid w:val="009B1D95"/>
    <w:rsid w:val="009B1ED2"/>
    <w:rsid w:val="009B2037"/>
    <w:rsid w:val="009B23DA"/>
    <w:rsid w:val="009B2979"/>
    <w:rsid w:val="009B2D20"/>
    <w:rsid w:val="009B3024"/>
    <w:rsid w:val="009B3102"/>
    <w:rsid w:val="009B38B8"/>
    <w:rsid w:val="009B39DF"/>
    <w:rsid w:val="009B3A21"/>
    <w:rsid w:val="009B527D"/>
    <w:rsid w:val="009B55D2"/>
    <w:rsid w:val="009B572B"/>
    <w:rsid w:val="009B5CD3"/>
    <w:rsid w:val="009B61B3"/>
    <w:rsid w:val="009B6AAB"/>
    <w:rsid w:val="009B6CAD"/>
    <w:rsid w:val="009B6E48"/>
    <w:rsid w:val="009B7431"/>
    <w:rsid w:val="009B7D3B"/>
    <w:rsid w:val="009C00F8"/>
    <w:rsid w:val="009C0314"/>
    <w:rsid w:val="009C10A8"/>
    <w:rsid w:val="009C1343"/>
    <w:rsid w:val="009C192F"/>
    <w:rsid w:val="009C1FA5"/>
    <w:rsid w:val="009C282F"/>
    <w:rsid w:val="009C2FFA"/>
    <w:rsid w:val="009C362B"/>
    <w:rsid w:val="009C39A2"/>
    <w:rsid w:val="009C4A7A"/>
    <w:rsid w:val="009C4DB9"/>
    <w:rsid w:val="009C78A9"/>
    <w:rsid w:val="009D0684"/>
    <w:rsid w:val="009D0A78"/>
    <w:rsid w:val="009D1432"/>
    <w:rsid w:val="009D161A"/>
    <w:rsid w:val="009D16D1"/>
    <w:rsid w:val="009D1AEA"/>
    <w:rsid w:val="009D2A9B"/>
    <w:rsid w:val="009D2DE6"/>
    <w:rsid w:val="009D30DB"/>
    <w:rsid w:val="009D3586"/>
    <w:rsid w:val="009D37AE"/>
    <w:rsid w:val="009D38FE"/>
    <w:rsid w:val="009D4D6C"/>
    <w:rsid w:val="009D4E78"/>
    <w:rsid w:val="009D5B51"/>
    <w:rsid w:val="009D6931"/>
    <w:rsid w:val="009D6CE9"/>
    <w:rsid w:val="009D705C"/>
    <w:rsid w:val="009D73BD"/>
    <w:rsid w:val="009D75E7"/>
    <w:rsid w:val="009D7DE0"/>
    <w:rsid w:val="009E0DD1"/>
    <w:rsid w:val="009E131D"/>
    <w:rsid w:val="009E1FB8"/>
    <w:rsid w:val="009E2281"/>
    <w:rsid w:val="009E2575"/>
    <w:rsid w:val="009E3645"/>
    <w:rsid w:val="009E3A16"/>
    <w:rsid w:val="009E42D9"/>
    <w:rsid w:val="009E4E8E"/>
    <w:rsid w:val="009E5330"/>
    <w:rsid w:val="009E58CE"/>
    <w:rsid w:val="009E6228"/>
    <w:rsid w:val="009E6296"/>
    <w:rsid w:val="009E65A5"/>
    <w:rsid w:val="009E71EF"/>
    <w:rsid w:val="009E7920"/>
    <w:rsid w:val="009E7F90"/>
    <w:rsid w:val="009F0072"/>
    <w:rsid w:val="009F03C6"/>
    <w:rsid w:val="009F13E0"/>
    <w:rsid w:val="009F20A0"/>
    <w:rsid w:val="009F3271"/>
    <w:rsid w:val="009F4A95"/>
    <w:rsid w:val="009F5962"/>
    <w:rsid w:val="009F6884"/>
    <w:rsid w:val="009F70C7"/>
    <w:rsid w:val="009F71FD"/>
    <w:rsid w:val="009F788D"/>
    <w:rsid w:val="009F7C7D"/>
    <w:rsid w:val="00A00D4D"/>
    <w:rsid w:val="00A015F9"/>
    <w:rsid w:val="00A019F7"/>
    <w:rsid w:val="00A01F35"/>
    <w:rsid w:val="00A02203"/>
    <w:rsid w:val="00A02617"/>
    <w:rsid w:val="00A0273A"/>
    <w:rsid w:val="00A031A1"/>
    <w:rsid w:val="00A037C2"/>
    <w:rsid w:val="00A05D46"/>
    <w:rsid w:val="00A05E84"/>
    <w:rsid w:val="00A06D06"/>
    <w:rsid w:val="00A07F45"/>
    <w:rsid w:val="00A10168"/>
    <w:rsid w:val="00A1060D"/>
    <w:rsid w:val="00A10843"/>
    <w:rsid w:val="00A10B72"/>
    <w:rsid w:val="00A10BE1"/>
    <w:rsid w:val="00A10EA0"/>
    <w:rsid w:val="00A11E77"/>
    <w:rsid w:val="00A1205C"/>
    <w:rsid w:val="00A12259"/>
    <w:rsid w:val="00A1262F"/>
    <w:rsid w:val="00A1287F"/>
    <w:rsid w:val="00A128D8"/>
    <w:rsid w:val="00A144A7"/>
    <w:rsid w:val="00A146F3"/>
    <w:rsid w:val="00A14743"/>
    <w:rsid w:val="00A14B71"/>
    <w:rsid w:val="00A165DD"/>
    <w:rsid w:val="00A168D9"/>
    <w:rsid w:val="00A16BA9"/>
    <w:rsid w:val="00A17E73"/>
    <w:rsid w:val="00A2001D"/>
    <w:rsid w:val="00A20264"/>
    <w:rsid w:val="00A204EC"/>
    <w:rsid w:val="00A20617"/>
    <w:rsid w:val="00A2072F"/>
    <w:rsid w:val="00A210A7"/>
    <w:rsid w:val="00A211A8"/>
    <w:rsid w:val="00A22109"/>
    <w:rsid w:val="00A22637"/>
    <w:rsid w:val="00A22B3A"/>
    <w:rsid w:val="00A22B92"/>
    <w:rsid w:val="00A22D29"/>
    <w:rsid w:val="00A2325B"/>
    <w:rsid w:val="00A23AB2"/>
    <w:rsid w:val="00A23D4F"/>
    <w:rsid w:val="00A241AB"/>
    <w:rsid w:val="00A24AFF"/>
    <w:rsid w:val="00A24E0B"/>
    <w:rsid w:val="00A24E78"/>
    <w:rsid w:val="00A250CE"/>
    <w:rsid w:val="00A2521A"/>
    <w:rsid w:val="00A2609E"/>
    <w:rsid w:val="00A26892"/>
    <w:rsid w:val="00A2798E"/>
    <w:rsid w:val="00A30018"/>
    <w:rsid w:val="00A306F8"/>
    <w:rsid w:val="00A30BF4"/>
    <w:rsid w:val="00A30D2E"/>
    <w:rsid w:val="00A30D69"/>
    <w:rsid w:val="00A30DF0"/>
    <w:rsid w:val="00A314A0"/>
    <w:rsid w:val="00A3195A"/>
    <w:rsid w:val="00A319D8"/>
    <w:rsid w:val="00A31F7E"/>
    <w:rsid w:val="00A32487"/>
    <w:rsid w:val="00A32FF2"/>
    <w:rsid w:val="00A330E4"/>
    <w:rsid w:val="00A339DD"/>
    <w:rsid w:val="00A33CFA"/>
    <w:rsid w:val="00A349BE"/>
    <w:rsid w:val="00A34E24"/>
    <w:rsid w:val="00A3532C"/>
    <w:rsid w:val="00A3582A"/>
    <w:rsid w:val="00A36F18"/>
    <w:rsid w:val="00A377EF"/>
    <w:rsid w:val="00A37CF9"/>
    <w:rsid w:val="00A37D4D"/>
    <w:rsid w:val="00A40169"/>
    <w:rsid w:val="00A40D1D"/>
    <w:rsid w:val="00A41082"/>
    <w:rsid w:val="00A41239"/>
    <w:rsid w:val="00A41541"/>
    <w:rsid w:val="00A417D0"/>
    <w:rsid w:val="00A41EA9"/>
    <w:rsid w:val="00A423D7"/>
    <w:rsid w:val="00A4243B"/>
    <w:rsid w:val="00A4243E"/>
    <w:rsid w:val="00A4279F"/>
    <w:rsid w:val="00A42B9C"/>
    <w:rsid w:val="00A431D7"/>
    <w:rsid w:val="00A43E2D"/>
    <w:rsid w:val="00A44B6A"/>
    <w:rsid w:val="00A44F25"/>
    <w:rsid w:val="00A4669D"/>
    <w:rsid w:val="00A47888"/>
    <w:rsid w:val="00A47DF4"/>
    <w:rsid w:val="00A47DF8"/>
    <w:rsid w:val="00A5008F"/>
    <w:rsid w:val="00A503CD"/>
    <w:rsid w:val="00A508C8"/>
    <w:rsid w:val="00A5124D"/>
    <w:rsid w:val="00A51969"/>
    <w:rsid w:val="00A51ACE"/>
    <w:rsid w:val="00A51F95"/>
    <w:rsid w:val="00A528C5"/>
    <w:rsid w:val="00A52947"/>
    <w:rsid w:val="00A52AA4"/>
    <w:rsid w:val="00A52E1B"/>
    <w:rsid w:val="00A5333D"/>
    <w:rsid w:val="00A5424B"/>
    <w:rsid w:val="00A552B1"/>
    <w:rsid w:val="00A55485"/>
    <w:rsid w:val="00A558B1"/>
    <w:rsid w:val="00A57873"/>
    <w:rsid w:val="00A57958"/>
    <w:rsid w:val="00A57B7D"/>
    <w:rsid w:val="00A57E19"/>
    <w:rsid w:val="00A57F2D"/>
    <w:rsid w:val="00A57FC0"/>
    <w:rsid w:val="00A609CB"/>
    <w:rsid w:val="00A62252"/>
    <w:rsid w:val="00A623B4"/>
    <w:rsid w:val="00A6268B"/>
    <w:rsid w:val="00A629B8"/>
    <w:rsid w:val="00A636A7"/>
    <w:rsid w:val="00A63865"/>
    <w:rsid w:val="00A64E8A"/>
    <w:rsid w:val="00A651AD"/>
    <w:rsid w:val="00A653C0"/>
    <w:rsid w:val="00A65AE3"/>
    <w:rsid w:val="00A65F49"/>
    <w:rsid w:val="00A67032"/>
    <w:rsid w:val="00A67174"/>
    <w:rsid w:val="00A6754A"/>
    <w:rsid w:val="00A70466"/>
    <w:rsid w:val="00A70CB2"/>
    <w:rsid w:val="00A70D15"/>
    <w:rsid w:val="00A71327"/>
    <w:rsid w:val="00A713B2"/>
    <w:rsid w:val="00A7188D"/>
    <w:rsid w:val="00A71AF1"/>
    <w:rsid w:val="00A72579"/>
    <w:rsid w:val="00A73325"/>
    <w:rsid w:val="00A7497D"/>
    <w:rsid w:val="00A751DF"/>
    <w:rsid w:val="00A75A94"/>
    <w:rsid w:val="00A762FF"/>
    <w:rsid w:val="00A772AB"/>
    <w:rsid w:val="00A7757B"/>
    <w:rsid w:val="00A7771C"/>
    <w:rsid w:val="00A77B02"/>
    <w:rsid w:val="00A77E2F"/>
    <w:rsid w:val="00A801C8"/>
    <w:rsid w:val="00A81043"/>
    <w:rsid w:val="00A814C1"/>
    <w:rsid w:val="00A82C7A"/>
    <w:rsid w:val="00A82E80"/>
    <w:rsid w:val="00A8338E"/>
    <w:rsid w:val="00A84116"/>
    <w:rsid w:val="00A84214"/>
    <w:rsid w:val="00A84489"/>
    <w:rsid w:val="00A84606"/>
    <w:rsid w:val="00A849F4"/>
    <w:rsid w:val="00A84ADE"/>
    <w:rsid w:val="00A84D4E"/>
    <w:rsid w:val="00A84E11"/>
    <w:rsid w:val="00A8566B"/>
    <w:rsid w:val="00A8624F"/>
    <w:rsid w:val="00A8636C"/>
    <w:rsid w:val="00A8656D"/>
    <w:rsid w:val="00A8690A"/>
    <w:rsid w:val="00A87402"/>
    <w:rsid w:val="00A876DB"/>
    <w:rsid w:val="00A87790"/>
    <w:rsid w:val="00A90155"/>
    <w:rsid w:val="00A90D08"/>
    <w:rsid w:val="00A910A8"/>
    <w:rsid w:val="00A913EA"/>
    <w:rsid w:val="00A920D4"/>
    <w:rsid w:val="00A926DD"/>
    <w:rsid w:val="00A935D2"/>
    <w:rsid w:val="00A948FF"/>
    <w:rsid w:val="00A966A1"/>
    <w:rsid w:val="00A96D03"/>
    <w:rsid w:val="00A97220"/>
    <w:rsid w:val="00A9751B"/>
    <w:rsid w:val="00AA041E"/>
    <w:rsid w:val="00AA04F3"/>
    <w:rsid w:val="00AA0A88"/>
    <w:rsid w:val="00AA13F3"/>
    <w:rsid w:val="00AA19F0"/>
    <w:rsid w:val="00AA1B13"/>
    <w:rsid w:val="00AA205E"/>
    <w:rsid w:val="00AA2BE4"/>
    <w:rsid w:val="00AA2C37"/>
    <w:rsid w:val="00AA2E31"/>
    <w:rsid w:val="00AA3189"/>
    <w:rsid w:val="00AA3347"/>
    <w:rsid w:val="00AA3A3C"/>
    <w:rsid w:val="00AA3AA7"/>
    <w:rsid w:val="00AA3E2A"/>
    <w:rsid w:val="00AA3FF1"/>
    <w:rsid w:val="00AA42BC"/>
    <w:rsid w:val="00AA47B6"/>
    <w:rsid w:val="00AA4967"/>
    <w:rsid w:val="00AA5B2A"/>
    <w:rsid w:val="00AA6712"/>
    <w:rsid w:val="00AA6994"/>
    <w:rsid w:val="00AA7129"/>
    <w:rsid w:val="00AA75BD"/>
    <w:rsid w:val="00AA75EF"/>
    <w:rsid w:val="00AB03A9"/>
    <w:rsid w:val="00AB06E8"/>
    <w:rsid w:val="00AB0A0D"/>
    <w:rsid w:val="00AB160C"/>
    <w:rsid w:val="00AB19FB"/>
    <w:rsid w:val="00AB2898"/>
    <w:rsid w:val="00AB303A"/>
    <w:rsid w:val="00AB38A3"/>
    <w:rsid w:val="00AB3D2B"/>
    <w:rsid w:val="00AB410B"/>
    <w:rsid w:val="00AB4473"/>
    <w:rsid w:val="00AB596A"/>
    <w:rsid w:val="00AB5DEE"/>
    <w:rsid w:val="00AB658E"/>
    <w:rsid w:val="00AB6EC9"/>
    <w:rsid w:val="00AB7313"/>
    <w:rsid w:val="00AB75E1"/>
    <w:rsid w:val="00AB7E17"/>
    <w:rsid w:val="00AC02C9"/>
    <w:rsid w:val="00AC07D9"/>
    <w:rsid w:val="00AC0A88"/>
    <w:rsid w:val="00AC0F2A"/>
    <w:rsid w:val="00AC10B2"/>
    <w:rsid w:val="00AC177B"/>
    <w:rsid w:val="00AC1EC9"/>
    <w:rsid w:val="00AC29DB"/>
    <w:rsid w:val="00AC2EE3"/>
    <w:rsid w:val="00AC37DA"/>
    <w:rsid w:val="00AC3A54"/>
    <w:rsid w:val="00AC3CD9"/>
    <w:rsid w:val="00AC3DE3"/>
    <w:rsid w:val="00AC4FC0"/>
    <w:rsid w:val="00AC506E"/>
    <w:rsid w:val="00AC54D8"/>
    <w:rsid w:val="00AC562C"/>
    <w:rsid w:val="00AC591F"/>
    <w:rsid w:val="00AC6282"/>
    <w:rsid w:val="00AC64D1"/>
    <w:rsid w:val="00AC70A1"/>
    <w:rsid w:val="00AC7AE8"/>
    <w:rsid w:val="00AC7C4D"/>
    <w:rsid w:val="00AC7FF4"/>
    <w:rsid w:val="00AD021D"/>
    <w:rsid w:val="00AD0896"/>
    <w:rsid w:val="00AD1380"/>
    <w:rsid w:val="00AD1EF0"/>
    <w:rsid w:val="00AD2163"/>
    <w:rsid w:val="00AD21A7"/>
    <w:rsid w:val="00AD2572"/>
    <w:rsid w:val="00AD2765"/>
    <w:rsid w:val="00AD2C91"/>
    <w:rsid w:val="00AD2D20"/>
    <w:rsid w:val="00AD2EA9"/>
    <w:rsid w:val="00AD32A1"/>
    <w:rsid w:val="00AD509F"/>
    <w:rsid w:val="00AD519A"/>
    <w:rsid w:val="00AD5C93"/>
    <w:rsid w:val="00AD641D"/>
    <w:rsid w:val="00AD7447"/>
    <w:rsid w:val="00AE0BC3"/>
    <w:rsid w:val="00AE1A7B"/>
    <w:rsid w:val="00AE2CAC"/>
    <w:rsid w:val="00AE33D2"/>
    <w:rsid w:val="00AE3AE3"/>
    <w:rsid w:val="00AE40E3"/>
    <w:rsid w:val="00AE4653"/>
    <w:rsid w:val="00AE4742"/>
    <w:rsid w:val="00AE4E31"/>
    <w:rsid w:val="00AE52F7"/>
    <w:rsid w:val="00AE543C"/>
    <w:rsid w:val="00AE58D0"/>
    <w:rsid w:val="00AE6469"/>
    <w:rsid w:val="00AE647C"/>
    <w:rsid w:val="00AE64D0"/>
    <w:rsid w:val="00AE696B"/>
    <w:rsid w:val="00AE7310"/>
    <w:rsid w:val="00AE787F"/>
    <w:rsid w:val="00AE7EC5"/>
    <w:rsid w:val="00AF0A3C"/>
    <w:rsid w:val="00AF0C12"/>
    <w:rsid w:val="00AF126C"/>
    <w:rsid w:val="00AF2752"/>
    <w:rsid w:val="00AF2FAD"/>
    <w:rsid w:val="00AF4622"/>
    <w:rsid w:val="00AF470B"/>
    <w:rsid w:val="00AF4772"/>
    <w:rsid w:val="00AF4BD5"/>
    <w:rsid w:val="00AF4E14"/>
    <w:rsid w:val="00AF5013"/>
    <w:rsid w:val="00AF5245"/>
    <w:rsid w:val="00AF546D"/>
    <w:rsid w:val="00AF5797"/>
    <w:rsid w:val="00AF5C76"/>
    <w:rsid w:val="00AF5CCE"/>
    <w:rsid w:val="00AF5DA7"/>
    <w:rsid w:val="00AF5DBF"/>
    <w:rsid w:val="00AF6065"/>
    <w:rsid w:val="00AF635A"/>
    <w:rsid w:val="00AF7C37"/>
    <w:rsid w:val="00AF7F9D"/>
    <w:rsid w:val="00B00465"/>
    <w:rsid w:val="00B00EB8"/>
    <w:rsid w:val="00B01C79"/>
    <w:rsid w:val="00B03187"/>
    <w:rsid w:val="00B03DEE"/>
    <w:rsid w:val="00B040D5"/>
    <w:rsid w:val="00B0497E"/>
    <w:rsid w:val="00B04DAD"/>
    <w:rsid w:val="00B0502A"/>
    <w:rsid w:val="00B0524F"/>
    <w:rsid w:val="00B052F7"/>
    <w:rsid w:val="00B055B6"/>
    <w:rsid w:val="00B05668"/>
    <w:rsid w:val="00B06974"/>
    <w:rsid w:val="00B06C2B"/>
    <w:rsid w:val="00B073DE"/>
    <w:rsid w:val="00B075D3"/>
    <w:rsid w:val="00B07ACC"/>
    <w:rsid w:val="00B102E1"/>
    <w:rsid w:val="00B10926"/>
    <w:rsid w:val="00B121CD"/>
    <w:rsid w:val="00B122C2"/>
    <w:rsid w:val="00B1256F"/>
    <w:rsid w:val="00B1285D"/>
    <w:rsid w:val="00B12903"/>
    <w:rsid w:val="00B12965"/>
    <w:rsid w:val="00B13ACE"/>
    <w:rsid w:val="00B13DB7"/>
    <w:rsid w:val="00B146C4"/>
    <w:rsid w:val="00B15B8A"/>
    <w:rsid w:val="00B15DAC"/>
    <w:rsid w:val="00B16048"/>
    <w:rsid w:val="00B164BF"/>
    <w:rsid w:val="00B174EF"/>
    <w:rsid w:val="00B17B9A"/>
    <w:rsid w:val="00B20001"/>
    <w:rsid w:val="00B2029A"/>
    <w:rsid w:val="00B20F4B"/>
    <w:rsid w:val="00B21F19"/>
    <w:rsid w:val="00B223AC"/>
    <w:rsid w:val="00B2281A"/>
    <w:rsid w:val="00B22B9F"/>
    <w:rsid w:val="00B23CA5"/>
    <w:rsid w:val="00B242D3"/>
    <w:rsid w:val="00B24762"/>
    <w:rsid w:val="00B2483B"/>
    <w:rsid w:val="00B250D7"/>
    <w:rsid w:val="00B25726"/>
    <w:rsid w:val="00B25941"/>
    <w:rsid w:val="00B25EAD"/>
    <w:rsid w:val="00B2652E"/>
    <w:rsid w:val="00B26534"/>
    <w:rsid w:val="00B2692B"/>
    <w:rsid w:val="00B2766E"/>
    <w:rsid w:val="00B279C6"/>
    <w:rsid w:val="00B30268"/>
    <w:rsid w:val="00B3053A"/>
    <w:rsid w:val="00B30944"/>
    <w:rsid w:val="00B3181F"/>
    <w:rsid w:val="00B338AE"/>
    <w:rsid w:val="00B33CB5"/>
    <w:rsid w:val="00B33DEC"/>
    <w:rsid w:val="00B34989"/>
    <w:rsid w:val="00B35585"/>
    <w:rsid w:val="00B35C4A"/>
    <w:rsid w:val="00B36C80"/>
    <w:rsid w:val="00B37273"/>
    <w:rsid w:val="00B374CB"/>
    <w:rsid w:val="00B4039F"/>
    <w:rsid w:val="00B404A7"/>
    <w:rsid w:val="00B405C8"/>
    <w:rsid w:val="00B4074D"/>
    <w:rsid w:val="00B41341"/>
    <w:rsid w:val="00B41631"/>
    <w:rsid w:val="00B419BE"/>
    <w:rsid w:val="00B41F5A"/>
    <w:rsid w:val="00B42C03"/>
    <w:rsid w:val="00B42FB8"/>
    <w:rsid w:val="00B432D9"/>
    <w:rsid w:val="00B43D1E"/>
    <w:rsid w:val="00B44D28"/>
    <w:rsid w:val="00B44D41"/>
    <w:rsid w:val="00B454CD"/>
    <w:rsid w:val="00B45614"/>
    <w:rsid w:val="00B45D31"/>
    <w:rsid w:val="00B4609F"/>
    <w:rsid w:val="00B46357"/>
    <w:rsid w:val="00B46A43"/>
    <w:rsid w:val="00B46A94"/>
    <w:rsid w:val="00B473E4"/>
    <w:rsid w:val="00B47764"/>
    <w:rsid w:val="00B505D9"/>
    <w:rsid w:val="00B50A3E"/>
    <w:rsid w:val="00B52321"/>
    <w:rsid w:val="00B52BF7"/>
    <w:rsid w:val="00B53B5C"/>
    <w:rsid w:val="00B5404E"/>
    <w:rsid w:val="00B546CB"/>
    <w:rsid w:val="00B54745"/>
    <w:rsid w:val="00B54AD2"/>
    <w:rsid w:val="00B55071"/>
    <w:rsid w:val="00B5666B"/>
    <w:rsid w:val="00B56848"/>
    <w:rsid w:val="00B56F3B"/>
    <w:rsid w:val="00B57C64"/>
    <w:rsid w:val="00B57E71"/>
    <w:rsid w:val="00B57EBD"/>
    <w:rsid w:val="00B6038D"/>
    <w:rsid w:val="00B604C1"/>
    <w:rsid w:val="00B60733"/>
    <w:rsid w:val="00B6102A"/>
    <w:rsid w:val="00B61247"/>
    <w:rsid w:val="00B615E2"/>
    <w:rsid w:val="00B62499"/>
    <w:rsid w:val="00B626AE"/>
    <w:rsid w:val="00B62C95"/>
    <w:rsid w:val="00B62F36"/>
    <w:rsid w:val="00B630B6"/>
    <w:rsid w:val="00B64166"/>
    <w:rsid w:val="00B64ACB"/>
    <w:rsid w:val="00B64B69"/>
    <w:rsid w:val="00B65581"/>
    <w:rsid w:val="00B65608"/>
    <w:rsid w:val="00B66528"/>
    <w:rsid w:val="00B66CF1"/>
    <w:rsid w:val="00B66F05"/>
    <w:rsid w:val="00B67517"/>
    <w:rsid w:val="00B67A3E"/>
    <w:rsid w:val="00B67E59"/>
    <w:rsid w:val="00B706CE"/>
    <w:rsid w:val="00B7257C"/>
    <w:rsid w:val="00B726DA"/>
    <w:rsid w:val="00B72C5C"/>
    <w:rsid w:val="00B7316D"/>
    <w:rsid w:val="00B73879"/>
    <w:rsid w:val="00B73884"/>
    <w:rsid w:val="00B73B0D"/>
    <w:rsid w:val="00B73FDB"/>
    <w:rsid w:val="00B74989"/>
    <w:rsid w:val="00B74FAF"/>
    <w:rsid w:val="00B751C1"/>
    <w:rsid w:val="00B75361"/>
    <w:rsid w:val="00B75710"/>
    <w:rsid w:val="00B75757"/>
    <w:rsid w:val="00B75F41"/>
    <w:rsid w:val="00B75F5A"/>
    <w:rsid w:val="00B778D5"/>
    <w:rsid w:val="00B77D99"/>
    <w:rsid w:val="00B810E8"/>
    <w:rsid w:val="00B81AC1"/>
    <w:rsid w:val="00B81B38"/>
    <w:rsid w:val="00B830A3"/>
    <w:rsid w:val="00B83734"/>
    <w:rsid w:val="00B8381E"/>
    <w:rsid w:val="00B83BE5"/>
    <w:rsid w:val="00B83EBE"/>
    <w:rsid w:val="00B8412F"/>
    <w:rsid w:val="00B852FB"/>
    <w:rsid w:val="00B85A66"/>
    <w:rsid w:val="00B863AF"/>
    <w:rsid w:val="00B86E50"/>
    <w:rsid w:val="00B8778F"/>
    <w:rsid w:val="00B87C2C"/>
    <w:rsid w:val="00B902C7"/>
    <w:rsid w:val="00B90F56"/>
    <w:rsid w:val="00B91405"/>
    <w:rsid w:val="00B9194B"/>
    <w:rsid w:val="00B91991"/>
    <w:rsid w:val="00B91B03"/>
    <w:rsid w:val="00B91C18"/>
    <w:rsid w:val="00B92399"/>
    <w:rsid w:val="00B926C0"/>
    <w:rsid w:val="00B92CAA"/>
    <w:rsid w:val="00B9309C"/>
    <w:rsid w:val="00B93413"/>
    <w:rsid w:val="00B935BC"/>
    <w:rsid w:val="00B937F5"/>
    <w:rsid w:val="00B93CA2"/>
    <w:rsid w:val="00B93CF1"/>
    <w:rsid w:val="00B944DB"/>
    <w:rsid w:val="00B94F1C"/>
    <w:rsid w:val="00B95103"/>
    <w:rsid w:val="00B9546D"/>
    <w:rsid w:val="00B96D5D"/>
    <w:rsid w:val="00B973C6"/>
    <w:rsid w:val="00B97D95"/>
    <w:rsid w:val="00BA01E2"/>
    <w:rsid w:val="00BA0F63"/>
    <w:rsid w:val="00BA0FFF"/>
    <w:rsid w:val="00BA1527"/>
    <w:rsid w:val="00BA1EBF"/>
    <w:rsid w:val="00BA2255"/>
    <w:rsid w:val="00BA2829"/>
    <w:rsid w:val="00BA4024"/>
    <w:rsid w:val="00BA4096"/>
    <w:rsid w:val="00BA4999"/>
    <w:rsid w:val="00BA5AE2"/>
    <w:rsid w:val="00BA5B0F"/>
    <w:rsid w:val="00BA5D0A"/>
    <w:rsid w:val="00BA63C1"/>
    <w:rsid w:val="00BA6F11"/>
    <w:rsid w:val="00BA6FB1"/>
    <w:rsid w:val="00BA70F3"/>
    <w:rsid w:val="00BA7EB0"/>
    <w:rsid w:val="00BB0192"/>
    <w:rsid w:val="00BB023C"/>
    <w:rsid w:val="00BB041A"/>
    <w:rsid w:val="00BB054A"/>
    <w:rsid w:val="00BB0802"/>
    <w:rsid w:val="00BB0D6E"/>
    <w:rsid w:val="00BB0F57"/>
    <w:rsid w:val="00BB0FD2"/>
    <w:rsid w:val="00BB27B5"/>
    <w:rsid w:val="00BB29FC"/>
    <w:rsid w:val="00BB2BED"/>
    <w:rsid w:val="00BB4AA3"/>
    <w:rsid w:val="00BB4C1B"/>
    <w:rsid w:val="00BB4D8D"/>
    <w:rsid w:val="00BB56A3"/>
    <w:rsid w:val="00BB6216"/>
    <w:rsid w:val="00BB6404"/>
    <w:rsid w:val="00BB6DC9"/>
    <w:rsid w:val="00BB6EDC"/>
    <w:rsid w:val="00BB78AB"/>
    <w:rsid w:val="00BC043E"/>
    <w:rsid w:val="00BC2671"/>
    <w:rsid w:val="00BC299B"/>
    <w:rsid w:val="00BC2C74"/>
    <w:rsid w:val="00BC2E67"/>
    <w:rsid w:val="00BC4193"/>
    <w:rsid w:val="00BC4C17"/>
    <w:rsid w:val="00BC51C5"/>
    <w:rsid w:val="00BC53DB"/>
    <w:rsid w:val="00BC59FD"/>
    <w:rsid w:val="00BC611C"/>
    <w:rsid w:val="00BC62D3"/>
    <w:rsid w:val="00BC69C1"/>
    <w:rsid w:val="00BC6D29"/>
    <w:rsid w:val="00BC772E"/>
    <w:rsid w:val="00BC7B6B"/>
    <w:rsid w:val="00BC7CFA"/>
    <w:rsid w:val="00BD0739"/>
    <w:rsid w:val="00BD0CF4"/>
    <w:rsid w:val="00BD18FF"/>
    <w:rsid w:val="00BD2492"/>
    <w:rsid w:val="00BD2607"/>
    <w:rsid w:val="00BD2863"/>
    <w:rsid w:val="00BD2B3F"/>
    <w:rsid w:val="00BD2BEA"/>
    <w:rsid w:val="00BD31DF"/>
    <w:rsid w:val="00BD3772"/>
    <w:rsid w:val="00BD42D7"/>
    <w:rsid w:val="00BD7084"/>
    <w:rsid w:val="00BD7CDD"/>
    <w:rsid w:val="00BE11CD"/>
    <w:rsid w:val="00BE1989"/>
    <w:rsid w:val="00BE1D30"/>
    <w:rsid w:val="00BE255A"/>
    <w:rsid w:val="00BE2B6F"/>
    <w:rsid w:val="00BE2CAE"/>
    <w:rsid w:val="00BE333C"/>
    <w:rsid w:val="00BE4475"/>
    <w:rsid w:val="00BE47BB"/>
    <w:rsid w:val="00BE4AA0"/>
    <w:rsid w:val="00BE4B56"/>
    <w:rsid w:val="00BE57CB"/>
    <w:rsid w:val="00BE631C"/>
    <w:rsid w:val="00BE643B"/>
    <w:rsid w:val="00BE6886"/>
    <w:rsid w:val="00BE7B81"/>
    <w:rsid w:val="00BF14DD"/>
    <w:rsid w:val="00BF1B4B"/>
    <w:rsid w:val="00BF2128"/>
    <w:rsid w:val="00BF29DD"/>
    <w:rsid w:val="00BF2B96"/>
    <w:rsid w:val="00BF2D96"/>
    <w:rsid w:val="00BF302E"/>
    <w:rsid w:val="00BF3D16"/>
    <w:rsid w:val="00BF42BE"/>
    <w:rsid w:val="00BF4B5D"/>
    <w:rsid w:val="00BF5517"/>
    <w:rsid w:val="00BF5B82"/>
    <w:rsid w:val="00BF5BF6"/>
    <w:rsid w:val="00BF5C7B"/>
    <w:rsid w:val="00BF5DCB"/>
    <w:rsid w:val="00BF62D5"/>
    <w:rsid w:val="00BF6992"/>
    <w:rsid w:val="00BF6A98"/>
    <w:rsid w:val="00BF6E58"/>
    <w:rsid w:val="00BF77B4"/>
    <w:rsid w:val="00BF79BC"/>
    <w:rsid w:val="00BF79BD"/>
    <w:rsid w:val="00BF7FBD"/>
    <w:rsid w:val="00C00D39"/>
    <w:rsid w:val="00C02278"/>
    <w:rsid w:val="00C02C9F"/>
    <w:rsid w:val="00C02D75"/>
    <w:rsid w:val="00C02F18"/>
    <w:rsid w:val="00C03993"/>
    <w:rsid w:val="00C03E04"/>
    <w:rsid w:val="00C04354"/>
    <w:rsid w:val="00C048CE"/>
    <w:rsid w:val="00C04930"/>
    <w:rsid w:val="00C049B0"/>
    <w:rsid w:val="00C04D21"/>
    <w:rsid w:val="00C057D7"/>
    <w:rsid w:val="00C05B1C"/>
    <w:rsid w:val="00C05E87"/>
    <w:rsid w:val="00C06271"/>
    <w:rsid w:val="00C0688B"/>
    <w:rsid w:val="00C07491"/>
    <w:rsid w:val="00C077FC"/>
    <w:rsid w:val="00C0782D"/>
    <w:rsid w:val="00C078A7"/>
    <w:rsid w:val="00C07C89"/>
    <w:rsid w:val="00C07CE9"/>
    <w:rsid w:val="00C1008E"/>
    <w:rsid w:val="00C10665"/>
    <w:rsid w:val="00C10C4D"/>
    <w:rsid w:val="00C11340"/>
    <w:rsid w:val="00C11DCA"/>
    <w:rsid w:val="00C11F25"/>
    <w:rsid w:val="00C12371"/>
    <w:rsid w:val="00C12457"/>
    <w:rsid w:val="00C137CC"/>
    <w:rsid w:val="00C139B5"/>
    <w:rsid w:val="00C13C48"/>
    <w:rsid w:val="00C14371"/>
    <w:rsid w:val="00C143D3"/>
    <w:rsid w:val="00C14419"/>
    <w:rsid w:val="00C14A64"/>
    <w:rsid w:val="00C15228"/>
    <w:rsid w:val="00C15E35"/>
    <w:rsid w:val="00C1604E"/>
    <w:rsid w:val="00C17395"/>
    <w:rsid w:val="00C178B5"/>
    <w:rsid w:val="00C17B40"/>
    <w:rsid w:val="00C17D55"/>
    <w:rsid w:val="00C20AD8"/>
    <w:rsid w:val="00C20ECC"/>
    <w:rsid w:val="00C213A2"/>
    <w:rsid w:val="00C217D2"/>
    <w:rsid w:val="00C2192E"/>
    <w:rsid w:val="00C21DAC"/>
    <w:rsid w:val="00C2236A"/>
    <w:rsid w:val="00C2265B"/>
    <w:rsid w:val="00C229EC"/>
    <w:rsid w:val="00C22DD6"/>
    <w:rsid w:val="00C2323D"/>
    <w:rsid w:val="00C23A93"/>
    <w:rsid w:val="00C23C77"/>
    <w:rsid w:val="00C24013"/>
    <w:rsid w:val="00C24C19"/>
    <w:rsid w:val="00C252DD"/>
    <w:rsid w:val="00C255E3"/>
    <w:rsid w:val="00C25633"/>
    <w:rsid w:val="00C25841"/>
    <w:rsid w:val="00C26A88"/>
    <w:rsid w:val="00C26B0F"/>
    <w:rsid w:val="00C26B71"/>
    <w:rsid w:val="00C26C9F"/>
    <w:rsid w:val="00C274B2"/>
    <w:rsid w:val="00C27D1B"/>
    <w:rsid w:val="00C27D47"/>
    <w:rsid w:val="00C27E69"/>
    <w:rsid w:val="00C305FD"/>
    <w:rsid w:val="00C30627"/>
    <w:rsid w:val="00C30E0C"/>
    <w:rsid w:val="00C30F0F"/>
    <w:rsid w:val="00C30F88"/>
    <w:rsid w:val="00C30F90"/>
    <w:rsid w:val="00C328C4"/>
    <w:rsid w:val="00C329A2"/>
    <w:rsid w:val="00C334E9"/>
    <w:rsid w:val="00C33E29"/>
    <w:rsid w:val="00C34742"/>
    <w:rsid w:val="00C348A0"/>
    <w:rsid w:val="00C34E9E"/>
    <w:rsid w:val="00C356E0"/>
    <w:rsid w:val="00C35A8B"/>
    <w:rsid w:val="00C35C85"/>
    <w:rsid w:val="00C35CA3"/>
    <w:rsid w:val="00C36629"/>
    <w:rsid w:val="00C36904"/>
    <w:rsid w:val="00C3726C"/>
    <w:rsid w:val="00C37356"/>
    <w:rsid w:val="00C3744D"/>
    <w:rsid w:val="00C403F5"/>
    <w:rsid w:val="00C40A2C"/>
    <w:rsid w:val="00C40C0E"/>
    <w:rsid w:val="00C4236D"/>
    <w:rsid w:val="00C433AA"/>
    <w:rsid w:val="00C446B8"/>
    <w:rsid w:val="00C44911"/>
    <w:rsid w:val="00C4527A"/>
    <w:rsid w:val="00C458A3"/>
    <w:rsid w:val="00C459C3"/>
    <w:rsid w:val="00C45ECF"/>
    <w:rsid w:val="00C46E59"/>
    <w:rsid w:val="00C4768E"/>
    <w:rsid w:val="00C5152E"/>
    <w:rsid w:val="00C51C23"/>
    <w:rsid w:val="00C5257F"/>
    <w:rsid w:val="00C53204"/>
    <w:rsid w:val="00C53312"/>
    <w:rsid w:val="00C53661"/>
    <w:rsid w:val="00C54535"/>
    <w:rsid w:val="00C54B35"/>
    <w:rsid w:val="00C55047"/>
    <w:rsid w:val="00C55416"/>
    <w:rsid w:val="00C55F71"/>
    <w:rsid w:val="00C560A3"/>
    <w:rsid w:val="00C568A7"/>
    <w:rsid w:val="00C56ED1"/>
    <w:rsid w:val="00C60A7A"/>
    <w:rsid w:val="00C6159F"/>
    <w:rsid w:val="00C62199"/>
    <w:rsid w:val="00C62511"/>
    <w:rsid w:val="00C62B4C"/>
    <w:rsid w:val="00C637E1"/>
    <w:rsid w:val="00C63E7B"/>
    <w:rsid w:val="00C64137"/>
    <w:rsid w:val="00C643C0"/>
    <w:rsid w:val="00C646EE"/>
    <w:rsid w:val="00C6548E"/>
    <w:rsid w:val="00C655E7"/>
    <w:rsid w:val="00C65895"/>
    <w:rsid w:val="00C65AB8"/>
    <w:rsid w:val="00C65D18"/>
    <w:rsid w:val="00C667D6"/>
    <w:rsid w:val="00C669DF"/>
    <w:rsid w:val="00C670E8"/>
    <w:rsid w:val="00C671FD"/>
    <w:rsid w:val="00C677B5"/>
    <w:rsid w:val="00C706A6"/>
    <w:rsid w:val="00C70AA1"/>
    <w:rsid w:val="00C71296"/>
    <w:rsid w:val="00C71BFB"/>
    <w:rsid w:val="00C71D92"/>
    <w:rsid w:val="00C721FD"/>
    <w:rsid w:val="00C72A43"/>
    <w:rsid w:val="00C73675"/>
    <w:rsid w:val="00C73A99"/>
    <w:rsid w:val="00C74444"/>
    <w:rsid w:val="00C747DD"/>
    <w:rsid w:val="00C7492D"/>
    <w:rsid w:val="00C7587D"/>
    <w:rsid w:val="00C762A1"/>
    <w:rsid w:val="00C766E3"/>
    <w:rsid w:val="00C772EE"/>
    <w:rsid w:val="00C778A6"/>
    <w:rsid w:val="00C77F45"/>
    <w:rsid w:val="00C805E5"/>
    <w:rsid w:val="00C80945"/>
    <w:rsid w:val="00C80AA2"/>
    <w:rsid w:val="00C80E20"/>
    <w:rsid w:val="00C81555"/>
    <w:rsid w:val="00C81725"/>
    <w:rsid w:val="00C82216"/>
    <w:rsid w:val="00C8299B"/>
    <w:rsid w:val="00C82FDC"/>
    <w:rsid w:val="00C83D57"/>
    <w:rsid w:val="00C83E73"/>
    <w:rsid w:val="00C84181"/>
    <w:rsid w:val="00C847FC"/>
    <w:rsid w:val="00C84EA5"/>
    <w:rsid w:val="00C84F47"/>
    <w:rsid w:val="00C84FC7"/>
    <w:rsid w:val="00C85666"/>
    <w:rsid w:val="00C86115"/>
    <w:rsid w:val="00C866DE"/>
    <w:rsid w:val="00C87B36"/>
    <w:rsid w:val="00C87EFB"/>
    <w:rsid w:val="00C90081"/>
    <w:rsid w:val="00C90260"/>
    <w:rsid w:val="00C90B84"/>
    <w:rsid w:val="00C90E6A"/>
    <w:rsid w:val="00C918AD"/>
    <w:rsid w:val="00C91FF8"/>
    <w:rsid w:val="00C92534"/>
    <w:rsid w:val="00C9268A"/>
    <w:rsid w:val="00C92D62"/>
    <w:rsid w:val="00C94B48"/>
    <w:rsid w:val="00C95E5B"/>
    <w:rsid w:val="00C96551"/>
    <w:rsid w:val="00CA0080"/>
    <w:rsid w:val="00CA3D76"/>
    <w:rsid w:val="00CA3DDB"/>
    <w:rsid w:val="00CA3DEC"/>
    <w:rsid w:val="00CA4507"/>
    <w:rsid w:val="00CA4867"/>
    <w:rsid w:val="00CA5C88"/>
    <w:rsid w:val="00CA613F"/>
    <w:rsid w:val="00CA61AD"/>
    <w:rsid w:val="00CA6C56"/>
    <w:rsid w:val="00CA7263"/>
    <w:rsid w:val="00CA7284"/>
    <w:rsid w:val="00CA7D8C"/>
    <w:rsid w:val="00CA7E17"/>
    <w:rsid w:val="00CA7E77"/>
    <w:rsid w:val="00CB07DF"/>
    <w:rsid w:val="00CB0865"/>
    <w:rsid w:val="00CB130A"/>
    <w:rsid w:val="00CB19AB"/>
    <w:rsid w:val="00CB1DBB"/>
    <w:rsid w:val="00CB1EC7"/>
    <w:rsid w:val="00CB2891"/>
    <w:rsid w:val="00CB2A2C"/>
    <w:rsid w:val="00CB2C8E"/>
    <w:rsid w:val="00CB3EDF"/>
    <w:rsid w:val="00CB4BB5"/>
    <w:rsid w:val="00CB4DEC"/>
    <w:rsid w:val="00CB4EBC"/>
    <w:rsid w:val="00CB51BC"/>
    <w:rsid w:val="00CB585F"/>
    <w:rsid w:val="00CB5CEA"/>
    <w:rsid w:val="00CB61DC"/>
    <w:rsid w:val="00CB651C"/>
    <w:rsid w:val="00CB6A62"/>
    <w:rsid w:val="00CB7057"/>
    <w:rsid w:val="00CB70FD"/>
    <w:rsid w:val="00CB756A"/>
    <w:rsid w:val="00CC0A7C"/>
    <w:rsid w:val="00CC15F6"/>
    <w:rsid w:val="00CC28C1"/>
    <w:rsid w:val="00CC2ADC"/>
    <w:rsid w:val="00CC2BC5"/>
    <w:rsid w:val="00CC2F04"/>
    <w:rsid w:val="00CC310B"/>
    <w:rsid w:val="00CC41B7"/>
    <w:rsid w:val="00CC5091"/>
    <w:rsid w:val="00CC57B0"/>
    <w:rsid w:val="00CC5E2E"/>
    <w:rsid w:val="00CC6678"/>
    <w:rsid w:val="00CC6C4B"/>
    <w:rsid w:val="00CC7330"/>
    <w:rsid w:val="00CC747A"/>
    <w:rsid w:val="00CC7E3D"/>
    <w:rsid w:val="00CD01A8"/>
    <w:rsid w:val="00CD0694"/>
    <w:rsid w:val="00CD0761"/>
    <w:rsid w:val="00CD1444"/>
    <w:rsid w:val="00CD22B4"/>
    <w:rsid w:val="00CD28C4"/>
    <w:rsid w:val="00CD2E01"/>
    <w:rsid w:val="00CD7809"/>
    <w:rsid w:val="00CE07B9"/>
    <w:rsid w:val="00CE0F0F"/>
    <w:rsid w:val="00CE13C9"/>
    <w:rsid w:val="00CE17CA"/>
    <w:rsid w:val="00CE1BA4"/>
    <w:rsid w:val="00CE29AB"/>
    <w:rsid w:val="00CE30F5"/>
    <w:rsid w:val="00CE364B"/>
    <w:rsid w:val="00CE3C4B"/>
    <w:rsid w:val="00CE4114"/>
    <w:rsid w:val="00CE447F"/>
    <w:rsid w:val="00CE4AC5"/>
    <w:rsid w:val="00CE5601"/>
    <w:rsid w:val="00CE5AFF"/>
    <w:rsid w:val="00CE5D8F"/>
    <w:rsid w:val="00CE6BE4"/>
    <w:rsid w:val="00CE72B8"/>
    <w:rsid w:val="00CE7526"/>
    <w:rsid w:val="00CE7F23"/>
    <w:rsid w:val="00CF0008"/>
    <w:rsid w:val="00CF053A"/>
    <w:rsid w:val="00CF0927"/>
    <w:rsid w:val="00CF0CFA"/>
    <w:rsid w:val="00CF0E1E"/>
    <w:rsid w:val="00CF0E96"/>
    <w:rsid w:val="00CF11B6"/>
    <w:rsid w:val="00CF142A"/>
    <w:rsid w:val="00CF162D"/>
    <w:rsid w:val="00CF1E16"/>
    <w:rsid w:val="00CF1E5D"/>
    <w:rsid w:val="00CF282A"/>
    <w:rsid w:val="00CF287B"/>
    <w:rsid w:val="00CF332F"/>
    <w:rsid w:val="00CF3568"/>
    <w:rsid w:val="00CF41CB"/>
    <w:rsid w:val="00CF45DF"/>
    <w:rsid w:val="00CF4BFF"/>
    <w:rsid w:val="00CF4C83"/>
    <w:rsid w:val="00CF4F5D"/>
    <w:rsid w:val="00CF51FB"/>
    <w:rsid w:val="00CF5426"/>
    <w:rsid w:val="00CF6211"/>
    <w:rsid w:val="00CF64AF"/>
    <w:rsid w:val="00CF684A"/>
    <w:rsid w:val="00CF69A7"/>
    <w:rsid w:val="00CF6D65"/>
    <w:rsid w:val="00CF7674"/>
    <w:rsid w:val="00CF7AB6"/>
    <w:rsid w:val="00CF7F16"/>
    <w:rsid w:val="00D00B17"/>
    <w:rsid w:val="00D00CDB"/>
    <w:rsid w:val="00D011F2"/>
    <w:rsid w:val="00D0135A"/>
    <w:rsid w:val="00D03103"/>
    <w:rsid w:val="00D0374D"/>
    <w:rsid w:val="00D0382E"/>
    <w:rsid w:val="00D03F6C"/>
    <w:rsid w:val="00D04EF0"/>
    <w:rsid w:val="00D057E9"/>
    <w:rsid w:val="00D0586F"/>
    <w:rsid w:val="00D05D92"/>
    <w:rsid w:val="00D068C5"/>
    <w:rsid w:val="00D073DD"/>
    <w:rsid w:val="00D07581"/>
    <w:rsid w:val="00D075B6"/>
    <w:rsid w:val="00D075DE"/>
    <w:rsid w:val="00D07B2C"/>
    <w:rsid w:val="00D07EB4"/>
    <w:rsid w:val="00D10CED"/>
    <w:rsid w:val="00D1117C"/>
    <w:rsid w:val="00D11399"/>
    <w:rsid w:val="00D115A4"/>
    <w:rsid w:val="00D11EB7"/>
    <w:rsid w:val="00D1347D"/>
    <w:rsid w:val="00D1385F"/>
    <w:rsid w:val="00D13FDB"/>
    <w:rsid w:val="00D1425D"/>
    <w:rsid w:val="00D145BF"/>
    <w:rsid w:val="00D158B3"/>
    <w:rsid w:val="00D15982"/>
    <w:rsid w:val="00D15C41"/>
    <w:rsid w:val="00D16017"/>
    <w:rsid w:val="00D1671F"/>
    <w:rsid w:val="00D172D6"/>
    <w:rsid w:val="00D1751F"/>
    <w:rsid w:val="00D17614"/>
    <w:rsid w:val="00D17796"/>
    <w:rsid w:val="00D23161"/>
    <w:rsid w:val="00D23E32"/>
    <w:rsid w:val="00D243FD"/>
    <w:rsid w:val="00D246DA"/>
    <w:rsid w:val="00D247A4"/>
    <w:rsid w:val="00D247D2"/>
    <w:rsid w:val="00D250B7"/>
    <w:rsid w:val="00D2543B"/>
    <w:rsid w:val="00D2548E"/>
    <w:rsid w:val="00D265E0"/>
    <w:rsid w:val="00D26BDE"/>
    <w:rsid w:val="00D26EA9"/>
    <w:rsid w:val="00D3091D"/>
    <w:rsid w:val="00D30E6B"/>
    <w:rsid w:val="00D30F8B"/>
    <w:rsid w:val="00D31A57"/>
    <w:rsid w:val="00D31C37"/>
    <w:rsid w:val="00D31F0E"/>
    <w:rsid w:val="00D322FC"/>
    <w:rsid w:val="00D32562"/>
    <w:rsid w:val="00D32A1B"/>
    <w:rsid w:val="00D3328D"/>
    <w:rsid w:val="00D33430"/>
    <w:rsid w:val="00D33B5D"/>
    <w:rsid w:val="00D34227"/>
    <w:rsid w:val="00D3422F"/>
    <w:rsid w:val="00D34521"/>
    <w:rsid w:val="00D34BDC"/>
    <w:rsid w:val="00D3560F"/>
    <w:rsid w:val="00D359B5"/>
    <w:rsid w:val="00D35F3F"/>
    <w:rsid w:val="00D361BE"/>
    <w:rsid w:val="00D369FB"/>
    <w:rsid w:val="00D36A6F"/>
    <w:rsid w:val="00D3739A"/>
    <w:rsid w:val="00D4002D"/>
    <w:rsid w:val="00D40464"/>
    <w:rsid w:val="00D40E5A"/>
    <w:rsid w:val="00D41114"/>
    <w:rsid w:val="00D413E4"/>
    <w:rsid w:val="00D41440"/>
    <w:rsid w:val="00D4168F"/>
    <w:rsid w:val="00D42008"/>
    <w:rsid w:val="00D42517"/>
    <w:rsid w:val="00D425F2"/>
    <w:rsid w:val="00D42999"/>
    <w:rsid w:val="00D42DF8"/>
    <w:rsid w:val="00D42E8F"/>
    <w:rsid w:val="00D4318B"/>
    <w:rsid w:val="00D43251"/>
    <w:rsid w:val="00D440E8"/>
    <w:rsid w:val="00D4450A"/>
    <w:rsid w:val="00D44AB5"/>
    <w:rsid w:val="00D44AC3"/>
    <w:rsid w:val="00D44E13"/>
    <w:rsid w:val="00D45046"/>
    <w:rsid w:val="00D4559B"/>
    <w:rsid w:val="00D458E1"/>
    <w:rsid w:val="00D45B94"/>
    <w:rsid w:val="00D45FA8"/>
    <w:rsid w:val="00D461BB"/>
    <w:rsid w:val="00D469AF"/>
    <w:rsid w:val="00D47486"/>
    <w:rsid w:val="00D47AC6"/>
    <w:rsid w:val="00D47CF8"/>
    <w:rsid w:val="00D50593"/>
    <w:rsid w:val="00D50AD4"/>
    <w:rsid w:val="00D50C66"/>
    <w:rsid w:val="00D50D3C"/>
    <w:rsid w:val="00D51526"/>
    <w:rsid w:val="00D51D1E"/>
    <w:rsid w:val="00D52968"/>
    <w:rsid w:val="00D529D8"/>
    <w:rsid w:val="00D52C23"/>
    <w:rsid w:val="00D53330"/>
    <w:rsid w:val="00D533E3"/>
    <w:rsid w:val="00D5421E"/>
    <w:rsid w:val="00D5499C"/>
    <w:rsid w:val="00D556E1"/>
    <w:rsid w:val="00D55AF8"/>
    <w:rsid w:val="00D55F9F"/>
    <w:rsid w:val="00D560EE"/>
    <w:rsid w:val="00D566BA"/>
    <w:rsid w:val="00D567B6"/>
    <w:rsid w:val="00D5709D"/>
    <w:rsid w:val="00D570C7"/>
    <w:rsid w:val="00D5712E"/>
    <w:rsid w:val="00D573CA"/>
    <w:rsid w:val="00D5783E"/>
    <w:rsid w:val="00D5790E"/>
    <w:rsid w:val="00D57C9F"/>
    <w:rsid w:val="00D601E4"/>
    <w:rsid w:val="00D60756"/>
    <w:rsid w:val="00D61055"/>
    <w:rsid w:val="00D61601"/>
    <w:rsid w:val="00D61924"/>
    <w:rsid w:val="00D61C11"/>
    <w:rsid w:val="00D634D5"/>
    <w:rsid w:val="00D6404D"/>
    <w:rsid w:val="00D647C6"/>
    <w:rsid w:val="00D64A7C"/>
    <w:rsid w:val="00D657B4"/>
    <w:rsid w:val="00D6588F"/>
    <w:rsid w:val="00D658D3"/>
    <w:rsid w:val="00D65956"/>
    <w:rsid w:val="00D65FD1"/>
    <w:rsid w:val="00D660B5"/>
    <w:rsid w:val="00D66725"/>
    <w:rsid w:val="00D667E6"/>
    <w:rsid w:val="00D66B6E"/>
    <w:rsid w:val="00D66FD4"/>
    <w:rsid w:val="00D6759A"/>
    <w:rsid w:val="00D67E06"/>
    <w:rsid w:val="00D67F8F"/>
    <w:rsid w:val="00D7027C"/>
    <w:rsid w:val="00D70484"/>
    <w:rsid w:val="00D704D0"/>
    <w:rsid w:val="00D7063A"/>
    <w:rsid w:val="00D70814"/>
    <w:rsid w:val="00D70B2A"/>
    <w:rsid w:val="00D70E80"/>
    <w:rsid w:val="00D710A2"/>
    <w:rsid w:val="00D713EB"/>
    <w:rsid w:val="00D7180C"/>
    <w:rsid w:val="00D71AA9"/>
    <w:rsid w:val="00D73031"/>
    <w:rsid w:val="00D7349E"/>
    <w:rsid w:val="00D735D6"/>
    <w:rsid w:val="00D74041"/>
    <w:rsid w:val="00D745D3"/>
    <w:rsid w:val="00D74774"/>
    <w:rsid w:val="00D75191"/>
    <w:rsid w:val="00D75A1A"/>
    <w:rsid w:val="00D75B4E"/>
    <w:rsid w:val="00D75CF5"/>
    <w:rsid w:val="00D762DD"/>
    <w:rsid w:val="00D7682F"/>
    <w:rsid w:val="00D768DE"/>
    <w:rsid w:val="00D7735A"/>
    <w:rsid w:val="00D7786F"/>
    <w:rsid w:val="00D77EDC"/>
    <w:rsid w:val="00D806EF"/>
    <w:rsid w:val="00D807E0"/>
    <w:rsid w:val="00D80A3F"/>
    <w:rsid w:val="00D80BA0"/>
    <w:rsid w:val="00D80C78"/>
    <w:rsid w:val="00D80D2B"/>
    <w:rsid w:val="00D82055"/>
    <w:rsid w:val="00D829CF"/>
    <w:rsid w:val="00D83038"/>
    <w:rsid w:val="00D84185"/>
    <w:rsid w:val="00D848D4"/>
    <w:rsid w:val="00D84BC9"/>
    <w:rsid w:val="00D8504E"/>
    <w:rsid w:val="00D8605C"/>
    <w:rsid w:val="00D868D1"/>
    <w:rsid w:val="00D86BA0"/>
    <w:rsid w:val="00D86BAD"/>
    <w:rsid w:val="00D871C3"/>
    <w:rsid w:val="00D87201"/>
    <w:rsid w:val="00D87387"/>
    <w:rsid w:val="00D9194E"/>
    <w:rsid w:val="00D91B78"/>
    <w:rsid w:val="00D91EBF"/>
    <w:rsid w:val="00D91F53"/>
    <w:rsid w:val="00D921A9"/>
    <w:rsid w:val="00D92251"/>
    <w:rsid w:val="00D925B5"/>
    <w:rsid w:val="00D925B9"/>
    <w:rsid w:val="00D92676"/>
    <w:rsid w:val="00D9276B"/>
    <w:rsid w:val="00D92A61"/>
    <w:rsid w:val="00D92F3B"/>
    <w:rsid w:val="00D93C8E"/>
    <w:rsid w:val="00D93EFD"/>
    <w:rsid w:val="00D944FB"/>
    <w:rsid w:val="00D94C8D"/>
    <w:rsid w:val="00D94FB1"/>
    <w:rsid w:val="00D9670E"/>
    <w:rsid w:val="00D96DD3"/>
    <w:rsid w:val="00D973AB"/>
    <w:rsid w:val="00D9743B"/>
    <w:rsid w:val="00D9757D"/>
    <w:rsid w:val="00D9798D"/>
    <w:rsid w:val="00D97F1C"/>
    <w:rsid w:val="00DA0C9C"/>
    <w:rsid w:val="00DA0CF1"/>
    <w:rsid w:val="00DA0EF1"/>
    <w:rsid w:val="00DA11A4"/>
    <w:rsid w:val="00DA12E3"/>
    <w:rsid w:val="00DA13D8"/>
    <w:rsid w:val="00DA1B96"/>
    <w:rsid w:val="00DA1DEB"/>
    <w:rsid w:val="00DA1F44"/>
    <w:rsid w:val="00DA2475"/>
    <w:rsid w:val="00DA2B13"/>
    <w:rsid w:val="00DA33A7"/>
    <w:rsid w:val="00DA3677"/>
    <w:rsid w:val="00DA38DA"/>
    <w:rsid w:val="00DA49F0"/>
    <w:rsid w:val="00DA5B75"/>
    <w:rsid w:val="00DA6AD1"/>
    <w:rsid w:val="00DA7FDA"/>
    <w:rsid w:val="00DB0262"/>
    <w:rsid w:val="00DB0716"/>
    <w:rsid w:val="00DB13E9"/>
    <w:rsid w:val="00DB266F"/>
    <w:rsid w:val="00DB2A78"/>
    <w:rsid w:val="00DB2DB7"/>
    <w:rsid w:val="00DB2F40"/>
    <w:rsid w:val="00DB35E4"/>
    <w:rsid w:val="00DB39B9"/>
    <w:rsid w:val="00DB3C2D"/>
    <w:rsid w:val="00DB3DCA"/>
    <w:rsid w:val="00DB4458"/>
    <w:rsid w:val="00DB50E1"/>
    <w:rsid w:val="00DB552A"/>
    <w:rsid w:val="00DB5AE9"/>
    <w:rsid w:val="00DB7D7F"/>
    <w:rsid w:val="00DB7E79"/>
    <w:rsid w:val="00DC03BF"/>
    <w:rsid w:val="00DC0606"/>
    <w:rsid w:val="00DC0AD8"/>
    <w:rsid w:val="00DC0F9F"/>
    <w:rsid w:val="00DC20DD"/>
    <w:rsid w:val="00DC232C"/>
    <w:rsid w:val="00DC286A"/>
    <w:rsid w:val="00DC2A3F"/>
    <w:rsid w:val="00DC2F26"/>
    <w:rsid w:val="00DC308A"/>
    <w:rsid w:val="00DC344B"/>
    <w:rsid w:val="00DC396F"/>
    <w:rsid w:val="00DC3B66"/>
    <w:rsid w:val="00DC4EFB"/>
    <w:rsid w:val="00DC4F3E"/>
    <w:rsid w:val="00DC543E"/>
    <w:rsid w:val="00DC5587"/>
    <w:rsid w:val="00DC63A7"/>
    <w:rsid w:val="00DC6690"/>
    <w:rsid w:val="00DC6A2D"/>
    <w:rsid w:val="00DC6BDA"/>
    <w:rsid w:val="00DC6BE9"/>
    <w:rsid w:val="00DC746D"/>
    <w:rsid w:val="00DC76B1"/>
    <w:rsid w:val="00DC7B4C"/>
    <w:rsid w:val="00DD0280"/>
    <w:rsid w:val="00DD04B3"/>
    <w:rsid w:val="00DD0748"/>
    <w:rsid w:val="00DD0F7D"/>
    <w:rsid w:val="00DD144C"/>
    <w:rsid w:val="00DD30C9"/>
    <w:rsid w:val="00DD31DE"/>
    <w:rsid w:val="00DD3608"/>
    <w:rsid w:val="00DD44B8"/>
    <w:rsid w:val="00DD48B9"/>
    <w:rsid w:val="00DD57B4"/>
    <w:rsid w:val="00DD5CDF"/>
    <w:rsid w:val="00DD62D8"/>
    <w:rsid w:val="00DD6333"/>
    <w:rsid w:val="00DD698A"/>
    <w:rsid w:val="00DD6C18"/>
    <w:rsid w:val="00DD6DF7"/>
    <w:rsid w:val="00DD7C99"/>
    <w:rsid w:val="00DD7F11"/>
    <w:rsid w:val="00DE05CF"/>
    <w:rsid w:val="00DE0B8D"/>
    <w:rsid w:val="00DE0E3B"/>
    <w:rsid w:val="00DE1333"/>
    <w:rsid w:val="00DE148E"/>
    <w:rsid w:val="00DE1838"/>
    <w:rsid w:val="00DE2354"/>
    <w:rsid w:val="00DE287D"/>
    <w:rsid w:val="00DE2D9B"/>
    <w:rsid w:val="00DE3375"/>
    <w:rsid w:val="00DE37B0"/>
    <w:rsid w:val="00DE3F8D"/>
    <w:rsid w:val="00DE462C"/>
    <w:rsid w:val="00DE47EB"/>
    <w:rsid w:val="00DE5030"/>
    <w:rsid w:val="00DE5E07"/>
    <w:rsid w:val="00DE5EF3"/>
    <w:rsid w:val="00DE6592"/>
    <w:rsid w:val="00DE7357"/>
    <w:rsid w:val="00DE73AD"/>
    <w:rsid w:val="00DE7428"/>
    <w:rsid w:val="00DE7437"/>
    <w:rsid w:val="00DE74F8"/>
    <w:rsid w:val="00DE7CE9"/>
    <w:rsid w:val="00DE7EC7"/>
    <w:rsid w:val="00DE7F48"/>
    <w:rsid w:val="00DF0643"/>
    <w:rsid w:val="00DF07D3"/>
    <w:rsid w:val="00DF0A7B"/>
    <w:rsid w:val="00DF0CEC"/>
    <w:rsid w:val="00DF1EDE"/>
    <w:rsid w:val="00DF26B8"/>
    <w:rsid w:val="00DF2D15"/>
    <w:rsid w:val="00DF2D75"/>
    <w:rsid w:val="00DF3243"/>
    <w:rsid w:val="00DF34E0"/>
    <w:rsid w:val="00DF36BD"/>
    <w:rsid w:val="00DF5059"/>
    <w:rsid w:val="00DF51AF"/>
    <w:rsid w:val="00DF5414"/>
    <w:rsid w:val="00DF55E2"/>
    <w:rsid w:val="00DF6437"/>
    <w:rsid w:val="00DF6DB0"/>
    <w:rsid w:val="00DF73FB"/>
    <w:rsid w:val="00DF7ACD"/>
    <w:rsid w:val="00E00478"/>
    <w:rsid w:val="00E004CA"/>
    <w:rsid w:val="00E00771"/>
    <w:rsid w:val="00E00A82"/>
    <w:rsid w:val="00E00E61"/>
    <w:rsid w:val="00E00E8D"/>
    <w:rsid w:val="00E010C6"/>
    <w:rsid w:val="00E0136C"/>
    <w:rsid w:val="00E01FF9"/>
    <w:rsid w:val="00E02C24"/>
    <w:rsid w:val="00E0349A"/>
    <w:rsid w:val="00E034D1"/>
    <w:rsid w:val="00E03997"/>
    <w:rsid w:val="00E03A4B"/>
    <w:rsid w:val="00E03BB6"/>
    <w:rsid w:val="00E04487"/>
    <w:rsid w:val="00E045CA"/>
    <w:rsid w:val="00E05F59"/>
    <w:rsid w:val="00E06901"/>
    <w:rsid w:val="00E06FC0"/>
    <w:rsid w:val="00E070B8"/>
    <w:rsid w:val="00E07DF7"/>
    <w:rsid w:val="00E10D2F"/>
    <w:rsid w:val="00E11709"/>
    <w:rsid w:val="00E11C86"/>
    <w:rsid w:val="00E11DDF"/>
    <w:rsid w:val="00E13595"/>
    <w:rsid w:val="00E13619"/>
    <w:rsid w:val="00E14354"/>
    <w:rsid w:val="00E14556"/>
    <w:rsid w:val="00E159D0"/>
    <w:rsid w:val="00E15F5F"/>
    <w:rsid w:val="00E16568"/>
    <w:rsid w:val="00E20667"/>
    <w:rsid w:val="00E20FF2"/>
    <w:rsid w:val="00E21262"/>
    <w:rsid w:val="00E223D2"/>
    <w:rsid w:val="00E23579"/>
    <w:rsid w:val="00E235CA"/>
    <w:rsid w:val="00E23971"/>
    <w:rsid w:val="00E2401E"/>
    <w:rsid w:val="00E245BA"/>
    <w:rsid w:val="00E24D39"/>
    <w:rsid w:val="00E24D59"/>
    <w:rsid w:val="00E25115"/>
    <w:rsid w:val="00E261E5"/>
    <w:rsid w:val="00E26409"/>
    <w:rsid w:val="00E26C47"/>
    <w:rsid w:val="00E30186"/>
    <w:rsid w:val="00E3113E"/>
    <w:rsid w:val="00E31ECD"/>
    <w:rsid w:val="00E3273C"/>
    <w:rsid w:val="00E331E9"/>
    <w:rsid w:val="00E334F2"/>
    <w:rsid w:val="00E336EB"/>
    <w:rsid w:val="00E355DC"/>
    <w:rsid w:val="00E35B29"/>
    <w:rsid w:val="00E35D59"/>
    <w:rsid w:val="00E35ED6"/>
    <w:rsid w:val="00E37240"/>
    <w:rsid w:val="00E379DB"/>
    <w:rsid w:val="00E37BAA"/>
    <w:rsid w:val="00E41307"/>
    <w:rsid w:val="00E41F4F"/>
    <w:rsid w:val="00E420C2"/>
    <w:rsid w:val="00E423DF"/>
    <w:rsid w:val="00E42E2F"/>
    <w:rsid w:val="00E42FDE"/>
    <w:rsid w:val="00E43368"/>
    <w:rsid w:val="00E43598"/>
    <w:rsid w:val="00E43E0A"/>
    <w:rsid w:val="00E43F39"/>
    <w:rsid w:val="00E44A08"/>
    <w:rsid w:val="00E44F7E"/>
    <w:rsid w:val="00E451A3"/>
    <w:rsid w:val="00E45F43"/>
    <w:rsid w:val="00E4627A"/>
    <w:rsid w:val="00E47736"/>
    <w:rsid w:val="00E5098A"/>
    <w:rsid w:val="00E50B11"/>
    <w:rsid w:val="00E5102F"/>
    <w:rsid w:val="00E511D8"/>
    <w:rsid w:val="00E51399"/>
    <w:rsid w:val="00E51C01"/>
    <w:rsid w:val="00E51D66"/>
    <w:rsid w:val="00E52005"/>
    <w:rsid w:val="00E531C3"/>
    <w:rsid w:val="00E53952"/>
    <w:rsid w:val="00E54021"/>
    <w:rsid w:val="00E5474E"/>
    <w:rsid w:val="00E556F3"/>
    <w:rsid w:val="00E558A1"/>
    <w:rsid w:val="00E55BA8"/>
    <w:rsid w:val="00E56314"/>
    <w:rsid w:val="00E57E5A"/>
    <w:rsid w:val="00E57E62"/>
    <w:rsid w:val="00E60186"/>
    <w:rsid w:val="00E60739"/>
    <w:rsid w:val="00E618A0"/>
    <w:rsid w:val="00E61B48"/>
    <w:rsid w:val="00E61DFC"/>
    <w:rsid w:val="00E6221D"/>
    <w:rsid w:val="00E62A41"/>
    <w:rsid w:val="00E63315"/>
    <w:rsid w:val="00E63B61"/>
    <w:rsid w:val="00E64FD8"/>
    <w:rsid w:val="00E66036"/>
    <w:rsid w:val="00E66037"/>
    <w:rsid w:val="00E6637B"/>
    <w:rsid w:val="00E67EB8"/>
    <w:rsid w:val="00E70A9E"/>
    <w:rsid w:val="00E70B3C"/>
    <w:rsid w:val="00E72000"/>
    <w:rsid w:val="00E72619"/>
    <w:rsid w:val="00E72FF6"/>
    <w:rsid w:val="00E730A9"/>
    <w:rsid w:val="00E735BE"/>
    <w:rsid w:val="00E73932"/>
    <w:rsid w:val="00E73F99"/>
    <w:rsid w:val="00E74083"/>
    <w:rsid w:val="00E745FE"/>
    <w:rsid w:val="00E748A1"/>
    <w:rsid w:val="00E749F6"/>
    <w:rsid w:val="00E74C44"/>
    <w:rsid w:val="00E75592"/>
    <w:rsid w:val="00E755D0"/>
    <w:rsid w:val="00E76004"/>
    <w:rsid w:val="00E76B85"/>
    <w:rsid w:val="00E77236"/>
    <w:rsid w:val="00E77491"/>
    <w:rsid w:val="00E7768F"/>
    <w:rsid w:val="00E779BC"/>
    <w:rsid w:val="00E77CFC"/>
    <w:rsid w:val="00E77D57"/>
    <w:rsid w:val="00E804F9"/>
    <w:rsid w:val="00E8086F"/>
    <w:rsid w:val="00E80C93"/>
    <w:rsid w:val="00E811B4"/>
    <w:rsid w:val="00E81528"/>
    <w:rsid w:val="00E818DA"/>
    <w:rsid w:val="00E81911"/>
    <w:rsid w:val="00E82316"/>
    <w:rsid w:val="00E825DE"/>
    <w:rsid w:val="00E84742"/>
    <w:rsid w:val="00E84888"/>
    <w:rsid w:val="00E8489B"/>
    <w:rsid w:val="00E8568F"/>
    <w:rsid w:val="00E8587C"/>
    <w:rsid w:val="00E86558"/>
    <w:rsid w:val="00E86710"/>
    <w:rsid w:val="00E8677F"/>
    <w:rsid w:val="00E8729A"/>
    <w:rsid w:val="00E87897"/>
    <w:rsid w:val="00E8795F"/>
    <w:rsid w:val="00E87D40"/>
    <w:rsid w:val="00E913A7"/>
    <w:rsid w:val="00E913CC"/>
    <w:rsid w:val="00E91446"/>
    <w:rsid w:val="00E914B3"/>
    <w:rsid w:val="00E9215A"/>
    <w:rsid w:val="00E923A7"/>
    <w:rsid w:val="00E924E9"/>
    <w:rsid w:val="00E92DC6"/>
    <w:rsid w:val="00E947EF"/>
    <w:rsid w:val="00E94807"/>
    <w:rsid w:val="00E956B6"/>
    <w:rsid w:val="00E9579D"/>
    <w:rsid w:val="00E95A49"/>
    <w:rsid w:val="00E95E04"/>
    <w:rsid w:val="00E9612D"/>
    <w:rsid w:val="00E97048"/>
    <w:rsid w:val="00E97361"/>
    <w:rsid w:val="00E979C8"/>
    <w:rsid w:val="00EA0556"/>
    <w:rsid w:val="00EA12EF"/>
    <w:rsid w:val="00EA135D"/>
    <w:rsid w:val="00EA1A8D"/>
    <w:rsid w:val="00EA1F95"/>
    <w:rsid w:val="00EA2360"/>
    <w:rsid w:val="00EA23C2"/>
    <w:rsid w:val="00EA2697"/>
    <w:rsid w:val="00EA2951"/>
    <w:rsid w:val="00EA379F"/>
    <w:rsid w:val="00EA3A38"/>
    <w:rsid w:val="00EA4C0B"/>
    <w:rsid w:val="00EA52B6"/>
    <w:rsid w:val="00EA5E16"/>
    <w:rsid w:val="00EA5E4B"/>
    <w:rsid w:val="00EA60D4"/>
    <w:rsid w:val="00EA68F5"/>
    <w:rsid w:val="00EA6B8D"/>
    <w:rsid w:val="00EA7B73"/>
    <w:rsid w:val="00EB05FE"/>
    <w:rsid w:val="00EB0F46"/>
    <w:rsid w:val="00EB1018"/>
    <w:rsid w:val="00EB1639"/>
    <w:rsid w:val="00EB1E98"/>
    <w:rsid w:val="00EB213C"/>
    <w:rsid w:val="00EB281C"/>
    <w:rsid w:val="00EB2CC5"/>
    <w:rsid w:val="00EB3B33"/>
    <w:rsid w:val="00EB5034"/>
    <w:rsid w:val="00EB571C"/>
    <w:rsid w:val="00EB6583"/>
    <w:rsid w:val="00EB6A87"/>
    <w:rsid w:val="00EB6D24"/>
    <w:rsid w:val="00EB6E1D"/>
    <w:rsid w:val="00EB6E70"/>
    <w:rsid w:val="00EB718B"/>
    <w:rsid w:val="00EB71A1"/>
    <w:rsid w:val="00EB7304"/>
    <w:rsid w:val="00EB78F2"/>
    <w:rsid w:val="00EC05F3"/>
    <w:rsid w:val="00EC0915"/>
    <w:rsid w:val="00EC0AAD"/>
    <w:rsid w:val="00EC0CAF"/>
    <w:rsid w:val="00EC0EA0"/>
    <w:rsid w:val="00EC2B5A"/>
    <w:rsid w:val="00EC3234"/>
    <w:rsid w:val="00EC379E"/>
    <w:rsid w:val="00EC449C"/>
    <w:rsid w:val="00EC4A10"/>
    <w:rsid w:val="00EC4B9C"/>
    <w:rsid w:val="00EC4C52"/>
    <w:rsid w:val="00EC4C9F"/>
    <w:rsid w:val="00EC4CC7"/>
    <w:rsid w:val="00EC5552"/>
    <w:rsid w:val="00EC5DE1"/>
    <w:rsid w:val="00EC7161"/>
    <w:rsid w:val="00EC739A"/>
    <w:rsid w:val="00ED0493"/>
    <w:rsid w:val="00ED06D3"/>
    <w:rsid w:val="00ED09BF"/>
    <w:rsid w:val="00ED0B33"/>
    <w:rsid w:val="00ED0EF4"/>
    <w:rsid w:val="00ED1106"/>
    <w:rsid w:val="00ED15E4"/>
    <w:rsid w:val="00ED201F"/>
    <w:rsid w:val="00ED3A6F"/>
    <w:rsid w:val="00ED46F1"/>
    <w:rsid w:val="00ED5B9F"/>
    <w:rsid w:val="00ED687A"/>
    <w:rsid w:val="00ED6951"/>
    <w:rsid w:val="00ED7363"/>
    <w:rsid w:val="00EE0FFC"/>
    <w:rsid w:val="00EE1D32"/>
    <w:rsid w:val="00EE2106"/>
    <w:rsid w:val="00EE2601"/>
    <w:rsid w:val="00EE2C8D"/>
    <w:rsid w:val="00EE2D9E"/>
    <w:rsid w:val="00EE2EF3"/>
    <w:rsid w:val="00EE4054"/>
    <w:rsid w:val="00EE4266"/>
    <w:rsid w:val="00EE54A2"/>
    <w:rsid w:val="00EE5889"/>
    <w:rsid w:val="00EE5A74"/>
    <w:rsid w:val="00EE5BF7"/>
    <w:rsid w:val="00EE6820"/>
    <w:rsid w:val="00EE7655"/>
    <w:rsid w:val="00EE78D5"/>
    <w:rsid w:val="00EE7D29"/>
    <w:rsid w:val="00EF035B"/>
    <w:rsid w:val="00EF1541"/>
    <w:rsid w:val="00EF17B7"/>
    <w:rsid w:val="00EF208D"/>
    <w:rsid w:val="00EF319B"/>
    <w:rsid w:val="00EF38F1"/>
    <w:rsid w:val="00EF39A8"/>
    <w:rsid w:val="00EF4630"/>
    <w:rsid w:val="00EF46FF"/>
    <w:rsid w:val="00EF4781"/>
    <w:rsid w:val="00EF48AC"/>
    <w:rsid w:val="00EF4D22"/>
    <w:rsid w:val="00EF5DBC"/>
    <w:rsid w:val="00EF60AD"/>
    <w:rsid w:val="00EF6355"/>
    <w:rsid w:val="00EF67CF"/>
    <w:rsid w:val="00EF704A"/>
    <w:rsid w:val="00EF765D"/>
    <w:rsid w:val="00F00176"/>
    <w:rsid w:val="00F00AB1"/>
    <w:rsid w:val="00F010C7"/>
    <w:rsid w:val="00F01C96"/>
    <w:rsid w:val="00F02795"/>
    <w:rsid w:val="00F0281F"/>
    <w:rsid w:val="00F0327A"/>
    <w:rsid w:val="00F0351C"/>
    <w:rsid w:val="00F0426D"/>
    <w:rsid w:val="00F04610"/>
    <w:rsid w:val="00F04721"/>
    <w:rsid w:val="00F05167"/>
    <w:rsid w:val="00F05AAC"/>
    <w:rsid w:val="00F064C9"/>
    <w:rsid w:val="00F0718B"/>
    <w:rsid w:val="00F07982"/>
    <w:rsid w:val="00F07CA5"/>
    <w:rsid w:val="00F07CCF"/>
    <w:rsid w:val="00F07F10"/>
    <w:rsid w:val="00F07F14"/>
    <w:rsid w:val="00F07FE4"/>
    <w:rsid w:val="00F10447"/>
    <w:rsid w:val="00F106EC"/>
    <w:rsid w:val="00F10A5D"/>
    <w:rsid w:val="00F1220E"/>
    <w:rsid w:val="00F12AA0"/>
    <w:rsid w:val="00F12F7B"/>
    <w:rsid w:val="00F13C52"/>
    <w:rsid w:val="00F14252"/>
    <w:rsid w:val="00F151BE"/>
    <w:rsid w:val="00F1625A"/>
    <w:rsid w:val="00F1665A"/>
    <w:rsid w:val="00F16ABA"/>
    <w:rsid w:val="00F17603"/>
    <w:rsid w:val="00F17614"/>
    <w:rsid w:val="00F17808"/>
    <w:rsid w:val="00F17D8B"/>
    <w:rsid w:val="00F20178"/>
    <w:rsid w:val="00F20A1B"/>
    <w:rsid w:val="00F20CB3"/>
    <w:rsid w:val="00F20CE8"/>
    <w:rsid w:val="00F2131A"/>
    <w:rsid w:val="00F22020"/>
    <w:rsid w:val="00F220B1"/>
    <w:rsid w:val="00F22C87"/>
    <w:rsid w:val="00F22DC5"/>
    <w:rsid w:val="00F235F0"/>
    <w:rsid w:val="00F23CB8"/>
    <w:rsid w:val="00F2404F"/>
    <w:rsid w:val="00F2431A"/>
    <w:rsid w:val="00F243A9"/>
    <w:rsid w:val="00F245DE"/>
    <w:rsid w:val="00F27115"/>
    <w:rsid w:val="00F27953"/>
    <w:rsid w:val="00F30D2D"/>
    <w:rsid w:val="00F30F25"/>
    <w:rsid w:val="00F31335"/>
    <w:rsid w:val="00F329F3"/>
    <w:rsid w:val="00F33233"/>
    <w:rsid w:val="00F3342F"/>
    <w:rsid w:val="00F334DE"/>
    <w:rsid w:val="00F33CE3"/>
    <w:rsid w:val="00F34E86"/>
    <w:rsid w:val="00F351BF"/>
    <w:rsid w:val="00F35494"/>
    <w:rsid w:val="00F3606A"/>
    <w:rsid w:val="00F36B3E"/>
    <w:rsid w:val="00F36C90"/>
    <w:rsid w:val="00F37308"/>
    <w:rsid w:val="00F3798E"/>
    <w:rsid w:val="00F4112F"/>
    <w:rsid w:val="00F41C86"/>
    <w:rsid w:val="00F425ED"/>
    <w:rsid w:val="00F427EA"/>
    <w:rsid w:val="00F42817"/>
    <w:rsid w:val="00F42EC7"/>
    <w:rsid w:val="00F43212"/>
    <w:rsid w:val="00F43728"/>
    <w:rsid w:val="00F444D4"/>
    <w:rsid w:val="00F457CA"/>
    <w:rsid w:val="00F45AF5"/>
    <w:rsid w:val="00F45C85"/>
    <w:rsid w:val="00F45CA6"/>
    <w:rsid w:val="00F45EA5"/>
    <w:rsid w:val="00F461B3"/>
    <w:rsid w:val="00F46559"/>
    <w:rsid w:val="00F46B0E"/>
    <w:rsid w:val="00F46F02"/>
    <w:rsid w:val="00F4705F"/>
    <w:rsid w:val="00F47B59"/>
    <w:rsid w:val="00F47D77"/>
    <w:rsid w:val="00F47DF7"/>
    <w:rsid w:val="00F50987"/>
    <w:rsid w:val="00F50BCD"/>
    <w:rsid w:val="00F50DBC"/>
    <w:rsid w:val="00F50EF1"/>
    <w:rsid w:val="00F5161C"/>
    <w:rsid w:val="00F51839"/>
    <w:rsid w:val="00F51B97"/>
    <w:rsid w:val="00F51D18"/>
    <w:rsid w:val="00F52043"/>
    <w:rsid w:val="00F53E9A"/>
    <w:rsid w:val="00F558C1"/>
    <w:rsid w:val="00F55B0B"/>
    <w:rsid w:val="00F55BF0"/>
    <w:rsid w:val="00F56B30"/>
    <w:rsid w:val="00F56C5C"/>
    <w:rsid w:val="00F5765D"/>
    <w:rsid w:val="00F57950"/>
    <w:rsid w:val="00F57B1C"/>
    <w:rsid w:val="00F57F12"/>
    <w:rsid w:val="00F600AE"/>
    <w:rsid w:val="00F60288"/>
    <w:rsid w:val="00F606E7"/>
    <w:rsid w:val="00F623CD"/>
    <w:rsid w:val="00F630F6"/>
    <w:rsid w:val="00F6318C"/>
    <w:rsid w:val="00F63AB8"/>
    <w:rsid w:val="00F63C4A"/>
    <w:rsid w:val="00F63E3C"/>
    <w:rsid w:val="00F640B4"/>
    <w:rsid w:val="00F64593"/>
    <w:rsid w:val="00F64889"/>
    <w:rsid w:val="00F64E73"/>
    <w:rsid w:val="00F64EF1"/>
    <w:rsid w:val="00F65D9D"/>
    <w:rsid w:val="00F668FB"/>
    <w:rsid w:val="00F66E5F"/>
    <w:rsid w:val="00F671AF"/>
    <w:rsid w:val="00F6776F"/>
    <w:rsid w:val="00F67B45"/>
    <w:rsid w:val="00F67F52"/>
    <w:rsid w:val="00F700B9"/>
    <w:rsid w:val="00F700EE"/>
    <w:rsid w:val="00F7080A"/>
    <w:rsid w:val="00F713E1"/>
    <w:rsid w:val="00F71C37"/>
    <w:rsid w:val="00F72033"/>
    <w:rsid w:val="00F721D0"/>
    <w:rsid w:val="00F7224C"/>
    <w:rsid w:val="00F73848"/>
    <w:rsid w:val="00F73B51"/>
    <w:rsid w:val="00F742E2"/>
    <w:rsid w:val="00F74E4A"/>
    <w:rsid w:val="00F751AA"/>
    <w:rsid w:val="00F7525E"/>
    <w:rsid w:val="00F759EB"/>
    <w:rsid w:val="00F75D47"/>
    <w:rsid w:val="00F76492"/>
    <w:rsid w:val="00F77D27"/>
    <w:rsid w:val="00F80112"/>
    <w:rsid w:val="00F80372"/>
    <w:rsid w:val="00F81065"/>
    <w:rsid w:val="00F81418"/>
    <w:rsid w:val="00F82263"/>
    <w:rsid w:val="00F822B7"/>
    <w:rsid w:val="00F83828"/>
    <w:rsid w:val="00F83A7C"/>
    <w:rsid w:val="00F8475A"/>
    <w:rsid w:val="00F852BD"/>
    <w:rsid w:val="00F87A57"/>
    <w:rsid w:val="00F908EE"/>
    <w:rsid w:val="00F90987"/>
    <w:rsid w:val="00F90C99"/>
    <w:rsid w:val="00F92449"/>
    <w:rsid w:val="00F929C8"/>
    <w:rsid w:val="00F9449B"/>
    <w:rsid w:val="00F94EA6"/>
    <w:rsid w:val="00F94FE8"/>
    <w:rsid w:val="00F95154"/>
    <w:rsid w:val="00F9615D"/>
    <w:rsid w:val="00F97C69"/>
    <w:rsid w:val="00FA024F"/>
    <w:rsid w:val="00FA05E1"/>
    <w:rsid w:val="00FA0B3D"/>
    <w:rsid w:val="00FA0BAF"/>
    <w:rsid w:val="00FA121E"/>
    <w:rsid w:val="00FA13AC"/>
    <w:rsid w:val="00FA1BB2"/>
    <w:rsid w:val="00FA20F8"/>
    <w:rsid w:val="00FA2FD8"/>
    <w:rsid w:val="00FA36FC"/>
    <w:rsid w:val="00FA3C11"/>
    <w:rsid w:val="00FA3F98"/>
    <w:rsid w:val="00FA5075"/>
    <w:rsid w:val="00FA5958"/>
    <w:rsid w:val="00FA5B31"/>
    <w:rsid w:val="00FA5D75"/>
    <w:rsid w:val="00FA69DB"/>
    <w:rsid w:val="00FA6DB8"/>
    <w:rsid w:val="00FA7FC5"/>
    <w:rsid w:val="00FB00BF"/>
    <w:rsid w:val="00FB01B5"/>
    <w:rsid w:val="00FB07A9"/>
    <w:rsid w:val="00FB193B"/>
    <w:rsid w:val="00FB22C2"/>
    <w:rsid w:val="00FB27CD"/>
    <w:rsid w:val="00FB2814"/>
    <w:rsid w:val="00FB2F9A"/>
    <w:rsid w:val="00FB32A2"/>
    <w:rsid w:val="00FB3A2B"/>
    <w:rsid w:val="00FB3C08"/>
    <w:rsid w:val="00FB3E30"/>
    <w:rsid w:val="00FB43EE"/>
    <w:rsid w:val="00FB461A"/>
    <w:rsid w:val="00FB4764"/>
    <w:rsid w:val="00FB4AAB"/>
    <w:rsid w:val="00FB4B56"/>
    <w:rsid w:val="00FB4DFB"/>
    <w:rsid w:val="00FB58C1"/>
    <w:rsid w:val="00FC0010"/>
    <w:rsid w:val="00FC00DF"/>
    <w:rsid w:val="00FC0A08"/>
    <w:rsid w:val="00FC1461"/>
    <w:rsid w:val="00FC14F7"/>
    <w:rsid w:val="00FC18B9"/>
    <w:rsid w:val="00FC19DB"/>
    <w:rsid w:val="00FC238A"/>
    <w:rsid w:val="00FC2DE7"/>
    <w:rsid w:val="00FC2EAB"/>
    <w:rsid w:val="00FC32CE"/>
    <w:rsid w:val="00FC4E8F"/>
    <w:rsid w:val="00FC53D5"/>
    <w:rsid w:val="00FC56F0"/>
    <w:rsid w:val="00FC5E86"/>
    <w:rsid w:val="00FC5FD6"/>
    <w:rsid w:val="00FC68A8"/>
    <w:rsid w:val="00FC71A1"/>
    <w:rsid w:val="00FC75E8"/>
    <w:rsid w:val="00FC7880"/>
    <w:rsid w:val="00FD0D2F"/>
    <w:rsid w:val="00FD148F"/>
    <w:rsid w:val="00FD2403"/>
    <w:rsid w:val="00FD2DDF"/>
    <w:rsid w:val="00FD3438"/>
    <w:rsid w:val="00FD348A"/>
    <w:rsid w:val="00FD37F2"/>
    <w:rsid w:val="00FD39FC"/>
    <w:rsid w:val="00FD4BBA"/>
    <w:rsid w:val="00FD58FF"/>
    <w:rsid w:val="00FD609C"/>
    <w:rsid w:val="00FD6793"/>
    <w:rsid w:val="00FD6C58"/>
    <w:rsid w:val="00FD775D"/>
    <w:rsid w:val="00FD78DA"/>
    <w:rsid w:val="00FE00E5"/>
    <w:rsid w:val="00FE1014"/>
    <w:rsid w:val="00FE11B0"/>
    <w:rsid w:val="00FE1382"/>
    <w:rsid w:val="00FE1522"/>
    <w:rsid w:val="00FE17B3"/>
    <w:rsid w:val="00FE20AD"/>
    <w:rsid w:val="00FE2541"/>
    <w:rsid w:val="00FE2A33"/>
    <w:rsid w:val="00FE2AA3"/>
    <w:rsid w:val="00FE3988"/>
    <w:rsid w:val="00FE3ABC"/>
    <w:rsid w:val="00FE3F36"/>
    <w:rsid w:val="00FE4633"/>
    <w:rsid w:val="00FE54E1"/>
    <w:rsid w:val="00FE5834"/>
    <w:rsid w:val="00FE5D62"/>
    <w:rsid w:val="00FE6B72"/>
    <w:rsid w:val="00FE730A"/>
    <w:rsid w:val="00FE7365"/>
    <w:rsid w:val="00FE7B5B"/>
    <w:rsid w:val="00FF018F"/>
    <w:rsid w:val="00FF029D"/>
    <w:rsid w:val="00FF1139"/>
    <w:rsid w:val="00FF1C9A"/>
    <w:rsid w:val="00FF1DB7"/>
    <w:rsid w:val="00FF2603"/>
    <w:rsid w:val="00FF2882"/>
    <w:rsid w:val="00FF2930"/>
    <w:rsid w:val="00FF2DC9"/>
    <w:rsid w:val="00FF331B"/>
    <w:rsid w:val="00FF36A2"/>
    <w:rsid w:val="00FF4E58"/>
    <w:rsid w:val="00FF5B7D"/>
    <w:rsid w:val="00FF6736"/>
    <w:rsid w:val="00FF6763"/>
    <w:rsid w:val="00FF6901"/>
    <w:rsid w:val="00FF6B0C"/>
    <w:rsid w:val="00FF7BC8"/>
    <w:rsid w:val="00FF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1D6765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0A3"/>
    <w:pPr>
      <w:spacing w:after="240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A67"/>
    <w:pPr>
      <w:keepNext/>
      <w:keepLines/>
      <w:pageBreakBefore/>
      <w:outlineLvl w:val="0"/>
    </w:pPr>
    <w:rPr>
      <w:rFonts w:eastAsiaTheme="majorEastAsia" w:cstheme="majorBidi"/>
      <w:b/>
      <w:bCs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08A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1167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bSteps">
    <w:name w:val="LabSteps"/>
    <w:basedOn w:val="Normal"/>
    <w:qFormat/>
    <w:rsid w:val="00DD698A"/>
    <w:pPr>
      <w:numPr>
        <w:numId w:val="1"/>
      </w:numPr>
      <w:spacing w:before="240" w:after="120"/>
    </w:pPr>
  </w:style>
  <w:style w:type="character" w:customStyle="1" w:styleId="Heading1Char">
    <w:name w:val="Heading 1 Char"/>
    <w:basedOn w:val="DefaultParagraphFont"/>
    <w:link w:val="Heading1"/>
    <w:uiPriority w:val="9"/>
    <w:rsid w:val="003D3A67"/>
    <w:rPr>
      <w:rFonts w:asciiTheme="majorHAnsi" w:eastAsiaTheme="majorEastAsia" w:hAnsiTheme="majorHAnsi" w:cstheme="majorBidi"/>
      <w:b/>
      <w:bCs/>
      <w:color w:val="000000" w:themeColor="text1"/>
      <w:sz w:val="40"/>
      <w:szCs w:val="32"/>
    </w:rPr>
  </w:style>
  <w:style w:type="table" w:styleId="TableGrid">
    <w:name w:val="Table Grid"/>
    <w:basedOn w:val="TableNormal"/>
    <w:uiPriority w:val="59"/>
    <w:rsid w:val="006F6B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lideBox">
    <w:name w:val="SlideBox"/>
    <w:qFormat/>
    <w:rsid w:val="00A41082"/>
    <w:pPr>
      <w:pageBreakBefore/>
      <w:framePr w:w="7920" w:h="6048" w:hSpace="187" w:vSpace="187"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27008A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itle">
    <w:name w:val="Title"/>
    <w:aliases w:val="UnitTitle"/>
    <w:basedOn w:val="Normal"/>
    <w:next w:val="Subtitle"/>
    <w:link w:val="TitleChar"/>
    <w:uiPriority w:val="10"/>
    <w:qFormat/>
    <w:rsid w:val="00086035"/>
    <w:pPr>
      <w:pageBreakBefore/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color w:val="17365D" w:themeColor="text2" w:themeShade="BF"/>
      <w:spacing w:val="5"/>
      <w:kern w:val="28"/>
      <w:sz w:val="56"/>
      <w:szCs w:val="52"/>
    </w:rPr>
  </w:style>
  <w:style w:type="character" w:customStyle="1" w:styleId="TitleChar">
    <w:name w:val="Title Char"/>
    <w:aliases w:val="UnitTitle Char"/>
    <w:basedOn w:val="DefaultParagraphFont"/>
    <w:link w:val="Title"/>
    <w:uiPriority w:val="10"/>
    <w:rsid w:val="00086035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56"/>
      <w:szCs w:val="52"/>
    </w:rPr>
  </w:style>
  <w:style w:type="paragraph" w:styleId="ListParagraph">
    <w:name w:val="List Paragraph"/>
    <w:basedOn w:val="Normal"/>
    <w:uiPriority w:val="34"/>
    <w:qFormat/>
    <w:rsid w:val="00B41F5A"/>
    <w:pPr>
      <w:ind w:left="720"/>
    </w:pPr>
  </w:style>
  <w:style w:type="paragraph" w:styleId="Subtitle">
    <w:name w:val="Subtitle"/>
    <w:basedOn w:val="Normal"/>
    <w:next w:val="ListNumber"/>
    <w:link w:val="SubtitleChar"/>
    <w:uiPriority w:val="11"/>
    <w:qFormat/>
    <w:rsid w:val="00E03997"/>
    <w:pPr>
      <w:numPr>
        <w:ilvl w:val="1"/>
      </w:numPr>
      <w:spacing w:after="100"/>
      <w:ind w:left="720"/>
    </w:pPr>
    <w:rPr>
      <w:rFonts w:eastAsiaTheme="majorEastAsia" w:cstheme="majorBidi"/>
      <w:i/>
      <w:iCs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03997"/>
    <w:rPr>
      <w:rFonts w:asciiTheme="majorHAnsi" w:eastAsiaTheme="majorEastAsia" w:hAnsiTheme="majorHAnsi" w:cstheme="majorBidi"/>
      <w:i/>
      <w:iCs/>
      <w:color w:val="000000" w:themeColor="text1"/>
      <w:spacing w:val="15"/>
    </w:rPr>
  </w:style>
  <w:style w:type="paragraph" w:styleId="List">
    <w:name w:val="List"/>
    <w:basedOn w:val="Normal"/>
    <w:uiPriority w:val="99"/>
    <w:semiHidden/>
    <w:unhideWhenUsed/>
    <w:rsid w:val="0027008A"/>
    <w:pPr>
      <w:ind w:left="360" w:hanging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4BC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BC9"/>
    <w:rPr>
      <w:rFonts w:ascii="Lucida Grande" w:hAnsi="Lucida Grande" w:cs="Lucida Grande"/>
      <w:sz w:val="18"/>
      <w:szCs w:val="18"/>
    </w:rPr>
  </w:style>
  <w:style w:type="paragraph" w:styleId="ListNumber">
    <w:name w:val="List Number"/>
    <w:basedOn w:val="Normal"/>
    <w:uiPriority w:val="99"/>
    <w:unhideWhenUsed/>
    <w:qFormat/>
    <w:rsid w:val="009A0A74"/>
  </w:style>
  <w:style w:type="paragraph" w:customStyle="1" w:styleId="Code">
    <w:name w:val="Code"/>
    <w:basedOn w:val="Normal"/>
    <w:qFormat/>
    <w:rsid w:val="00DD698A"/>
    <w:pPr>
      <w:shd w:val="solid" w:color="D9D9D9" w:themeColor="background1" w:themeShade="D9" w:fill="D9D9D9"/>
      <w:spacing w:before="360" w:after="360"/>
      <w:ind w:left="576" w:right="144"/>
      <w:contextualSpacing/>
    </w:pPr>
    <w:rPr>
      <w:rFonts w:ascii="Courier New" w:hAnsi="Courier New"/>
      <w:sz w:val="22"/>
    </w:rPr>
  </w:style>
  <w:style w:type="paragraph" w:customStyle="1" w:styleId="Note">
    <w:name w:val="Note"/>
    <w:basedOn w:val="Normal"/>
    <w:qFormat/>
    <w:rsid w:val="007D1558"/>
    <w:pPr>
      <w:pBdr>
        <w:top w:val="single" w:sz="12" w:space="12" w:color="000000" w:themeColor="text1"/>
        <w:left w:val="single" w:sz="12" w:space="12" w:color="000000" w:themeColor="text1"/>
        <w:bottom w:val="single" w:sz="12" w:space="12" w:color="000000" w:themeColor="text1"/>
        <w:right w:val="single" w:sz="12" w:space="12" w:color="000000" w:themeColor="text1"/>
      </w:pBdr>
      <w:shd w:val="solid" w:color="D9D9D9" w:themeColor="background1" w:themeShade="D9" w:fill="auto"/>
      <w:spacing w:before="360" w:after="360"/>
      <w:ind w:left="720" w:right="432"/>
      <w:contextualSpacing/>
    </w:pPr>
  </w:style>
  <w:style w:type="character" w:customStyle="1" w:styleId="CodeInline">
    <w:name w:val="Code Inline"/>
    <w:basedOn w:val="DefaultParagraphFont"/>
    <w:uiPriority w:val="1"/>
    <w:qFormat/>
    <w:rsid w:val="00B6038D"/>
    <w:rPr>
      <w:rFonts w:ascii="Courier New" w:hAnsi="Courier New"/>
      <w:sz w:val="24"/>
    </w:rPr>
  </w:style>
  <w:style w:type="character" w:customStyle="1" w:styleId="Labels">
    <w:name w:val="Labels"/>
    <w:basedOn w:val="DefaultParagraphFont"/>
    <w:uiPriority w:val="1"/>
    <w:qFormat/>
    <w:rsid w:val="00A57E19"/>
    <w:rPr>
      <w:b/>
    </w:rPr>
  </w:style>
  <w:style w:type="paragraph" w:styleId="Header">
    <w:name w:val="header"/>
    <w:basedOn w:val="Normal"/>
    <w:link w:val="HeaderChar"/>
    <w:uiPriority w:val="99"/>
    <w:unhideWhenUsed/>
    <w:rsid w:val="00EC0C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0CAF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EC0C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0CAF"/>
    <w:rPr>
      <w:rFonts w:asciiTheme="majorHAnsi" w:hAnsiTheme="majorHAnsi"/>
    </w:rPr>
  </w:style>
  <w:style w:type="character" w:styleId="PageNumber">
    <w:name w:val="page number"/>
    <w:basedOn w:val="DefaultParagraphFont"/>
    <w:uiPriority w:val="99"/>
    <w:semiHidden/>
    <w:unhideWhenUsed/>
    <w:rsid w:val="00EC0CAF"/>
  </w:style>
  <w:style w:type="paragraph" w:customStyle="1" w:styleId="LabTitle">
    <w:name w:val="LabTitle"/>
    <w:basedOn w:val="Title"/>
    <w:next w:val="Normal"/>
    <w:qFormat/>
    <w:rsid w:val="00F30D2D"/>
    <w:rPr>
      <w:color w:val="000000" w:themeColor="text1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rsid w:val="0046116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2C320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959E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525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Reference">
    <w:name w:val="Reference"/>
    <w:basedOn w:val="Normal"/>
    <w:qFormat/>
    <w:rsid w:val="00522008"/>
  </w:style>
  <w:style w:type="character" w:styleId="EndnoteReference">
    <w:name w:val="endnote reference"/>
    <w:basedOn w:val="DefaultParagraphFont"/>
    <w:uiPriority w:val="99"/>
    <w:unhideWhenUsed/>
    <w:rsid w:val="00522008"/>
    <w:rPr>
      <w:vertAlign w:val="superscript"/>
    </w:rPr>
  </w:style>
  <w:style w:type="paragraph" w:customStyle="1" w:styleId="ForMoreInformation">
    <w:name w:val="ForMoreInformation"/>
    <w:basedOn w:val="Normal"/>
    <w:next w:val="Normal"/>
    <w:qFormat/>
    <w:rsid w:val="00DC5587"/>
    <w:pPr>
      <w:framePr w:hSpace="187" w:vSpace="43" w:wrap="around" w:vAnchor="page" w:hAnchor="text" w:yAlign="bottom"/>
      <w:pBdr>
        <w:top w:val="single" w:sz="4" w:space="12" w:color="auto"/>
      </w:pBdr>
      <w:spacing w:after="1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10168"/>
    <w:pPr>
      <w:spacing w:after="0"/>
    </w:pPr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0168"/>
    <w:rPr>
      <w:rFonts w:ascii="Lucida Grande" w:hAnsi="Lucida Grande" w:cs="Lucida Grande"/>
    </w:rPr>
  </w:style>
  <w:style w:type="paragraph" w:styleId="Revision">
    <w:name w:val="Revision"/>
    <w:hidden/>
    <w:uiPriority w:val="99"/>
    <w:semiHidden/>
    <w:rsid w:val="00C45ECF"/>
    <w:rPr>
      <w:rFonts w:asciiTheme="majorHAnsi" w:hAnsiTheme="majorHAnsi"/>
    </w:rPr>
  </w:style>
  <w:style w:type="paragraph" w:customStyle="1" w:styleId="HeadingNOTES">
    <w:name w:val="Heading NOTES"/>
    <w:basedOn w:val="Heading1"/>
    <w:next w:val="Normal"/>
    <w:qFormat/>
    <w:rsid w:val="0023782E"/>
    <w:pPr>
      <w:pBdr>
        <w:bottom w:val="single" w:sz="4" w:space="1" w:color="auto"/>
      </w:pBdr>
    </w:pPr>
  </w:style>
  <w:style w:type="paragraph" w:styleId="TOC1">
    <w:name w:val="toc 1"/>
    <w:basedOn w:val="Normal"/>
    <w:next w:val="Normal"/>
    <w:autoRedefine/>
    <w:uiPriority w:val="39"/>
    <w:unhideWhenUsed/>
    <w:rsid w:val="0096446D"/>
    <w:pPr>
      <w:tabs>
        <w:tab w:val="right" w:leader="dot" w:pos="8630"/>
      </w:tabs>
      <w:spacing w:before="120" w:after="0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8213E4"/>
    <w:pPr>
      <w:spacing w:after="0"/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213E4"/>
    <w:pPr>
      <w:spacing w:after="0"/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213E4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213E4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213E4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213E4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213E4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213E4"/>
    <w:pPr>
      <w:spacing w:after="0"/>
      <w:ind w:left="1920"/>
    </w:pPr>
    <w:rPr>
      <w:rFonts w:asciiTheme="minorHAnsi" w:hAnsiTheme="minorHAnsi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A377E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377EF"/>
    <w:rPr>
      <w:rFonts w:asciiTheme="majorHAnsi" w:hAnsiTheme="majorHAnsi"/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7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7EF"/>
    <w:rPr>
      <w:rFonts w:asciiTheme="majorHAnsi" w:hAnsiTheme="majorHAnsi"/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A377EF"/>
    <w:rPr>
      <w:rFonts w:asciiTheme="majorHAnsi" w:hAnsiTheme="majorHAnsi"/>
      <w:i/>
      <w:iCs/>
      <w:caps w:val="0"/>
      <w:smallCaps w:val="0"/>
      <w:strike w:val="0"/>
      <w:dstrike w:val="0"/>
      <w:vanish w:val="0"/>
      <w:color w:val="000000" w:themeColor="text1"/>
      <w:spacing w:val="5"/>
      <w:sz w:val="24"/>
      <w:szCs w:val="24"/>
      <w:u w:val="none"/>
      <w:vertAlign w:val="baseline"/>
    </w:rPr>
  </w:style>
  <w:style w:type="character" w:customStyle="1" w:styleId="apple-converted-space">
    <w:name w:val="apple-converted-space"/>
    <w:basedOn w:val="DefaultParagraphFont"/>
    <w:rsid w:val="00150EC4"/>
  </w:style>
  <w:style w:type="character" w:styleId="Emphasis">
    <w:name w:val="Emphasis"/>
    <w:basedOn w:val="DefaultParagraphFont"/>
    <w:uiPriority w:val="20"/>
    <w:qFormat/>
    <w:rsid w:val="00947B38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0A3"/>
    <w:pPr>
      <w:spacing w:after="240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A67"/>
    <w:pPr>
      <w:keepNext/>
      <w:keepLines/>
      <w:pageBreakBefore/>
      <w:outlineLvl w:val="0"/>
    </w:pPr>
    <w:rPr>
      <w:rFonts w:eastAsiaTheme="majorEastAsia" w:cstheme="majorBidi"/>
      <w:b/>
      <w:bCs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08A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1167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bSteps">
    <w:name w:val="LabSteps"/>
    <w:basedOn w:val="Normal"/>
    <w:qFormat/>
    <w:rsid w:val="00DD698A"/>
    <w:pPr>
      <w:numPr>
        <w:numId w:val="1"/>
      </w:numPr>
      <w:spacing w:before="240" w:after="120"/>
    </w:pPr>
  </w:style>
  <w:style w:type="character" w:customStyle="1" w:styleId="Heading1Char">
    <w:name w:val="Heading 1 Char"/>
    <w:basedOn w:val="DefaultParagraphFont"/>
    <w:link w:val="Heading1"/>
    <w:uiPriority w:val="9"/>
    <w:rsid w:val="003D3A67"/>
    <w:rPr>
      <w:rFonts w:asciiTheme="majorHAnsi" w:eastAsiaTheme="majorEastAsia" w:hAnsiTheme="majorHAnsi" w:cstheme="majorBidi"/>
      <w:b/>
      <w:bCs/>
      <w:color w:val="000000" w:themeColor="text1"/>
      <w:sz w:val="40"/>
      <w:szCs w:val="32"/>
    </w:rPr>
  </w:style>
  <w:style w:type="table" w:styleId="TableGrid">
    <w:name w:val="Table Grid"/>
    <w:basedOn w:val="TableNormal"/>
    <w:uiPriority w:val="59"/>
    <w:rsid w:val="006F6B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lideBox">
    <w:name w:val="SlideBox"/>
    <w:qFormat/>
    <w:rsid w:val="00A41082"/>
    <w:pPr>
      <w:pageBreakBefore/>
      <w:framePr w:w="7920" w:h="6048" w:hSpace="187" w:vSpace="187"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27008A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itle">
    <w:name w:val="Title"/>
    <w:aliases w:val="UnitTitle"/>
    <w:basedOn w:val="Normal"/>
    <w:next w:val="Subtitle"/>
    <w:link w:val="TitleChar"/>
    <w:uiPriority w:val="10"/>
    <w:qFormat/>
    <w:rsid w:val="00086035"/>
    <w:pPr>
      <w:pageBreakBefore/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color w:val="17365D" w:themeColor="text2" w:themeShade="BF"/>
      <w:spacing w:val="5"/>
      <w:kern w:val="28"/>
      <w:sz w:val="56"/>
      <w:szCs w:val="52"/>
    </w:rPr>
  </w:style>
  <w:style w:type="character" w:customStyle="1" w:styleId="TitleChar">
    <w:name w:val="Title Char"/>
    <w:aliases w:val="UnitTitle Char"/>
    <w:basedOn w:val="DefaultParagraphFont"/>
    <w:link w:val="Title"/>
    <w:uiPriority w:val="10"/>
    <w:rsid w:val="00086035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56"/>
      <w:szCs w:val="52"/>
    </w:rPr>
  </w:style>
  <w:style w:type="paragraph" w:styleId="ListParagraph">
    <w:name w:val="List Paragraph"/>
    <w:basedOn w:val="Normal"/>
    <w:uiPriority w:val="34"/>
    <w:qFormat/>
    <w:rsid w:val="00B41F5A"/>
    <w:pPr>
      <w:ind w:left="720"/>
    </w:pPr>
  </w:style>
  <w:style w:type="paragraph" w:styleId="Subtitle">
    <w:name w:val="Subtitle"/>
    <w:basedOn w:val="Normal"/>
    <w:next w:val="ListNumber"/>
    <w:link w:val="SubtitleChar"/>
    <w:uiPriority w:val="11"/>
    <w:qFormat/>
    <w:rsid w:val="00E03997"/>
    <w:pPr>
      <w:numPr>
        <w:ilvl w:val="1"/>
      </w:numPr>
      <w:spacing w:after="100"/>
      <w:ind w:left="720"/>
    </w:pPr>
    <w:rPr>
      <w:rFonts w:eastAsiaTheme="majorEastAsia" w:cstheme="majorBidi"/>
      <w:i/>
      <w:iCs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03997"/>
    <w:rPr>
      <w:rFonts w:asciiTheme="majorHAnsi" w:eastAsiaTheme="majorEastAsia" w:hAnsiTheme="majorHAnsi" w:cstheme="majorBidi"/>
      <w:i/>
      <w:iCs/>
      <w:color w:val="000000" w:themeColor="text1"/>
      <w:spacing w:val="15"/>
    </w:rPr>
  </w:style>
  <w:style w:type="paragraph" w:styleId="List">
    <w:name w:val="List"/>
    <w:basedOn w:val="Normal"/>
    <w:uiPriority w:val="99"/>
    <w:semiHidden/>
    <w:unhideWhenUsed/>
    <w:rsid w:val="0027008A"/>
    <w:pPr>
      <w:ind w:left="360" w:hanging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4BC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BC9"/>
    <w:rPr>
      <w:rFonts w:ascii="Lucida Grande" w:hAnsi="Lucida Grande" w:cs="Lucida Grande"/>
      <w:sz w:val="18"/>
      <w:szCs w:val="18"/>
    </w:rPr>
  </w:style>
  <w:style w:type="paragraph" w:styleId="ListNumber">
    <w:name w:val="List Number"/>
    <w:basedOn w:val="Normal"/>
    <w:uiPriority w:val="99"/>
    <w:unhideWhenUsed/>
    <w:qFormat/>
    <w:rsid w:val="009A0A74"/>
  </w:style>
  <w:style w:type="paragraph" w:customStyle="1" w:styleId="Code">
    <w:name w:val="Code"/>
    <w:basedOn w:val="Normal"/>
    <w:qFormat/>
    <w:rsid w:val="00DD698A"/>
    <w:pPr>
      <w:shd w:val="solid" w:color="D9D9D9" w:themeColor="background1" w:themeShade="D9" w:fill="D9D9D9"/>
      <w:spacing w:before="360" w:after="360"/>
      <w:ind w:left="576" w:right="144"/>
      <w:contextualSpacing/>
    </w:pPr>
    <w:rPr>
      <w:rFonts w:ascii="Courier New" w:hAnsi="Courier New"/>
      <w:sz w:val="22"/>
    </w:rPr>
  </w:style>
  <w:style w:type="paragraph" w:customStyle="1" w:styleId="Note">
    <w:name w:val="Note"/>
    <w:basedOn w:val="Normal"/>
    <w:qFormat/>
    <w:rsid w:val="007D1558"/>
    <w:pPr>
      <w:pBdr>
        <w:top w:val="single" w:sz="12" w:space="12" w:color="000000" w:themeColor="text1"/>
        <w:left w:val="single" w:sz="12" w:space="12" w:color="000000" w:themeColor="text1"/>
        <w:bottom w:val="single" w:sz="12" w:space="12" w:color="000000" w:themeColor="text1"/>
        <w:right w:val="single" w:sz="12" w:space="12" w:color="000000" w:themeColor="text1"/>
      </w:pBdr>
      <w:shd w:val="solid" w:color="D9D9D9" w:themeColor="background1" w:themeShade="D9" w:fill="auto"/>
      <w:spacing w:before="360" w:after="360"/>
      <w:ind w:left="720" w:right="432"/>
      <w:contextualSpacing/>
    </w:pPr>
  </w:style>
  <w:style w:type="character" w:customStyle="1" w:styleId="CodeInline">
    <w:name w:val="Code Inline"/>
    <w:basedOn w:val="DefaultParagraphFont"/>
    <w:uiPriority w:val="1"/>
    <w:qFormat/>
    <w:rsid w:val="00B6038D"/>
    <w:rPr>
      <w:rFonts w:ascii="Courier New" w:hAnsi="Courier New"/>
      <w:sz w:val="24"/>
    </w:rPr>
  </w:style>
  <w:style w:type="character" w:customStyle="1" w:styleId="Labels">
    <w:name w:val="Labels"/>
    <w:basedOn w:val="DefaultParagraphFont"/>
    <w:uiPriority w:val="1"/>
    <w:qFormat/>
    <w:rsid w:val="00A57E19"/>
    <w:rPr>
      <w:b/>
    </w:rPr>
  </w:style>
  <w:style w:type="paragraph" w:styleId="Header">
    <w:name w:val="header"/>
    <w:basedOn w:val="Normal"/>
    <w:link w:val="HeaderChar"/>
    <w:uiPriority w:val="99"/>
    <w:unhideWhenUsed/>
    <w:rsid w:val="00EC0C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0CAF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EC0C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0CAF"/>
    <w:rPr>
      <w:rFonts w:asciiTheme="majorHAnsi" w:hAnsiTheme="majorHAnsi"/>
    </w:rPr>
  </w:style>
  <w:style w:type="character" w:styleId="PageNumber">
    <w:name w:val="page number"/>
    <w:basedOn w:val="DefaultParagraphFont"/>
    <w:uiPriority w:val="99"/>
    <w:semiHidden/>
    <w:unhideWhenUsed/>
    <w:rsid w:val="00EC0CAF"/>
  </w:style>
  <w:style w:type="paragraph" w:customStyle="1" w:styleId="LabTitle">
    <w:name w:val="LabTitle"/>
    <w:basedOn w:val="Title"/>
    <w:next w:val="Normal"/>
    <w:qFormat/>
    <w:rsid w:val="00F30D2D"/>
    <w:rPr>
      <w:color w:val="000000" w:themeColor="text1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rsid w:val="0046116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2C320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959E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525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Reference">
    <w:name w:val="Reference"/>
    <w:basedOn w:val="Normal"/>
    <w:qFormat/>
    <w:rsid w:val="00522008"/>
  </w:style>
  <w:style w:type="character" w:styleId="EndnoteReference">
    <w:name w:val="endnote reference"/>
    <w:basedOn w:val="DefaultParagraphFont"/>
    <w:uiPriority w:val="99"/>
    <w:unhideWhenUsed/>
    <w:rsid w:val="00522008"/>
    <w:rPr>
      <w:vertAlign w:val="superscript"/>
    </w:rPr>
  </w:style>
  <w:style w:type="paragraph" w:customStyle="1" w:styleId="ForMoreInformation">
    <w:name w:val="ForMoreInformation"/>
    <w:basedOn w:val="Normal"/>
    <w:next w:val="Normal"/>
    <w:qFormat/>
    <w:rsid w:val="00DC5587"/>
    <w:pPr>
      <w:framePr w:hSpace="187" w:vSpace="43" w:wrap="around" w:vAnchor="page" w:hAnchor="text" w:yAlign="bottom"/>
      <w:pBdr>
        <w:top w:val="single" w:sz="4" w:space="12" w:color="auto"/>
      </w:pBdr>
      <w:spacing w:after="1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10168"/>
    <w:pPr>
      <w:spacing w:after="0"/>
    </w:pPr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0168"/>
    <w:rPr>
      <w:rFonts w:ascii="Lucida Grande" w:hAnsi="Lucida Grande" w:cs="Lucida Grande"/>
    </w:rPr>
  </w:style>
  <w:style w:type="paragraph" w:styleId="Revision">
    <w:name w:val="Revision"/>
    <w:hidden/>
    <w:uiPriority w:val="99"/>
    <w:semiHidden/>
    <w:rsid w:val="00C45ECF"/>
    <w:rPr>
      <w:rFonts w:asciiTheme="majorHAnsi" w:hAnsiTheme="majorHAnsi"/>
    </w:rPr>
  </w:style>
  <w:style w:type="paragraph" w:customStyle="1" w:styleId="HeadingNOTES">
    <w:name w:val="Heading NOTES"/>
    <w:basedOn w:val="Heading1"/>
    <w:next w:val="Normal"/>
    <w:qFormat/>
    <w:rsid w:val="0023782E"/>
    <w:pPr>
      <w:pBdr>
        <w:bottom w:val="single" w:sz="4" w:space="1" w:color="auto"/>
      </w:pBdr>
    </w:pPr>
  </w:style>
  <w:style w:type="paragraph" w:styleId="TOC1">
    <w:name w:val="toc 1"/>
    <w:basedOn w:val="Normal"/>
    <w:next w:val="Normal"/>
    <w:autoRedefine/>
    <w:uiPriority w:val="39"/>
    <w:unhideWhenUsed/>
    <w:rsid w:val="0096446D"/>
    <w:pPr>
      <w:tabs>
        <w:tab w:val="right" w:leader="dot" w:pos="8630"/>
      </w:tabs>
      <w:spacing w:before="120" w:after="0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8213E4"/>
    <w:pPr>
      <w:spacing w:after="0"/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213E4"/>
    <w:pPr>
      <w:spacing w:after="0"/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213E4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213E4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213E4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213E4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213E4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213E4"/>
    <w:pPr>
      <w:spacing w:after="0"/>
      <w:ind w:left="1920"/>
    </w:pPr>
    <w:rPr>
      <w:rFonts w:asciiTheme="minorHAnsi" w:hAnsiTheme="minorHAnsi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A377E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377EF"/>
    <w:rPr>
      <w:rFonts w:asciiTheme="majorHAnsi" w:hAnsiTheme="majorHAnsi"/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7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7EF"/>
    <w:rPr>
      <w:rFonts w:asciiTheme="majorHAnsi" w:hAnsiTheme="majorHAnsi"/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A377EF"/>
    <w:rPr>
      <w:rFonts w:asciiTheme="majorHAnsi" w:hAnsiTheme="majorHAnsi"/>
      <w:i/>
      <w:iCs/>
      <w:caps w:val="0"/>
      <w:smallCaps w:val="0"/>
      <w:strike w:val="0"/>
      <w:dstrike w:val="0"/>
      <w:vanish w:val="0"/>
      <w:color w:val="000000" w:themeColor="text1"/>
      <w:spacing w:val="5"/>
      <w:sz w:val="24"/>
      <w:szCs w:val="24"/>
      <w:u w:val="none"/>
      <w:vertAlign w:val="baseline"/>
    </w:rPr>
  </w:style>
  <w:style w:type="character" w:customStyle="1" w:styleId="apple-converted-space">
    <w:name w:val="apple-converted-space"/>
    <w:basedOn w:val="DefaultParagraphFont"/>
    <w:rsid w:val="00150EC4"/>
  </w:style>
  <w:style w:type="character" w:styleId="Emphasis">
    <w:name w:val="Emphasis"/>
    <w:basedOn w:val="DefaultParagraphFont"/>
    <w:uiPriority w:val="20"/>
    <w:qFormat/>
    <w:rsid w:val="00947B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135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2359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128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388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63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001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54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33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85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5174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265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www.dropbox.com/s/tbkqim0v38xnwjg/crimes.zip?dl=1" TargetMode="External"/><Relationship Id="rId12" Type="http://schemas.openxmlformats.org/officeDocument/2006/relationships/hyperlink" Target="https://www.dropbox.com/s/p8ieto6te5kr06h/weather.zip?dl=1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Rich:Documents:Courses:Resources:CourseTemplate_2013_1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4CAE99-7430-1943-AB6F-769503287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CourseTemplate_2013_1.0.dotx</Template>
  <TotalTime>17</TotalTime>
  <Pages>8</Pages>
  <Words>707</Words>
  <Characters>4035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43</vt:i4>
      </vt:variant>
    </vt:vector>
  </HeadingPairs>
  <TitlesOfParts>
    <vt:vector size="44" baseType="lpstr">
      <vt:lpstr/>
      <vt:lpstr>    What is Hadoop?</vt:lpstr>
      <vt:lpstr>NOTES</vt:lpstr>
      <vt:lpstr>    Features of Hadoop</vt:lpstr>
      <vt:lpstr>    The Hortonworks Data Platform (HDP)</vt:lpstr>
      <vt:lpstr>    The Hadoop Distributed File System (HDFS)</vt:lpstr>
      <vt:lpstr>    JobTracker and TaskTrackers</vt:lpstr>
      <vt:lpstr>    Job Scheduling</vt:lpstr>
      <vt:lpstr>    Hadoop Modes</vt:lpstr>
      <vt:lpstr>    Installing HDP</vt:lpstr>
      <vt:lpstr>    HDFS Commands</vt:lpstr>
      <vt:lpstr>The HDFS API</vt:lpstr>
      <vt:lpstr>        Perform the following steps:</vt:lpstr>
      <vt:lpstr>        Perform the following steps:</vt:lpstr>
      <vt:lpstr>    Overview of MapReduce</vt:lpstr>
      <vt:lpstr>    The Map Phase</vt:lpstr>
      <vt:lpstr>    The Reduce Phase</vt:lpstr>
      <vt:lpstr>    The Key/Value Pairs of MapReduce</vt:lpstr>
      <vt:lpstr>    The MapReduce API</vt:lpstr>
      <vt:lpstr>The Word Count Example</vt:lpstr>
      <vt:lpstr>The WordCountReducer Class</vt:lpstr>
      <vt:lpstr>The WordCountJob Class</vt:lpstr>
      <vt:lpstr>    Running a MapReduce Job</vt:lpstr>
      <vt:lpstr>        </vt:lpstr>
      <vt:lpstr>        Write a MapReduce job that satisfies the following:</vt:lpstr>
      <vt:lpstr>    What is Aggregation?</vt:lpstr>
      <vt:lpstr>NOTES</vt:lpstr>
      <vt:lpstr>    Overview of Combiners</vt:lpstr>
      <vt:lpstr>    Details of a Combiner</vt:lpstr>
      <vt:lpstr>    Reduce-side Combining</vt:lpstr>
      <vt:lpstr>Example of a Combiner</vt:lpstr>
      <vt:lpstr>    In-Map Aggregation</vt:lpstr>
      <vt:lpstr>    An Example of In-Map Aggregation</vt:lpstr>
      <vt:lpstr>    Counters</vt:lpstr>
      <vt:lpstr>    User-defined Counters</vt:lpstr>
      <vt:lpstr>NOTES</vt:lpstr>
      <vt:lpstr>NOTES</vt:lpstr>
      <vt:lpstr>    What is a Partitioner?</vt:lpstr>
      <vt:lpstr>    How a Partitioner Works</vt:lpstr>
      <vt:lpstr>    The Default Partitioner</vt:lpstr>
      <vt:lpstr>Writing a Custom Partitioner</vt:lpstr>
      <vt:lpstr>    The TotalOrderPartitioner</vt:lpstr>
      <vt:lpstr>    Creating a Partition File</vt:lpstr>
      <vt:lpstr>    Distributing the Partition File</vt:lpstr>
    </vt:vector>
  </TitlesOfParts>
  <Company>Hortonworks</Company>
  <LinksUpToDate>false</LinksUpToDate>
  <CharactersWithSpaces>4733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Raposa</dc:creator>
  <cp:keywords/>
  <dc:description/>
  <cp:lastModifiedBy>Joseph Widen</cp:lastModifiedBy>
  <cp:revision>3</cp:revision>
  <cp:lastPrinted>2016-06-10T15:44:00Z</cp:lastPrinted>
  <dcterms:created xsi:type="dcterms:W3CDTF">2017-01-18T06:27:00Z</dcterms:created>
  <dcterms:modified xsi:type="dcterms:W3CDTF">2017-01-18T06:47:00Z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Target">
    <vt:i4>-1</vt:i4>
  </property>
</Properties>
</file>