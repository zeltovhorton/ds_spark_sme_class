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F2103C" w14:textId="70FC0186" w:rsidR="00172AB0" w:rsidRDefault="00172AB0">
      <w:pPr>
        <w:spacing w:after="0"/>
      </w:pPr>
    </w:p>
    <w:p w14:paraId="75658F5B" w14:textId="77777777" w:rsidR="00FA2FD8" w:rsidRDefault="0008183C">
      <w:pPr>
        <w:spacing w:after="0"/>
      </w:pPr>
      <w:r w:rsidRPr="0008183C">
        <w:rPr>
          <w:noProof/>
        </w:rPr>
        <w:drawing>
          <wp:inline distT="0" distB="0" distL="0" distR="0" wp14:anchorId="1A586D43" wp14:editId="4D64686C">
            <wp:extent cx="5486400" cy="2071850"/>
            <wp:effectExtent l="0" t="0" r="0" b="1143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_2cLogo.eps"/>
                    <pic:cNvPicPr/>
                  </pic:nvPicPr>
                  <pic:blipFill>
                    <a:blip r:embed="rId9">
                      <a:extLst>
                        <a:ext uri="{28A0092B-C50C-407E-A947-70E740481C1C}">
                          <a14:useLocalDpi xmlns:a14="http://schemas.microsoft.com/office/drawing/2010/main" val="0"/>
                        </a:ext>
                      </a:extLst>
                    </a:blip>
                    <a:stretch>
                      <a:fillRect/>
                    </a:stretch>
                  </pic:blipFill>
                  <pic:spPr>
                    <a:xfrm>
                      <a:off x="0" y="0"/>
                      <a:ext cx="5486400" cy="2071850"/>
                    </a:xfrm>
                    <a:prstGeom prst="rect">
                      <a:avLst/>
                    </a:prstGeom>
                  </pic:spPr>
                </pic:pic>
              </a:graphicData>
            </a:graphic>
          </wp:inline>
        </w:drawing>
      </w:r>
    </w:p>
    <w:p w14:paraId="543993CA" w14:textId="77777777" w:rsidR="00B174EF" w:rsidRDefault="00B174EF">
      <w:pPr>
        <w:spacing w:after="0"/>
      </w:pPr>
    </w:p>
    <w:p w14:paraId="3FE77E6E" w14:textId="77777777" w:rsidR="00172AB0" w:rsidRDefault="00172AB0">
      <w:pPr>
        <w:spacing w:after="0"/>
      </w:pPr>
    </w:p>
    <w:p w14:paraId="2EEA17D5" w14:textId="77777777" w:rsidR="00A37CF9" w:rsidRDefault="00A37CF9">
      <w:pPr>
        <w:spacing w:after="0"/>
      </w:pPr>
    </w:p>
    <w:p w14:paraId="65A0FFFF" w14:textId="77777777" w:rsidR="00A37CF9" w:rsidRDefault="00A37CF9">
      <w:pPr>
        <w:spacing w:after="0"/>
      </w:pPr>
    </w:p>
    <w:p w14:paraId="6C89CDA0" w14:textId="77777777" w:rsidR="00A37CF9" w:rsidRDefault="00A37CF9">
      <w:pPr>
        <w:spacing w:after="0"/>
      </w:pPr>
    </w:p>
    <w:p w14:paraId="7DA253DB" w14:textId="77777777" w:rsidR="00A37CF9" w:rsidRDefault="00A37CF9">
      <w:pPr>
        <w:spacing w:after="0"/>
      </w:pPr>
    </w:p>
    <w:p w14:paraId="5777E594" w14:textId="77777777" w:rsidR="00A37CF9" w:rsidRDefault="00A37CF9">
      <w:pPr>
        <w:spacing w:after="0"/>
      </w:pPr>
    </w:p>
    <w:p w14:paraId="2DAF43B2" w14:textId="77777777" w:rsidR="00266C9E" w:rsidRDefault="00266C9E">
      <w:pPr>
        <w:spacing w:after="0"/>
      </w:pPr>
    </w:p>
    <w:p w14:paraId="37C4D0D7" w14:textId="77777777" w:rsidR="00266C9E" w:rsidRDefault="00266C9E">
      <w:pPr>
        <w:spacing w:after="0"/>
      </w:pPr>
    </w:p>
    <w:p w14:paraId="148CA565" w14:textId="77777777" w:rsidR="00266C9E" w:rsidRDefault="00266C9E">
      <w:pPr>
        <w:spacing w:after="0"/>
      </w:pPr>
    </w:p>
    <w:p w14:paraId="72B1CCA2" w14:textId="77777777" w:rsidR="00266C9E" w:rsidRDefault="00266C9E">
      <w:pPr>
        <w:spacing w:after="0"/>
      </w:pPr>
    </w:p>
    <w:p w14:paraId="2A0464DB" w14:textId="77777777" w:rsidR="00266C9E" w:rsidRDefault="00266C9E">
      <w:pPr>
        <w:spacing w:after="0"/>
      </w:pPr>
    </w:p>
    <w:p w14:paraId="059DDEBC" w14:textId="77777777" w:rsidR="00266C9E" w:rsidRDefault="00266C9E">
      <w:pPr>
        <w:spacing w:after="0"/>
      </w:pPr>
    </w:p>
    <w:p w14:paraId="1476761E" w14:textId="77777777" w:rsidR="00266C9E" w:rsidRDefault="00266C9E">
      <w:pPr>
        <w:spacing w:after="0"/>
      </w:pPr>
    </w:p>
    <w:p w14:paraId="1F9E09A2" w14:textId="77777777" w:rsidR="00266C9E" w:rsidRDefault="00266C9E">
      <w:pPr>
        <w:spacing w:after="0"/>
      </w:pPr>
    </w:p>
    <w:p w14:paraId="0CE45031" w14:textId="77777777" w:rsidR="00266C9E" w:rsidRDefault="00266C9E">
      <w:pPr>
        <w:spacing w:after="0"/>
      </w:pPr>
    </w:p>
    <w:p w14:paraId="2DE50E17" w14:textId="77777777" w:rsidR="00266C9E" w:rsidRDefault="00266C9E">
      <w:pPr>
        <w:spacing w:after="0"/>
      </w:pPr>
    </w:p>
    <w:p w14:paraId="475A5B3A" w14:textId="77777777" w:rsidR="00266C9E" w:rsidRDefault="00266C9E">
      <w:pPr>
        <w:spacing w:after="0"/>
      </w:pPr>
    </w:p>
    <w:p w14:paraId="6C2513B8" w14:textId="77777777" w:rsidR="00266C9E" w:rsidRDefault="00266C9E">
      <w:pPr>
        <w:spacing w:after="0"/>
      </w:pPr>
    </w:p>
    <w:p w14:paraId="65725A33" w14:textId="77777777" w:rsidR="00266C9E" w:rsidRDefault="00266C9E">
      <w:pPr>
        <w:spacing w:after="0"/>
      </w:pPr>
    </w:p>
    <w:p w14:paraId="6EFB4724" w14:textId="77777777" w:rsidR="00266C9E" w:rsidRDefault="00266C9E">
      <w:pPr>
        <w:spacing w:after="0"/>
      </w:pPr>
    </w:p>
    <w:p w14:paraId="38E53082" w14:textId="77777777" w:rsidR="00266C9E" w:rsidRDefault="00266C9E">
      <w:pPr>
        <w:spacing w:after="0"/>
      </w:pPr>
    </w:p>
    <w:p w14:paraId="181C9E8D" w14:textId="1409DB0D" w:rsidR="00946CA4" w:rsidRDefault="007563FF">
      <w:pPr>
        <w:spacing w:after="0"/>
        <w:rPr>
          <w:rFonts w:ascii="Helvetica Neue" w:hAnsi="Helvetica Neue"/>
          <w:sz w:val="44"/>
          <w:szCs w:val="44"/>
        </w:rPr>
      </w:pPr>
      <w:r>
        <w:rPr>
          <w:rFonts w:ascii="Helvetica Neue" w:hAnsi="Helvetica Neue"/>
          <w:sz w:val="44"/>
          <w:szCs w:val="44"/>
        </w:rPr>
        <w:t>Predicting Model with Logistic Regression</w:t>
      </w:r>
    </w:p>
    <w:p w14:paraId="12293166" w14:textId="087CB413" w:rsidR="00A37CF9" w:rsidRPr="00A37CF9" w:rsidRDefault="00A37CF9">
      <w:pPr>
        <w:spacing w:after="0"/>
        <w:rPr>
          <w:rFonts w:ascii="Helvetica Neue" w:hAnsi="Helvetica Neue"/>
          <w:color w:val="7F7F7F" w:themeColor="text1" w:themeTint="80"/>
        </w:rPr>
      </w:pPr>
      <w:r w:rsidRPr="00A37CF9">
        <w:rPr>
          <w:rFonts w:ascii="Helvetica Neue" w:hAnsi="Helvetica Neue"/>
          <w:color w:val="7F7F7F" w:themeColor="text1" w:themeTint="80"/>
        </w:rPr>
        <w:t xml:space="preserve">A Hortonworks University </w:t>
      </w:r>
    </w:p>
    <w:p w14:paraId="5158D811" w14:textId="77777777" w:rsidR="00A37CF9" w:rsidRPr="00A37CF9" w:rsidRDefault="00D9743B">
      <w:pPr>
        <w:spacing w:after="0"/>
        <w:rPr>
          <w:rFonts w:ascii="Helvetica Neue" w:hAnsi="Helvetica Neue"/>
          <w:color w:val="7F7F7F" w:themeColor="text1" w:themeTint="80"/>
        </w:rPr>
      </w:pPr>
      <w:proofErr w:type="spellStart"/>
      <w:r>
        <w:rPr>
          <w:rFonts w:ascii="Helvetica Neue" w:hAnsi="Helvetica Neue"/>
          <w:color w:val="7F7F7F" w:themeColor="text1" w:themeTint="80"/>
        </w:rPr>
        <w:t>Hadoop</w:t>
      </w:r>
      <w:proofErr w:type="spellEnd"/>
      <w:r>
        <w:rPr>
          <w:rFonts w:ascii="Helvetica Neue" w:hAnsi="Helvetica Neue"/>
          <w:color w:val="7F7F7F" w:themeColor="text1" w:themeTint="80"/>
        </w:rPr>
        <w:t xml:space="preserve"> Training Course</w:t>
      </w:r>
    </w:p>
    <w:p w14:paraId="5865DEFD" w14:textId="77777777" w:rsidR="00FA2FD8" w:rsidRDefault="00FA2FD8">
      <w:pPr>
        <w:spacing w:after="0"/>
      </w:pPr>
      <w:r>
        <w:br w:type="page"/>
      </w:r>
    </w:p>
    <w:p w14:paraId="57286F71" w14:textId="26646FFE" w:rsidR="00FA2FD8" w:rsidRPr="008459C3" w:rsidRDefault="008459C3">
      <w:pPr>
        <w:spacing w:after="0"/>
        <w:rPr>
          <w:sz w:val="18"/>
          <w:szCs w:val="18"/>
        </w:rPr>
      </w:pPr>
      <w:r>
        <w:rPr>
          <w:sz w:val="18"/>
          <w:szCs w:val="18"/>
        </w:rPr>
        <w:lastRenderedPageBreak/>
        <w:t xml:space="preserve">Title: </w:t>
      </w:r>
      <w:r w:rsidR="00FF331B">
        <w:rPr>
          <w:sz w:val="18"/>
          <w:szCs w:val="18"/>
        </w:rPr>
        <w:t>LAB GUIDE</w:t>
      </w:r>
      <w:r w:rsidR="00946CA4" w:rsidRPr="00946CA4">
        <w:rPr>
          <w:sz w:val="18"/>
          <w:szCs w:val="18"/>
        </w:rPr>
        <w:t xml:space="preserve">: </w:t>
      </w:r>
      <w:r w:rsidR="00FC14F7">
        <w:rPr>
          <w:sz w:val="18"/>
          <w:szCs w:val="18"/>
        </w:rPr>
        <w:t>Data Science</w:t>
      </w:r>
      <w:r w:rsidR="00D469AF">
        <w:rPr>
          <w:sz w:val="18"/>
          <w:szCs w:val="18"/>
        </w:rPr>
        <w:t xml:space="preserve"> for the Hortonworks Data Platform</w:t>
      </w:r>
    </w:p>
    <w:p w14:paraId="45483298" w14:textId="4DC1D49F" w:rsidR="008459C3" w:rsidRPr="008459C3" w:rsidRDefault="00FB07A9">
      <w:pPr>
        <w:spacing w:after="0"/>
        <w:rPr>
          <w:sz w:val="18"/>
          <w:szCs w:val="18"/>
        </w:rPr>
      </w:pPr>
      <w:r>
        <w:rPr>
          <w:sz w:val="18"/>
          <w:szCs w:val="18"/>
        </w:rPr>
        <w:t>Revision 2</w:t>
      </w:r>
    </w:p>
    <w:p w14:paraId="407D1BC3" w14:textId="77777777" w:rsidR="00FA2FD8" w:rsidRDefault="00FA2FD8">
      <w:pPr>
        <w:spacing w:after="0"/>
        <w:rPr>
          <w:sz w:val="18"/>
          <w:szCs w:val="18"/>
        </w:rPr>
      </w:pPr>
    </w:p>
    <w:p w14:paraId="1A9ED47E" w14:textId="5D17EC06" w:rsidR="008459C3" w:rsidRDefault="008459C3">
      <w:pPr>
        <w:spacing w:after="0"/>
        <w:rPr>
          <w:sz w:val="18"/>
          <w:szCs w:val="18"/>
        </w:rPr>
      </w:pPr>
      <w:r>
        <w:rPr>
          <w:sz w:val="18"/>
          <w:szCs w:val="18"/>
        </w:rPr>
        <w:t>Copyright</w:t>
      </w:r>
      <w:r w:rsidRPr="008459C3">
        <w:rPr>
          <w:sz w:val="18"/>
          <w:szCs w:val="18"/>
        </w:rPr>
        <w:t xml:space="preserve"> </w:t>
      </w:r>
      <w:r w:rsidRPr="008459C3">
        <w:rPr>
          <w:rFonts w:ascii="Lucida Grande" w:hAnsi="Lucida Grande" w:cs="Lucida Grande"/>
          <w:b/>
          <w:color w:val="000000"/>
          <w:sz w:val="18"/>
          <w:szCs w:val="18"/>
        </w:rPr>
        <w:t>©</w:t>
      </w:r>
      <w:r w:rsidR="00797615">
        <w:rPr>
          <w:rFonts w:ascii="Lucida Grande" w:hAnsi="Lucida Grande" w:cs="Lucida Grande"/>
          <w:b/>
          <w:color w:val="000000"/>
          <w:sz w:val="18"/>
          <w:szCs w:val="18"/>
        </w:rPr>
        <w:t xml:space="preserve"> </w:t>
      </w:r>
      <w:r w:rsidR="00FB07A9">
        <w:rPr>
          <w:sz w:val="18"/>
          <w:szCs w:val="18"/>
        </w:rPr>
        <w:t>2</w:t>
      </w:r>
      <w:r w:rsidR="00141C95">
        <w:rPr>
          <w:sz w:val="18"/>
          <w:szCs w:val="18"/>
        </w:rPr>
        <w:t>015</w:t>
      </w:r>
      <w:r w:rsidR="00797615">
        <w:rPr>
          <w:sz w:val="18"/>
          <w:szCs w:val="18"/>
        </w:rPr>
        <w:t xml:space="preserve"> H</w:t>
      </w:r>
      <w:r w:rsidR="00D9743B">
        <w:rPr>
          <w:sz w:val="18"/>
          <w:szCs w:val="18"/>
        </w:rPr>
        <w:t xml:space="preserve">ortonworks Inc </w:t>
      </w:r>
      <w:r w:rsidR="00141C95">
        <w:rPr>
          <w:sz w:val="18"/>
          <w:szCs w:val="18"/>
        </w:rPr>
        <w:t>2015</w:t>
      </w:r>
      <w:r w:rsidR="00797615">
        <w:rPr>
          <w:sz w:val="18"/>
          <w:szCs w:val="18"/>
        </w:rPr>
        <w:t xml:space="preserve"> All rights reserved.</w:t>
      </w:r>
    </w:p>
    <w:p w14:paraId="5A4AB8A5" w14:textId="77777777" w:rsidR="008459C3" w:rsidRDefault="008459C3">
      <w:pPr>
        <w:spacing w:after="0"/>
        <w:rPr>
          <w:sz w:val="18"/>
          <w:szCs w:val="18"/>
        </w:rPr>
      </w:pPr>
    </w:p>
    <w:p w14:paraId="7F9A67BB" w14:textId="77777777" w:rsidR="008459C3" w:rsidRPr="008459C3" w:rsidRDefault="008459C3">
      <w:pPr>
        <w:spacing w:after="0"/>
        <w:rPr>
          <w:sz w:val="18"/>
          <w:szCs w:val="18"/>
        </w:rPr>
      </w:pPr>
    </w:p>
    <w:p w14:paraId="618A704F" w14:textId="77777777" w:rsidR="008459C3" w:rsidRDefault="008459C3">
      <w:pPr>
        <w:spacing w:after="0"/>
        <w:rPr>
          <w:sz w:val="18"/>
          <w:szCs w:val="18"/>
        </w:rPr>
      </w:pPr>
      <w:r w:rsidRPr="008459C3">
        <w:rPr>
          <w:sz w:val="18"/>
          <w:szCs w:val="18"/>
        </w:rPr>
        <w:t xml:space="preserve">All Rights Reserved. </w:t>
      </w:r>
      <w:proofErr w:type="spellStart"/>
      <w:r w:rsidRPr="008459C3">
        <w:rPr>
          <w:sz w:val="18"/>
          <w:szCs w:val="18"/>
        </w:rPr>
        <w:t>Hadoop</w:t>
      </w:r>
      <w:proofErr w:type="spellEnd"/>
      <w:r w:rsidRPr="008459C3">
        <w:rPr>
          <w:sz w:val="18"/>
          <w:szCs w:val="18"/>
        </w:rPr>
        <w:t xml:space="preserve"> and the </w:t>
      </w:r>
      <w:proofErr w:type="spellStart"/>
      <w:r w:rsidRPr="008459C3">
        <w:rPr>
          <w:sz w:val="18"/>
          <w:szCs w:val="18"/>
        </w:rPr>
        <w:t>Hadoop</w:t>
      </w:r>
      <w:proofErr w:type="spellEnd"/>
      <w:r w:rsidRPr="008459C3">
        <w:rPr>
          <w:sz w:val="18"/>
          <w:szCs w:val="18"/>
        </w:rPr>
        <w:t xml:space="preserve"> elephant logo are trademarks of the Apache Software Foundation.</w:t>
      </w:r>
    </w:p>
    <w:p w14:paraId="17037ED0" w14:textId="77777777" w:rsidR="008459C3" w:rsidRDefault="008459C3">
      <w:pPr>
        <w:spacing w:after="0"/>
        <w:rPr>
          <w:sz w:val="18"/>
          <w:szCs w:val="18"/>
        </w:rPr>
      </w:pPr>
    </w:p>
    <w:p w14:paraId="7C24AB8E" w14:textId="1E14279F" w:rsidR="008459C3" w:rsidRDefault="008459C3" w:rsidP="008459C3">
      <w:pPr>
        <w:spacing w:after="0"/>
        <w:rPr>
          <w:sz w:val="18"/>
          <w:szCs w:val="18"/>
        </w:rPr>
      </w:pPr>
      <w:r>
        <w:rPr>
          <w:sz w:val="18"/>
          <w:szCs w:val="18"/>
        </w:rPr>
        <w:t>The contents of this course and all its related materials, including lab exercises and files, are Copyright</w:t>
      </w:r>
      <w:r w:rsidRPr="008459C3">
        <w:rPr>
          <w:sz w:val="18"/>
          <w:szCs w:val="18"/>
        </w:rPr>
        <w:t xml:space="preserve"> </w:t>
      </w:r>
      <w:r w:rsidRPr="008459C3">
        <w:rPr>
          <w:rFonts w:ascii="Lucida Grande" w:hAnsi="Lucida Grande" w:cs="Lucida Grande"/>
          <w:b/>
          <w:color w:val="000000"/>
          <w:sz w:val="18"/>
          <w:szCs w:val="18"/>
        </w:rPr>
        <w:t>©</w:t>
      </w:r>
      <w:r w:rsidR="00797615">
        <w:rPr>
          <w:rFonts w:ascii="Lucida Grande" w:hAnsi="Lucida Grande" w:cs="Lucida Grande"/>
          <w:b/>
          <w:color w:val="000000"/>
          <w:sz w:val="18"/>
          <w:szCs w:val="18"/>
        </w:rPr>
        <w:t xml:space="preserve"> </w:t>
      </w:r>
      <w:r w:rsidR="00FB07A9">
        <w:rPr>
          <w:sz w:val="18"/>
          <w:szCs w:val="18"/>
        </w:rPr>
        <w:t>2</w:t>
      </w:r>
      <w:r w:rsidR="008966F2">
        <w:rPr>
          <w:sz w:val="18"/>
          <w:szCs w:val="18"/>
        </w:rPr>
        <w:t xml:space="preserve">015 </w:t>
      </w:r>
      <w:r w:rsidR="00797615">
        <w:rPr>
          <w:sz w:val="18"/>
          <w:szCs w:val="18"/>
        </w:rPr>
        <w:t>Hortonworks Inc</w:t>
      </w:r>
      <w:r>
        <w:rPr>
          <w:sz w:val="18"/>
          <w:szCs w:val="18"/>
        </w:rPr>
        <w:t>.</w:t>
      </w:r>
    </w:p>
    <w:p w14:paraId="25D6570E" w14:textId="77777777" w:rsidR="00956D7F" w:rsidRDefault="00956D7F" w:rsidP="008459C3">
      <w:pPr>
        <w:spacing w:after="0"/>
        <w:rPr>
          <w:sz w:val="18"/>
          <w:szCs w:val="18"/>
        </w:rPr>
      </w:pPr>
    </w:p>
    <w:p w14:paraId="2AD6804A" w14:textId="77777777" w:rsidR="00956D7F" w:rsidRDefault="00956D7F" w:rsidP="008459C3">
      <w:pPr>
        <w:spacing w:after="0"/>
        <w:rPr>
          <w:sz w:val="18"/>
          <w:szCs w:val="18"/>
        </w:rPr>
      </w:pPr>
      <w:r w:rsidRPr="00956D7F">
        <w:rPr>
          <w:sz w:val="18"/>
          <w:szCs w:val="18"/>
        </w:rPr>
        <w:t xml:space="preserve">No part of this publication may be reproduced, stored in a retrieval system, or transmitted in any form or by any means electronic, mechanical, photocopying, </w:t>
      </w:r>
      <w:proofErr w:type="gramStart"/>
      <w:r w:rsidRPr="00956D7F">
        <w:rPr>
          <w:sz w:val="18"/>
          <w:szCs w:val="18"/>
        </w:rPr>
        <w:t>recording</w:t>
      </w:r>
      <w:proofErr w:type="gramEnd"/>
      <w:r w:rsidRPr="00956D7F">
        <w:rPr>
          <w:sz w:val="18"/>
          <w:szCs w:val="18"/>
        </w:rPr>
        <w:t xml:space="preserve"> or otherwise without the prior </w:t>
      </w:r>
      <w:r>
        <w:rPr>
          <w:sz w:val="18"/>
          <w:szCs w:val="18"/>
        </w:rPr>
        <w:t xml:space="preserve">written </w:t>
      </w:r>
      <w:r w:rsidRPr="00956D7F">
        <w:rPr>
          <w:sz w:val="18"/>
          <w:szCs w:val="18"/>
        </w:rPr>
        <w:t>permission of</w:t>
      </w:r>
      <w:r>
        <w:rPr>
          <w:sz w:val="18"/>
          <w:szCs w:val="18"/>
        </w:rPr>
        <w:t xml:space="preserve"> Hortonworks Inc.</w:t>
      </w:r>
    </w:p>
    <w:p w14:paraId="02046650" w14:textId="77777777" w:rsidR="00D9743B" w:rsidRDefault="00D9743B">
      <w:pPr>
        <w:spacing w:after="0"/>
      </w:pPr>
    </w:p>
    <w:p w14:paraId="185A57FF" w14:textId="77777777" w:rsidR="007563FF" w:rsidRDefault="00581AA4" w:rsidP="007563FF">
      <w:pPr>
        <w:spacing w:after="0"/>
        <w:rPr>
          <w:rFonts w:ascii="Helvetica Neue" w:hAnsi="Helvetica Neue"/>
          <w:sz w:val="44"/>
          <w:szCs w:val="44"/>
        </w:rPr>
      </w:pPr>
      <w:bookmarkStart w:id="0" w:name="_Toc298539058"/>
      <w:r>
        <w:t xml:space="preserve">Lab: </w:t>
      </w:r>
      <w:bookmarkEnd w:id="0"/>
      <w:r w:rsidR="007563FF">
        <w:rPr>
          <w:rFonts w:ascii="Helvetica Neue" w:hAnsi="Helvetica Neue"/>
          <w:sz w:val="44"/>
          <w:szCs w:val="44"/>
        </w:rPr>
        <w:t>Predicting Model with Logistic Regression</w:t>
      </w:r>
    </w:p>
    <w:p w14:paraId="3ADAF3D4" w14:textId="0B96196E" w:rsidR="00581AA4" w:rsidRDefault="00581AA4" w:rsidP="00581AA4">
      <w:pPr>
        <w:pStyle w:val="LabTitle"/>
      </w:pPr>
      <w:bookmarkStart w:id="1" w:name="_GoBack"/>
    </w:p>
    <w:p w14:paraId="08848149" w14:textId="77777777" w:rsidR="00B6523B" w:rsidRPr="00B6523B" w:rsidRDefault="00B6523B" w:rsidP="00B6523B">
      <w:pPr>
        <w:spacing w:after="0"/>
        <w:rPr>
          <w:rFonts w:ascii="Helvetica Neue" w:hAnsi="Helvetica Neue"/>
          <w:sz w:val="44"/>
          <w:szCs w:val="44"/>
        </w:rPr>
      </w:pPr>
      <w:r w:rsidRPr="00B6523B">
        <w:rPr>
          <w:rFonts w:ascii="Helvetica Neue" w:hAnsi="Helvetica Neue"/>
          <w:sz w:val="44"/>
          <w:szCs w:val="44"/>
        </w:rPr>
        <w:t>Lab: Predicting Model with Logistic Regression</w:t>
      </w:r>
    </w:p>
    <w:p w14:paraId="7CC8E27B" w14:textId="77777777" w:rsidR="00581AA4" w:rsidRDefault="00581AA4" w:rsidP="00581AA4"/>
    <w:tbl>
      <w:tblPr>
        <w:tblStyle w:val="TableGrid"/>
        <w:tblW w:w="9115" w:type="dxa"/>
        <w:tblLook w:val="04A0" w:firstRow="1" w:lastRow="0" w:firstColumn="1" w:lastColumn="0" w:noHBand="0" w:noVBand="1"/>
      </w:tblPr>
      <w:tblGrid>
        <w:gridCol w:w="2890"/>
        <w:gridCol w:w="6225"/>
      </w:tblGrid>
      <w:tr w:rsidR="00581AA4" w14:paraId="5CC6979F" w14:textId="77777777" w:rsidTr="00BD0739">
        <w:trPr>
          <w:trHeight w:val="315"/>
        </w:trPr>
        <w:tc>
          <w:tcPr>
            <w:tcW w:w="2890" w:type="dxa"/>
            <w:tcMar>
              <w:top w:w="144" w:type="dxa"/>
              <w:left w:w="115" w:type="dxa"/>
              <w:bottom w:w="144" w:type="dxa"/>
              <w:right w:w="115" w:type="dxa"/>
            </w:tcMar>
          </w:tcPr>
          <w:p w14:paraId="41A57A0D" w14:textId="77777777" w:rsidR="00581AA4" w:rsidRPr="00920E7F" w:rsidRDefault="00581AA4" w:rsidP="00BD0739">
            <w:pPr>
              <w:jc w:val="right"/>
              <w:rPr>
                <w:b/>
              </w:rPr>
            </w:pPr>
            <w:r w:rsidRPr="00920E7F">
              <w:rPr>
                <w:b/>
              </w:rPr>
              <w:t>Objective:</w:t>
            </w:r>
          </w:p>
        </w:tc>
        <w:tc>
          <w:tcPr>
            <w:tcW w:w="6225" w:type="dxa"/>
            <w:tcMar>
              <w:top w:w="144" w:type="dxa"/>
              <w:left w:w="115" w:type="dxa"/>
              <w:bottom w:w="144" w:type="dxa"/>
              <w:right w:w="115" w:type="dxa"/>
            </w:tcMar>
          </w:tcPr>
          <w:p w14:paraId="044817D2" w14:textId="4694EE46" w:rsidR="00581AA4" w:rsidRDefault="007563FF" w:rsidP="00BD0739">
            <w:r>
              <w:t>Work with Spark ML</w:t>
            </w:r>
          </w:p>
        </w:tc>
      </w:tr>
      <w:tr w:rsidR="00581AA4" w14:paraId="68F57B0C" w14:textId="77777777" w:rsidTr="00BD0739">
        <w:trPr>
          <w:trHeight w:val="315"/>
        </w:trPr>
        <w:tc>
          <w:tcPr>
            <w:tcW w:w="2890" w:type="dxa"/>
            <w:tcMar>
              <w:top w:w="144" w:type="dxa"/>
              <w:left w:w="115" w:type="dxa"/>
              <w:bottom w:w="144" w:type="dxa"/>
              <w:right w:w="115" w:type="dxa"/>
            </w:tcMar>
          </w:tcPr>
          <w:p w14:paraId="49B3A1C7" w14:textId="77777777" w:rsidR="00581AA4" w:rsidRPr="00920E7F" w:rsidRDefault="00581AA4" w:rsidP="00BD0739">
            <w:pPr>
              <w:jc w:val="right"/>
              <w:rPr>
                <w:b/>
              </w:rPr>
            </w:pPr>
            <w:r w:rsidRPr="00920E7F">
              <w:rPr>
                <w:b/>
              </w:rPr>
              <w:t>Successful Outcome:</w:t>
            </w:r>
          </w:p>
        </w:tc>
        <w:tc>
          <w:tcPr>
            <w:tcW w:w="6225" w:type="dxa"/>
            <w:tcMar>
              <w:top w:w="144" w:type="dxa"/>
              <w:left w:w="115" w:type="dxa"/>
              <w:bottom w:w="144" w:type="dxa"/>
              <w:right w:w="115" w:type="dxa"/>
            </w:tcMar>
          </w:tcPr>
          <w:p w14:paraId="0B52222B" w14:textId="5B8AD171" w:rsidR="00581AA4" w:rsidRDefault="007563FF" w:rsidP="00581AA4">
            <w:r>
              <w:t>Create a model to classify data</w:t>
            </w:r>
          </w:p>
        </w:tc>
      </w:tr>
      <w:tr w:rsidR="00581AA4" w14:paraId="69C65423" w14:textId="77777777" w:rsidTr="00BD0739">
        <w:trPr>
          <w:trHeight w:val="315"/>
        </w:trPr>
        <w:tc>
          <w:tcPr>
            <w:tcW w:w="2890" w:type="dxa"/>
            <w:tcMar>
              <w:top w:w="144" w:type="dxa"/>
              <w:left w:w="115" w:type="dxa"/>
              <w:bottom w:w="144" w:type="dxa"/>
              <w:right w:w="115" w:type="dxa"/>
            </w:tcMar>
          </w:tcPr>
          <w:p w14:paraId="2C7E7ABD" w14:textId="77777777" w:rsidR="00581AA4" w:rsidRPr="00920E7F" w:rsidRDefault="00581AA4" w:rsidP="00BD0739">
            <w:pPr>
              <w:jc w:val="right"/>
              <w:rPr>
                <w:b/>
              </w:rPr>
            </w:pPr>
            <w:r>
              <w:rPr>
                <w:b/>
              </w:rPr>
              <w:t>Before You Begin:</w:t>
            </w:r>
          </w:p>
        </w:tc>
        <w:tc>
          <w:tcPr>
            <w:tcW w:w="6225" w:type="dxa"/>
            <w:tcMar>
              <w:top w:w="144" w:type="dxa"/>
              <w:left w:w="115" w:type="dxa"/>
              <w:bottom w:w="144" w:type="dxa"/>
              <w:right w:w="115" w:type="dxa"/>
            </w:tcMar>
          </w:tcPr>
          <w:p w14:paraId="0B377669" w14:textId="77777777" w:rsidR="00581AA4" w:rsidRDefault="00581AA4" w:rsidP="00BD0739">
            <w:r>
              <w:t>Your HDP cluster should be up and running in the classroom VM.</w:t>
            </w:r>
          </w:p>
        </w:tc>
      </w:tr>
    </w:tbl>
    <w:p w14:paraId="7896B32E" w14:textId="77777777" w:rsidR="00581AA4" w:rsidRDefault="00581AA4" w:rsidP="00581AA4"/>
    <w:p w14:paraId="4864DE34" w14:textId="77777777" w:rsidR="00581AA4" w:rsidRDefault="00581AA4" w:rsidP="00581AA4"/>
    <w:p w14:paraId="7FE19A8E" w14:textId="6B600520" w:rsidR="001D5862" w:rsidRDefault="007563FF" w:rsidP="007563FF">
      <w:pPr>
        <w:pStyle w:val="LabSteps"/>
        <w:keepNext/>
        <w:keepLines/>
        <w:numPr>
          <w:ilvl w:val="0"/>
          <w:numId w:val="12"/>
        </w:numPr>
      </w:pPr>
      <w:r>
        <w:t>Now that we have our features built, lets go ahead and build a model for predicting if a crime will be resolved or not.</w:t>
      </w:r>
    </w:p>
    <w:p w14:paraId="4140AD31" w14:textId="32A5EAFD" w:rsidR="007563FF" w:rsidRDefault="007563FF" w:rsidP="007563FF">
      <w:pPr>
        <w:pStyle w:val="LabSteps"/>
        <w:keepNext/>
        <w:keepLines/>
        <w:numPr>
          <w:ilvl w:val="1"/>
          <w:numId w:val="12"/>
        </w:numPr>
      </w:pPr>
      <w:r>
        <w:t xml:space="preserve">First we need to read in the </w:t>
      </w:r>
      <w:proofErr w:type="spellStart"/>
      <w:r>
        <w:t>orc</w:t>
      </w:r>
      <w:proofErr w:type="spellEnd"/>
      <w:r>
        <w:t xml:space="preserve"> file we created previously.</w:t>
      </w:r>
    </w:p>
    <w:p w14:paraId="6A37E86D" w14:textId="77777777" w:rsidR="007563FF" w:rsidRPr="007563FF" w:rsidRDefault="007563FF" w:rsidP="007563FF">
      <w:pPr>
        <w:pStyle w:val="LabSteps"/>
        <w:keepNext/>
        <w:keepLines/>
        <w:numPr>
          <w:ilvl w:val="0"/>
          <w:numId w:val="0"/>
        </w:numPr>
        <w:ind w:left="720"/>
        <w:rPr>
          <w:rFonts w:ascii="Courier New" w:hAnsi="Courier New" w:cs="Courier New"/>
          <w:sz w:val="22"/>
          <w:szCs w:val="22"/>
        </w:rPr>
      </w:pPr>
      <w:proofErr w:type="spellStart"/>
      <w:proofErr w:type="gramStart"/>
      <w:r w:rsidRPr="007563FF">
        <w:rPr>
          <w:rFonts w:ascii="Courier New" w:hAnsi="Courier New" w:cs="Courier New"/>
          <w:sz w:val="22"/>
          <w:szCs w:val="22"/>
        </w:rPr>
        <w:t>val</w:t>
      </w:r>
      <w:proofErr w:type="spellEnd"/>
      <w:proofErr w:type="gramEnd"/>
      <w:r w:rsidRPr="007563FF">
        <w:rPr>
          <w:rFonts w:ascii="Courier New" w:hAnsi="Courier New" w:cs="Courier New"/>
          <w:sz w:val="22"/>
          <w:szCs w:val="22"/>
        </w:rPr>
        <w:t xml:space="preserve"> </w:t>
      </w:r>
      <w:proofErr w:type="spellStart"/>
      <w:r w:rsidRPr="007563FF">
        <w:rPr>
          <w:rFonts w:ascii="Courier New" w:hAnsi="Courier New" w:cs="Courier New"/>
          <w:sz w:val="22"/>
          <w:szCs w:val="22"/>
        </w:rPr>
        <w:t>fm</w:t>
      </w:r>
      <w:proofErr w:type="spellEnd"/>
      <w:r w:rsidRPr="007563FF">
        <w:rPr>
          <w:rFonts w:ascii="Courier New" w:hAnsi="Courier New" w:cs="Courier New"/>
          <w:sz w:val="22"/>
          <w:szCs w:val="22"/>
        </w:rPr>
        <w:t xml:space="preserve"> = </w:t>
      </w:r>
      <w:proofErr w:type="spellStart"/>
      <w:r w:rsidRPr="007563FF">
        <w:rPr>
          <w:rFonts w:ascii="Courier New" w:hAnsi="Courier New" w:cs="Courier New"/>
          <w:sz w:val="22"/>
          <w:szCs w:val="22"/>
        </w:rPr>
        <w:t>sqlContext.read.format</w:t>
      </w:r>
      <w:proofErr w:type="spellEnd"/>
      <w:r w:rsidRPr="007563FF">
        <w:rPr>
          <w:rFonts w:ascii="Courier New" w:hAnsi="Courier New" w:cs="Courier New"/>
          <w:sz w:val="22"/>
          <w:szCs w:val="22"/>
        </w:rPr>
        <w:t>("</w:t>
      </w:r>
      <w:proofErr w:type="spellStart"/>
      <w:r w:rsidRPr="007563FF">
        <w:rPr>
          <w:rFonts w:ascii="Courier New" w:hAnsi="Courier New" w:cs="Courier New"/>
          <w:sz w:val="22"/>
          <w:szCs w:val="22"/>
        </w:rPr>
        <w:t>orc</w:t>
      </w:r>
      <w:proofErr w:type="spellEnd"/>
      <w:r w:rsidRPr="007563FF">
        <w:rPr>
          <w:rFonts w:ascii="Courier New" w:hAnsi="Courier New" w:cs="Courier New"/>
          <w:sz w:val="22"/>
          <w:szCs w:val="22"/>
        </w:rPr>
        <w:t>").load("/</w:t>
      </w:r>
      <w:proofErr w:type="spellStart"/>
      <w:r w:rsidRPr="007563FF">
        <w:rPr>
          <w:rFonts w:ascii="Courier New" w:hAnsi="Courier New" w:cs="Courier New"/>
          <w:sz w:val="22"/>
          <w:szCs w:val="22"/>
        </w:rPr>
        <w:t>tmp</w:t>
      </w:r>
      <w:proofErr w:type="spellEnd"/>
      <w:r w:rsidRPr="007563FF">
        <w:rPr>
          <w:rFonts w:ascii="Courier New" w:hAnsi="Courier New" w:cs="Courier New"/>
          <w:sz w:val="22"/>
          <w:szCs w:val="22"/>
        </w:rPr>
        <w:t>/</w:t>
      </w:r>
      <w:proofErr w:type="spellStart"/>
      <w:r w:rsidRPr="007563FF">
        <w:rPr>
          <w:rFonts w:ascii="Courier New" w:hAnsi="Courier New" w:cs="Courier New"/>
          <w:sz w:val="22"/>
          <w:szCs w:val="22"/>
        </w:rPr>
        <w:t>fm</w:t>
      </w:r>
      <w:proofErr w:type="spellEnd"/>
      <w:r w:rsidRPr="007563FF">
        <w:rPr>
          <w:rFonts w:ascii="Courier New" w:hAnsi="Courier New" w:cs="Courier New"/>
          <w:sz w:val="22"/>
          <w:szCs w:val="22"/>
        </w:rPr>
        <w:t>")</w:t>
      </w:r>
      <w:r w:rsidRPr="007563FF">
        <w:rPr>
          <w:rFonts w:ascii="Courier New" w:hAnsi="Courier New" w:cs="Courier New"/>
          <w:sz w:val="22"/>
          <w:szCs w:val="22"/>
        </w:rPr>
        <w:br/>
      </w:r>
      <w:proofErr w:type="spellStart"/>
      <w:r w:rsidRPr="007563FF">
        <w:rPr>
          <w:rFonts w:ascii="Courier New" w:hAnsi="Courier New" w:cs="Courier New"/>
          <w:sz w:val="22"/>
          <w:szCs w:val="22"/>
        </w:rPr>
        <w:t>fm.show</w:t>
      </w:r>
      <w:proofErr w:type="spellEnd"/>
      <w:r w:rsidRPr="007563FF">
        <w:rPr>
          <w:rFonts w:ascii="Courier New" w:hAnsi="Courier New" w:cs="Courier New"/>
          <w:sz w:val="22"/>
          <w:szCs w:val="22"/>
        </w:rPr>
        <w:t>()</w:t>
      </w:r>
    </w:p>
    <w:p w14:paraId="4A0CDAEF" w14:textId="6082EAF9" w:rsidR="007563FF" w:rsidRPr="007563FF" w:rsidRDefault="007563FF" w:rsidP="007563FF">
      <w:pPr>
        <w:pStyle w:val="LabSteps"/>
        <w:numPr>
          <w:ilvl w:val="0"/>
          <w:numId w:val="0"/>
        </w:numPr>
        <w:ind w:left="720"/>
        <w:rPr>
          <w:rFonts w:ascii="Courier New" w:hAnsi="Courier New" w:cs="Courier New"/>
          <w:sz w:val="22"/>
          <w:szCs w:val="22"/>
        </w:rPr>
      </w:pPr>
      <w:r>
        <w:rPr>
          <w:noProof/>
        </w:rPr>
        <w:drawing>
          <wp:inline distT="0" distB="0" distL="0" distR="0" wp14:anchorId="6B948AE7" wp14:editId="3CA1B029">
            <wp:extent cx="5486400" cy="60631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606314"/>
                    </a:xfrm>
                    <a:prstGeom prst="rect">
                      <a:avLst/>
                    </a:prstGeom>
                    <a:noFill/>
                    <a:ln>
                      <a:noFill/>
                    </a:ln>
                  </pic:spPr>
                </pic:pic>
              </a:graphicData>
            </a:graphic>
          </wp:inline>
        </w:drawing>
      </w:r>
    </w:p>
    <w:p w14:paraId="44A87DC0" w14:textId="3627CD9F" w:rsidR="000F3CCE" w:rsidRDefault="007563FF" w:rsidP="007563FF">
      <w:pPr>
        <w:pStyle w:val="LabSteps"/>
        <w:keepNext/>
        <w:keepLines/>
        <w:numPr>
          <w:ilvl w:val="1"/>
          <w:numId w:val="12"/>
        </w:numPr>
      </w:pPr>
      <w:r>
        <w:t>Now lets divide up our data into train and test data set.  Normally we’d select a random distribution, but for now, lets use test data as year greater than or equal to 2014 and the train data as the rest.</w:t>
      </w:r>
    </w:p>
    <w:p w14:paraId="30081631" w14:textId="1BB6C01D" w:rsidR="007563FF" w:rsidRPr="007563FF" w:rsidRDefault="007563FF" w:rsidP="007563FF">
      <w:pPr>
        <w:pStyle w:val="LabSteps"/>
        <w:keepNext/>
        <w:keepLines/>
        <w:numPr>
          <w:ilvl w:val="0"/>
          <w:numId w:val="0"/>
        </w:numPr>
        <w:ind w:left="612"/>
        <w:rPr>
          <w:rFonts w:ascii="Courier New" w:hAnsi="Courier New" w:cs="Courier New"/>
          <w:sz w:val="22"/>
          <w:szCs w:val="22"/>
        </w:rPr>
      </w:pPr>
      <w:proofErr w:type="spellStart"/>
      <w:proofErr w:type="gramStart"/>
      <w:r w:rsidRPr="007563FF">
        <w:rPr>
          <w:rFonts w:ascii="Courier New" w:hAnsi="Courier New" w:cs="Courier New"/>
          <w:sz w:val="22"/>
          <w:szCs w:val="22"/>
        </w:rPr>
        <w:t>val</w:t>
      </w:r>
      <w:proofErr w:type="spellEnd"/>
      <w:proofErr w:type="gramEnd"/>
      <w:r w:rsidRPr="007563FF">
        <w:rPr>
          <w:rFonts w:ascii="Courier New" w:hAnsi="Courier New" w:cs="Courier New"/>
          <w:sz w:val="22"/>
          <w:szCs w:val="22"/>
        </w:rPr>
        <w:t xml:space="preserve"> </w:t>
      </w:r>
      <w:proofErr w:type="spellStart"/>
      <w:r w:rsidRPr="007563FF">
        <w:rPr>
          <w:rFonts w:ascii="Courier New" w:hAnsi="Courier New" w:cs="Courier New"/>
          <w:sz w:val="22"/>
          <w:szCs w:val="22"/>
        </w:rPr>
        <w:t>trainData</w:t>
      </w:r>
      <w:proofErr w:type="spellEnd"/>
      <w:r w:rsidRPr="007563FF">
        <w:rPr>
          <w:rFonts w:ascii="Courier New" w:hAnsi="Courier New" w:cs="Courier New"/>
          <w:sz w:val="22"/>
          <w:szCs w:val="22"/>
        </w:rPr>
        <w:t xml:space="preserve"> = </w:t>
      </w:r>
      <w:proofErr w:type="spellStart"/>
      <w:r w:rsidRPr="007563FF">
        <w:rPr>
          <w:rFonts w:ascii="Courier New" w:hAnsi="Courier New" w:cs="Courier New"/>
          <w:sz w:val="22"/>
          <w:szCs w:val="22"/>
        </w:rPr>
        <w:t>fm.filter</w:t>
      </w:r>
      <w:proofErr w:type="spellEnd"/>
      <w:r w:rsidRPr="007563FF">
        <w:rPr>
          <w:rFonts w:ascii="Courier New" w:hAnsi="Courier New" w:cs="Courier New"/>
          <w:sz w:val="22"/>
          <w:szCs w:val="22"/>
        </w:rPr>
        <w:t>($"year"&lt;=2013)</w:t>
      </w:r>
      <w:r w:rsidRPr="007563FF">
        <w:rPr>
          <w:rFonts w:ascii="Courier New" w:hAnsi="Courier New" w:cs="Courier New"/>
          <w:sz w:val="22"/>
          <w:szCs w:val="22"/>
        </w:rPr>
        <w:br/>
      </w:r>
      <w:proofErr w:type="spellStart"/>
      <w:r w:rsidRPr="007563FF">
        <w:rPr>
          <w:rFonts w:ascii="Courier New" w:hAnsi="Courier New" w:cs="Courier New"/>
          <w:sz w:val="22"/>
          <w:szCs w:val="22"/>
        </w:rPr>
        <w:t>val</w:t>
      </w:r>
      <w:proofErr w:type="spellEnd"/>
      <w:r w:rsidRPr="007563FF">
        <w:rPr>
          <w:rFonts w:ascii="Courier New" w:hAnsi="Courier New" w:cs="Courier New"/>
          <w:sz w:val="22"/>
          <w:szCs w:val="22"/>
        </w:rPr>
        <w:t xml:space="preserve"> </w:t>
      </w:r>
      <w:proofErr w:type="spellStart"/>
      <w:r w:rsidRPr="007563FF">
        <w:rPr>
          <w:rFonts w:ascii="Courier New" w:hAnsi="Courier New" w:cs="Courier New"/>
          <w:sz w:val="22"/>
          <w:szCs w:val="22"/>
        </w:rPr>
        <w:t>testData</w:t>
      </w:r>
      <w:proofErr w:type="spellEnd"/>
      <w:r w:rsidRPr="007563FF">
        <w:rPr>
          <w:rFonts w:ascii="Courier New" w:hAnsi="Courier New" w:cs="Courier New"/>
          <w:sz w:val="22"/>
          <w:szCs w:val="22"/>
        </w:rPr>
        <w:t xml:space="preserve"> = </w:t>
      </w:r>
      <w:proofErr w:type="spellStart"/>
      <w:r w:rsidRPr="007563FF">
        <w:rPr>
          <w:rFonts w:ascii="Courier New" w:hAnsi="Courier New" w:cs="Courier New"/>
          <w:sz w:val="22"/>
          <w:szCs w:val="22"/>
        </w:rPr>
        <w:t>fm.filter</w:t>
      </w:r>
      <w:proofErr w:type="spellEnd"/>
      <w:r w:rsidRPr="007563FF">
        <w:rPr>
          <w:rFonts w:ascii="Courier New" w:hAnsi="Courier New" w:cs="Courier New"/>
          <w:sz w:val="22"/>
          <w:szCs w:val="22"/>
        </w:rPr>
        <w:t>($"year"&gt;=2014)</w:t>
      </w:r>
      <w:r w:rsidRPr="007563FF">
        <w:rPr>
          <w:rFonts w:ascii="Courier New" w:hAnsi="Courier New" w:cs="Courier New"/>
          <w:sz w:val="22"/>
          <w:szCs w:val="22"/>
        </w:rPr>
        <w:br/>
      </w:r>
      <w:r w:rsidRPr="007563FF">
        <w:rPr>
          <w:rFonts w:ascii="Courier New" w:hAnsi="Courier New" w:cs="Courier New"/>
          <w:sz w:val="22"/>
          <w:szCs w:val="22"/>
        </w:rPr>
        <w:br/>
      </w:r>
      <w:proofErr w:type="spellStart"/>
      <w:r w:rsidRPr="007563FF">
        <w:rPr>
          <w:rFonts w:ascii="Courier New" w:hAnsi="Courier New" w:cs="Courier New"/>
          <w:sz w:val="22"/>
          <w:szCs w:val="22"/>
        </w:rPr>
        <w:t>trainData.count</w:t>
      </w:r>
      <w:proofErr w:type="spellEnd"/>
      <w:r w:rsidRPr="007563FF">
        <w:rPr>
          <w:rFonts w:ascii="Courier New" w:hAnsi="Courier New" w:cs="Courier New"/>
          <w:sz w:val="22"/>
          <w:szCs w:val="22"/>
        </w:rPr>
        <w:br/>
      </w:r>
      <w:proofErr w:type="spellStart"/>
      <w:r w:rsidRPr="007563FF">
        <w:rPr>
          <w:rFonts w:ascii="Courier New" w:hAnsi="Courier New" w:cs="Courier New"/>
          <w:sz w:val="22"/>
          <w:szCs w:val="22"/>
        </w:rPr>
        <w:t>testData.count</w:t>
      </w:r>
      <w:proofErr w:type="spellEnd"/>
    </w:p>
    <w:p w14:paraId="41482FF1" w14:textId="3D872B7C" w:rsidR="007563FF" w:rsidRDefault="007563FF" w:rsidP="007563FF">
      <w:pPr>
        <w:pStyle w:val="LabSteps"/>
        <w:keepNext/>
        <w:keepLines/>
        <w:numPr>
          <w:ilvl w:val="0"/>
          <w:numId w:val="0"/>
        </w:numPr>
        <w:ind w:left="612"/>
      </w:pPr>
      <w:r>
        <w:rPr>
          <w:noProof/>
        </w:rPr>
        <w:drawing>
          <wp:inline distT="0" distB="0" distL="0" distR="0" wp14:anchorId="38718D11" wp14:editId="28BC4CDA">
            <wp:extent cx="5486400" cy="3475621"/>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475621"/>
                    </a:xfrm>
                    <a:prstGeom prst="rect">
                      <a:avLst/>
                    </a:prstGeom>
                    <a:noFill/>
                    <a:ln>
                      <a:noFill/>
                    </a:ln>
                  </pic:spPr>
                </pic:pic>
              </a:graphicData>
            </a:graphic>
          </wp:inline>
        </w:drawing>
      </w:r>
    </w:p>
    <w:p w14:paraId="5ADD09BB" w14:textId="4B72D26F" w:rsidR="007563FF" w:rsidRDefault="007563FF" w:rsidP="007563FF">
      <w:pPr>
        <w:pStyle w:val="LabSteps"/>
        <w:keepNext/>
        <w:keepLines/>
        <w:numPr>
          <w:ilvl w:val="1"/>
          <w:numId w:val="12"/>
        </w:numPr>
      </w:pPr>
      <w:r>
        <w:t xml:space="preserve"> Import the </w:t>
      </w:r>
      <w:r w:rsidR="008400B2">
        <w:t xml:space="preserve">ML </w:t>
      </w:r>
      <w:r>
        <w:t>librari</w:t>
      </w:r>
      <w:r w:rsidR="008400B2">
        <w:t>es that will be needed for this part</w:t>
      </w:r>
    </w:p>
    <w:p w14:paraId="7FBE08CF" w14:textId="2C36810F" w:rsidR="008400B2" w:rsidRPr="008400B2" w:rsidRDefault="008400B2" w:rsidP="008400B2">
      <w:pPr>
        <w:pStyle w:val="LabSteps"/>
        <w:keepNext/>
        <w:keepLines/>
        <w:numPr>
          <w:ilvl w:val="0"/>
          <w:numId w:val="0"/>
        </w:numPr>
        <w:ind w:left="612"/>
        <w:rPr>
          <w:rFonts w:ascii="Courier New" w:hAnsi="Courier New" w:cs="Courier New"/>
          <w:sz w:val="22"/>
          <w:szCs w:val="22"/>
        </w:rPr>
      </w:pPr>
      <w:proofErr w:type="gramStart"/>
      <w:r w:rsidRPr="008400B2">
        <w:rPr>
          <w:rFonts w:ascii="Courier New" w:hAnsi="Courier New" w:cs="Courier New"/>
          <w:sz w:val="22"/>
          <w:szCs w:val="22"/>
        </w:rPr>
        <w:t>import</w:t>
      </w:r>
      <w:proofErr w:type="gramEnd"/>
      <w:r w:rsidRPr="008400B2">
        <w:rPr>
          <w:rFonts w:ascii="Courier New" w:hAnsi="Courier New" w:cs="Courier New"/>
          <w:sz w:val="22"/>
          <w:szCs w:val="22"/>
        </w:rPr>
        <w:t xml:space="preserve"> </w:t>
      </w:r>
      <w:proofErr w:type="spellStart"/>
      <w:r w:rsidRPr="008400B2">
        <w:rPr>
          <w:rFonts w:ascii="Courier New" w:hAnsi="Courier New" w:cs="Courier New"/>
          <w:sz w:val="22"/>
          <w:szCs w:val="22"/>
        </w:rPr>
        <w:t>org.apache.spark.ml.feature.StringIndexer</w:t>
      </w:r>
      <w:proofErr w:type="spellEnd"/>
      <w:r w:rsidRPr="008400B2">
        <w:rPr>
          <w:rFonts w:ascii="Courier New" w:hAnsi="Courier New" w:cs="Courier New"/>
          <w:sz w:val="22"/>
          <w:szCs w:val="22"/>
        </w:rPr>
        <w:br/>
        <w:t xml:space="preserve">import </w:t>
      </w:r>
      <w:proofErr w:type="spellStart"/>
      <w:r w:rsidRPr="008400B2">
        <w:rPr>
          <w:rFonts w:ascii="Courier New" w:hAnsi="Courier New" w:cs="Courier New"/>
          <w:sz w:val="22"/>
          <w:szCs w:val="22"/>
        </w:rPr>
        <w:t>org.apache.spark.ml.feature.VectorAssembler</w:t>
      </w:r>
      <w:proofErr w:type="spellEnd"/>
      <w:r w:rsidRPr="008400B2">
        <w:rPr>
          <w:rFonts w:ascii="Courier New" w:hAnsi="Courier New" w:cs="Courier New"/>
          <w:sz w:val="22"/>
          <w:szCs w:val="22"/>
        </w:rPr>
        <w:br/>
        <w:t xml:space="preserve">import </w:t>
      </w:r>
      <w:proofErr w:type="spellStart"/>
      <w:r w:rsidRPr="008400B2">
        <w:rPr>
          <w:rFonts w:ascii="Courier New" w:hAnsi="Courier New" w:cs="Courier New"/>
          <w:sz w:val="22"/>
          <w:szCs w:val="22"/>
        </w:rPr>
        <w:t>org.apache.spark.ml.Pipeline</w:t>
      </w:r>
      <w:proofErr w:type="spellEnd"/>
    </w:p>
    <w:p w14:paraId="0EFFBAC7" w14:textId="40C3B89D" w:rsidR="008400B2" w:rsidRDefault="008400B2" w:rsidP="007563FF">
      <w:pPr>
        <w:pStyle w:val="LabSteps"/>
        <w:keepNext/>
        <w:keepLines/>
        <w:numPr>
          <w:ilvl w:val="1"/>
          <w:numId w:val="12"/>
        </w:numPr>
      </w:pPr>
      <w:r>
        <w:t xml:space="preserve">Spark doesn’t like numbers, so lets go ahead and index our </w:t>
      </w:r>
      <w:proofErr w:type="spellStart"/>
      <w:r>
        <w:t>catergory</w:t>
      </w:r>
      <w:proofErr w:type="spellEnd"/>
      <w:r>
        <w:t xml:space="preserve">, </w:t>
      </w:r>
      <w:proofErr w:type="spellStart"/>
      <w:r>
        <w:t>dayofweek</w:t>
      </w:r>
      <w:proofErr w:type="spellEnd"/>
      <w:r>
        <w:t xml:space="preserve">, district, neighborhood and resolved or not.  Once that is done, lets assemble these into a </w:t>
      </w:r>
      <w:proofErr w:type="spellStart"/>
      <w:r>
        <w:t>VextorAssembler</w:t>
      </w:r>
      <w:proofErr w:type="spellEnd"/>
      <w:r>
        <w:t>.</w:t>
      </w:r>
    </w:p>
    <w:p w14:paraId="4201DE9C" w14:textId="2DD11E0C" w:rsidR="008400B2" w:rsidRDefault="008400B2" w:rsidP="008400B2">
      <w:pPr>
        <w:pStyle w:val="LabSteps"/>
        <w:keepNext/>
        <w:keepLines/>
        <w:numPr>
          <w:ilvl w:val="0"/>
          <w:numId w:val="0"/>
        </w:numPr>
        <w:ind w:left="612"/>
        <w:rPr>
          <w:rFonts w:ascii="Courier New" w:hAnsi="Courier New" w:cs="Courier New"/>
          <w:sz w:val="22"/>
          <w:szCs w:val="22"/>
        </w:rPr>
      </w:pPr>
      <w:proofErr w:type="spellStart"/>
      <w:proofErr w:type="gramStart"/>
      <w:r w:rsidRPr="008400B2">
        <w:rPr>
          <w:rFonts w:ascii="Courier New" w:hAnsi="Courier New" w:cs="Courier New"/>
          <w:sz w:val="22"/>
          <w:szCs w:val="22"/>
        </w:rPr>
        <w:t>val</w:t>
      </w:r>
      <w:proofErr w:type="spellEnd"/>
      <w:proofErr w:type="gramEnd"/>
      <w:r w:rsidRPr="008400B2">
        <w:rPr>
          <w:rFonts w:ascii="Courier New" w:hAnsi="Courier New" w:cs="Courier New"/>
          <w:sz w:val="22"/>
          <w:szCs w:val="22"/>
        </w:rPr>
        <w:t xml:space="preserve"> inx1 = new </w:t>
      </w:r>
      <w:proofErr w:type="spellStart"/>
      <w:r w:rsidRPr="008400B2">
        <w:rPr>
          <w:rFonts w:ascii="Courier New" w:hAnsi="Courier New" w:cs="Courier New"/>
          <w:sz w:val="22"/>
          <w:szCs w:val="22"/>
        </w:rPr>
        <w:t>StringIndexer</w:t>
      </w:r>
      <w:proofErr w:type="spellEnd"/>
      <w:r w:rsidRPr="008400B2">
        <w:rPr>
          <w:rFonts w:ascii="Courier New" w:hAnsi="Courier New" w:cs="Courier New"/>
          <w:sz w:val="22"/>
          <w:szCs w:val="22"/>
        </w:rPr>
        <w:t>().</w:t>
      </w:r>
      <w:proofErr w:type="spellStart"/>
      <w:r w:rsidRPr="008400B2">
        <w:rPr>
          <w:rFonts w:ascii="Courier New" w:hAnsi="Courier New" w:cs="Courier New"/>
          <w:sz w:val="22"/>
          <w:szCs w:val="22"/>
        </w:rPr>
        <w:t>setInputCol</w:t>
      </w:r>
      <w:proofErr w:type="spellEnd"/>
      <w:r w:rsidRPr="008400B2">
        <w:rPr>
          <w:rFonts w:ascii="Courier New" w:hAnsi="Courier New" w:cs="Courier New"/>
          <w:sz w:val="22"/>
          <w:szCs w:val="22"/>
        </w:rPr>
        <w:t>("category").</w:t>
      </w:r>
      <w:proofErr w:type="spellStart"/>
      <w:r w:rsidRPr="008400B2">
        <w:rPr>
          <w:rFonts w:ascii="Courier New" w:hAnsi="Courier New" w:cs="Courier New"/>
          <w:sz w:val="22"/>
          <w:szCs w:val="22"/>
        </w:rPr>
        <w:t>setOutputCol</w:t>
      </w:r>
      <w:proofErr w:type="spellEnd"/>
      <w:r w:rsidRPr="008400B2">
        <w:rPr>
          <w:rFonts w:ascii="Courier New" w:hAnsi="Courier New" w:cs="Courier New"/>
          <w:sz w:val="22"/>
          <w:szCs w:val="22"/>
        </w:rPr>
        <w:t>("cat-</w:t>
      </w:r>
      <w:proofErr w:type="spellStart"/>
      <w:r w:rsidRPr="008400B2">
        <w:rPr>
          <w:rFonts w:ascii="Courier New" w:hAnsi="Courier New" w:cs="Courier New"/>
          <w:sz w:val="22"/>
          <w:szCs w:val="22"/>
        </w:rPr>
        <w:t>inx</w:t>
      </w:r>
      <w:proofErr w:type="spellEnd"/>
      <w:r w:rsidRPr="008400B2">
        <w:rPr>
          <w:rFonts w:ascii="Courier New" w:hAnsi="Courier New" w:cs="Courier New"/>
          <w:sz w:val="22"/>
          <w:szCs w:val="22"/>
        </w:rPr>
        <w:t>")</w:t>
      </w:r>
      <w:r w:rsidRPr="008400B2">
        <w:rPr>
          <w:rFonts w:ascii="Courier New" w:hAnsi="Courier New" w:cs="Courier New"/>
          <w:sz w:val="22"/>
          <w:szCs w:val="22"/>
        </w:rPr>
        <w:br/>
      </w:r>
      <w:proofErr w:type="spellStart"/>
      <w:r w:rsidRPr="008400B2">
        <w:rPr>
          <w:rFonts w:ascii="Courier New" w:hAnsi="Courier New" w:cs="Courier New"/>
          <w:sz w:val="22"/>
          <w:szCs w:val="22"/>
        </w:rPr>
        <w:t>val</w:t>
      </w:r>
      <w:proofErr w:type="spellEnd"/>
      <w:r w:rsidRPr="008400B2">
        <w:rPr>
          <w:rFonts w:ascii="Courier New" w:hAnsi="Courier New" w:cs="Courier New"/>
          <w:sz w:val="22"/>
          <w:szCs w:val="22"/>
        </w:rPr>
        <w:t xml:space="preserve"> inx2 = new </w:t>
      </w:r>
      <w:proofErr w:type="spellStart"/>
      <w:r w:rsidRPr="008400B2">
        <w:rPr>
          <w:rFonts w:ascii="Courier New" w:hAnsi="Courier New" w:cs="Courier New"/>
          <w:sz w:val="22"/>
          <w:szCs w:val="22"/>
        </w:rPr>
        <w:t>StringIndexer</w:t>
      </w:r>
      <w:proofErr w:type="spellEnd"/>
      <w:r w:rsidRPr="008400B2">
        <w:rPr>
          <w:rFonts w:ascii="Courier New" w:hAnsi="Courier New" w:cs="Courier New"/>
          <w:sz w:val="22"/>
          <w:szCs w:val="22"/>
        </w:rPr>
        <w:t>().</w:t>
      </w:r>
      <w:proofErr w:type="spellStart"/>
      <w:r w:rsidRPr="008400B2">
        <w:rPr>
          <w:rFonts w:ascii="Courier New" w:hAnsi="Courier New" w:cs="Courier New"/>
          <w:sz w:val="22"/>
          <w:szCs w:val="22"/>
        </w:rPr>
        <w:t>setInputCol</w:t>
      </w:r>
      <w:proofErr w:type="spellEnd"/>
      <w:r w:rsidRPr="008400B2">
        <w:rPr>
          <w:rFonts w:ascii="Courier New" w:hAnsi="Courier New" w:cs="Courier New"/>
          <w:sz w:val="22"/>
          <w:szCs w:val="22"/>
        </w:rPr>
        <w:t>("</w:t>
      </w:r>
      <w:proofErr w:type="spellStart"/>
      <w:r w:rsidRPr="008400B2">
        <w:rPr>
          <w:rFonts w:ascii="Courier New" w:hAnsi="Courier New" w:cs="Courier New"/>
          <w:sz w:val="22"/>
          <w:szCs w:val="22"/>
        </w:rPr>
        <w:t>dayofweek</w:t>
      </w:r>
      <w:proofErr w:type="spellEnd"/>
      <w:r w:rsidRPr="008400B2">
        <w:rPr>
          <w:rFonts w:ascii="Courier New" w:hAnsi="Courier New" w:cs="Courier New"/>
          <w:sz w:val="22"/>
          <w:szCs w:val="22"/>
        </w:rPr>
        <w:t>").</w:t>
      </w:r>
      <w:proofErr w:type="spellStart"/>
      <w:r w:rsidRPr="008400B2">
        <w:rPr>
          <w:rFonts w:ascii="Courier New" w:hAnsi="Courier New" w:cs="Courier New"/>
          <w:sz w:val="22"/>
          <w:szCs w:val="22"/>
        </w:rPr>
        <w:t>setOutputCol</w:t>
      </w:r>
      <w:proofErr w:type="spellEnd"/>
      <w:r w:rsidRPr="008400B2">
        <w:rPr>
          <w:rFonts w:ascii="Courier New" w:hAnsi="Courier New" w:cs="Courier New"/>
          <w:sz w:val="22"/>
          <w:szCs w:val="22"/>
        </w:rPr>
        <w:t>("</w:t>
      </w:r>
      <w:proofErr w:type="spellStart"/>
      <w:r w:rsidRPr="008400B2">
        <w:rPr>
          <w:rFonts w:ascii="Courier New" w:hAnsi="Courier New" w:cs="Courier New"/>
          <w:sz w:val="22"/>
          <w:szCs w:val="22"/>
        </w:rPr>
        <w:t>dow-inx</w:t>
      </w:r>
      <w:proofErr w:type="spellEnd"/>
      <w:r w:rsidRPr="008400B2">
        <w:rPr>
          <w:rFonts w:ascii="Courier New" w:hAnsi="Courier New" w:cs="Courier New"/>
          <w:sz w:val="22"/>
          <w:szCs w:val="22"/>
        </w:rPr>
        <w:t>")</w:t>
      </w:r>
      <w:r w:rsidRPr="008400B2">
        <w:rPr>
          <w:rFonts w:ascii="Courier New" w:hAnsi="Courier New" w:cs="Courier New"/>
          <w:sz w:val="22"/>
          <w:szCs w:val="22"/>
        </w:rPr>
        <w:br/>
      </w:r>
      <w:proofErr w:type="spellStart"/>
      <w:r w:rsidRPr="008400B2">
        <w:rPr>
          <w:rFonts w:ascii="Courier New" w:hAnsi="Courier New" w:cs="Courier New"/>
          <w:sz w:val="22"/>
          <w:szCs w:val="22"/>
        </w:rPr>
        <w:t>val</w:t>
      </w:r>
      <w:proofErr w:type="spellEnd"/>
      <w:r w:rsidRPr="008400B2">
        <w:rPr>
          <w:rFonts w:ascii="Courier New" w:hAnsi="Courier New" w:cs="Courier New"/>
          <w:sz w:val="22"/>
          <w:szCs w:val="22"/>
        </w:rPr>
        <w:t xml:space="preserve"> inx3 = new </w:t>
      </w:r>
      <w:proofErr w:type="spellStart"/>
      <w:r w:rsidRPr="008400B2">
        <w:rPr>
          <w:rFonts w:ascii="Courier New" w:hAnsi="Courier New" w:cs="Courier New"/>
          <w:sz w:val="22"/>
          <w:szCs w:val="22"/>
        </w:rPr>
        <w:t>StringIndexer</w:t>
      </w:r>
      <w:proofErr w:type="spellEnd"/>
      <w:r w:rsidRPr="008400B2">
        <w:rPr>
          <w:rFonts w:ascii="Courier New" w:hAnsi="Courier New" w:cs="Courier New"/>
          <w:sz w:val="22"/>
          <w:szCs w:val="22"/>
        </w:rPr>
        <w:t>().</w:t>
      </w:r>
      <w:proofErr w:type="spellStart"/>
      <w:r w:rsidRPr="008400B2">
        <w:rPr>
          <w:rFonts w:ascii="Courier New" w:hAnsi="Courier New" w:cs="Courier New"/>
          <w:sz w:val="22"/>
          <w:szCs w:val="22"/>
        </w:rPr>
        <w:t>setInputCol</w:t>
      </w:r>
      <w:proofErr w:type="spellEnd"/>
      <w:r w:rsidRPr="008400B2">
        <w:rPr>
          <w:rFonts w:ascii="Courier New" w:hAnsi="Courier New" w:cs="Courier New"/>
          <w:sz w:val="22"/>
          <w:szCs w:val="22"/>
        </w:rPr>
        <w:t>("district").</w:t>
      </w:r>
      <w:proofErr w:type="spellStart"/>
      <w:r w:rsidRPr="008400B2">
        <w:rPr>
          <w:rFonts w:ascii="Courier New" w:hAnsi="Courier New" w:cs="Courier New"/>
          <w:sz w:val="22"/>
          <w:szCs w:val="22"/>
        </w:rPr>
        <w:t>setOutputCol</w:t>
      </w:r>
      <w:proofErr w:type="spellEnd"/>
      <w:r w:rsidRPr="008400B2">
        <w:rPr>
          <w:rFonts w:ascii="Courier New" w:hAnsi="Courier New" w:cs="Courier New"/>
          <w:sz w:val="22"/>
          <w:szCs w:val="22"/>
        </w:rPr>
        <w:t>("dis-</w:t>
      </w:r>
      <w:proofErr w:type="spellStart"/>
      <w:r w:rsidRPr="008400B2">
        <w:rPr>
          <w:rFonts w:ascii="Courier New" w:hAnsi="Courier New" w:cs="Courier New"/>
          <w:sz w:val="22"/>
          <w:szCs w:val="22"/>
        </w:rPr>
        <w:t>inx</w:t>
      </w:r>
      <w:proofErr w:type="spellEnd"/>
      <w:r w:rsidRPr="008400B2">
        <w:rPr>
          <w:rFonts w:ascii="Courier New" w:hAnsi="Courier New" w:cs="Courier New"/>
          <w:sz w:val="22"/>
          <w:szCs w:val="22"/>
        </w:rPr>
        <w:t>")</w:t>
      </w:r>
      <w:r w:rsidRPr="008400B2">
        <w:rPr>
          <w:rFonts w:ascii="Courier New" w:hAnsi="Courier New" w:cs="Courier New"/>
          <w:sz w:val="22"/>
          <w:szCs w:val="22"/>
        </w:rPr>
        <w:br/>
      </w:r>
      <w:proofErr w:type="spellStart"/>
      <w:r w:rsidRPr="008400B2">
        <w:rPr>
          <w:rFonts w:ascii="Courier New" w:hAnsi="Courier New" w:cs="Courier New"/>
          <w:sz w:val="22"/>
          <w:szCs w:val="22"/>
        </w:rPr>
        <w:t>val</w:t>
      </w:r>
      <w:proofErr w:type="spellEnd"/>
      <w:r w:rsidRPr="008400B2">
        <w:rPr>
          <w:rFonts w:ascii="Courier New" w:hAnsi="Courier New" w:cs="Courier New"/>
          <w:sz w:val="22"/>
          <w:szCs w:val="22"/>
        </w:rPr>
        <w:t xml:space="preserve"> inx4 = new </w:t>
      </w:r>
      <w:proofErr w:type="spellStart"/>
      <w:r w:rsidRPr="008400B2">
        <w:rPr>
          <w:rFonts w:ascii="Courier New" w:hAnsi="Courier New" w:cs="Courier New"/>
          <w:sz w:val="22"/>
          <w:szCs w:val="22"/>
        </w:rPr>
        <w:t>StringIndexer</w:t>
      </w:r>
      <w:proofErr w:type="spellEnd"/>
      <w:r w:rsidRPr="008400B2">
        <w:rPr>
          <w:rFonts w:ascii="Courier New" w:hAnsi="Courier New" w:cs="Courier New"/>
          <w:sz w:val="22"/>
          <w:szCs w:val="22"/>
        </w:rPr>
        <w:t>().</w:t>
      </w:r>
      <w:proofErr w:type="spellStart"/>
      <w:r w:rsidRPr="008400B2">
        <w:rPr>
          <w:rFonts w:ascii="Courier New" w:hAnsi="Courier New" w:cs="Courier New"/>
          <w:sz w:val="22"/>
          <w:szCs w:val="22"/>
        </w:rPr>
        <w:t>setInputCol</w:t>
      </w:r>
      <w:proofErr w:type="spellEnd"/>
      <w:r w:rsidRPr="008400B2">
        <w:rPr>
          <w:rFonts w:ascii="Courier New" w:hAnsi="Courier New" w:cs="Courier New"/>
          <w:sz w:val="22"/>
          <w:szCs w:val="22"/>
        </w:rPr>
        <w:t>("neighborhood").</w:t>
      </w:r>
      <w:proofErr w:type="spellStart"/>
      <w:r w:rsidRPr="008400B2">
        <w:rPr>
          <w:rFonts w:ascii="Courier New" w:hAnsi="Courier New" w:cs="Courier New"/>
          <w:sz w:val="22"/>
          <w:szCs w:val="22"/>
        </w:rPr>
        <w:t>setOutputCol</w:t>
      </w:r>
      <w:proofErr w:type="spellEnd"/>
      <w:r w:rsidRPr="008400B2">
        <w:rPr>
          <w:rFonts w:ascii="Courier New" w:hAnsi="Courier New" w:cs="Courier New"/>
          <w:sz w:val="22"/>
          <w:szCs w:val="22"/>
        </w:rPr>
        <w:t>("</w:t>
      </w:r>
      <w:proofErr w:type="spellStart"/>
      <w:r w:rsidRPr="008400B2">
        <w:rPr>
          <w:rFonts w:ascii="Courier New" w:hAnsi="Courier New" w:cs="Courier New"/>
          <w:sz w:val="22"/>
          <w:szCs w:val="22"/>
        </w:rPr>
        <w:t>ngh-inx</w:t>
      </w:r>
      <w:proofErr w:type="spellEnd"/>
      <w:r w:rsidRPr="008400B2">
        <w:rPr>
          <w:rFonts w:ascii="Courier New" w:hAnsi="Courier New" w:cs="Courier New"/>
          <w:sz w:val="22"/>
          <w:szCs w:val="22"/>
        </w:rPr>
        <w:t>")</w:t>
      </w:r>
      <w:r w:rsidRPr="008400B2">
        <w:rPr>
          <w:rFonts w:ascii="Courier New" w:hAnsi="Courier New" w:cs="Courier New"/>
          <w:sz w:val="22"/>
          <w:szCs w:val="22"/>
        </w:rPr>
        <w:br/>
      </w:r>
      <w:proofErr w:type="spellStart"/>
      <w:r w:rsidRPr="008400B2">
        <w:rPr>
          <w:rFonts w:ascii="Courier New" w:hAnsi="Courier New" w:cs="Courier New"/>
          <w:sz w:val="22"/>
          <w:szCs w:val="22"/>
        </w:rPr>
        <w:t>val</w:t>
      </w:r>
      <w:proofErr w:type="spellEnd"/>
      <w:r w:rsidRPr="008400B2">
        <w:rPr>
          <w:rFonts w:ascii="Courier New" w:hAnsi="Courier New" w:cs="Courier New"/>
          <w:sz w:val="22"/>
          <w:szCs w:val="22"/>
        </w:rPr>
        <w:t xml:space="preserve"> inx5 = new </w:t>
      </w:r>
      <w:proofErr w:type="spellStart"/>
      <w:r w:rsidRPr="008400B2">
        <w:rPr>
          <w:rFonts w:ascii="Courier New" w:hAnsi="Courier New" w:cs="Courier New"/>
          <w:sz w:val="22"/>
          <w:szCs w:val="22"/>
        </w:rPr>
        <w:t>StringIndexer</w:t>
      </w:r>
      <w:proofErr w:type="spellEnd"/>
      <w:r w:rsidRPr="008400B2">
        <w:rPr>
          <w:rFonts w:ascii="Courier New" w:hAnsi="Courier New" w:cs="Courier New"/>
          <w:sz w:val="22"/>
          <w:szCs w:val="22"/>
        </w:rPr>
        <w:t>().</w:t>
      </w:r>
      <w:proofErr w:type="spellStart"/>
      <w:r w:rsidRPr="008400B2">
        <w:rPr>
          <w:rFonts w:ascii="Courier New" w:hAnsi="Courier New" w:cs="Courier New"/>
          <w:sz w:val="22"/>
          <w:szCs w:val="22"/>
        </w:rPr>
        <w:t>setInputCol</w:t>
      </w:r>
      <w:proofErr w:type="spellEnd"/>
      <w:r w:rsidRPr="008400B2">
        <w:rPr>
          <w:rFonts w:ascii="Courier New" w:hAnsi="Courier New" w:cs="Courier New"/>
          <w:sz w:val="22"/>
          <w:szCs w:val="22"/>
        </w:rPr>
        <w:t>("resolved").</w:t>
      </w:r>
      <w:proofErr w:type="spellStart"/>
      <w:r w:rsidRPr="008400B2">
        <w:rPr>
          <w:rFonts w:ascii="Courier New" w:hAnsi="Courier New" w:cs="Courier New"/>
          <w:sz w:val="22"/>
          <w:szCs w:val="22"/>
        </w:rPr>
        <w:t>setOutputCol</w:t>
      </w:r>
      <w:proofErr w:type="spellEnd"/>
      <w:r w:rsidRPr="008400B2">
        <w:rPr>
          <w:rFonts w:ascii="Courier New" w:hAnsi="Courier New" w:cs="Courier New"/>
          <w:sz w:val="22"/>
          <w:szCs w:val="22"/>
        </w:rPr>
        <w:t>("label")</w:t>
      </w:r>
      <w:r w:rsidRPr="008400B2">
        <w:rPr>
          <w:rFonts w:ascii="Courier New" w:hAnsi="Courier New" w:cs="Courier New"/>
          <w:sz w:val="22"/>
          <w:szCs w:val="22"/>
        </w:rPr>
        <w:br/>
      </w:r>
      <w:proofErr w:type="spellStart"/>
      <w:r w:rsidRPr="008400B2">
        <w:rPr>
          <w:rFonts w:ascii="Courier New" w:hAnsi="Courier New" w:cs="Courier New"/>
          <w:sz w:val="22"/>
          <w:szCs w:val="22"/>
        </w:rPr>
        <w:t>val</w:t>
      </w:r>
      <w:proofErr w:type="spellEnd"/>
      <w:r w:rsidRPr="008400B2">
        <w:rPr>
          <w:rFonts w:ascii="Courier New" w:hAnsi="Courier New" w:cs="Courier New"/>
          <w:sz w:val="22"/>
          <w:szCs w:val="22"/>
        </w:rPr>
        <w:t xml:space="preserve"> </w:t>
      </w:r>
      <w:proofErr w:type="spellStart"/>
      <w:r w:rsidRPr="008400B2">
        <w:rPr>
          <w:rFonts w:ascii="Courier New" w:hAnsi="Courier New" w:cs="Courier New"/>
          <w:sz w:val="22"/>
          <w:szCs w:val="22"/>
        </w:rPr>
        <w:t>vecAssembler</w:t>
      </w:r>
      <w:proofErr w:type="spellEnd"/>
      <w:r w:rsidRPr="008400B2">
        <w:rPr>
          <w:rFonts w:ascii="Courier New" w:hAnsi="Courier New" w:cs="Courier New"/>
          <w:sz w:val="22"/>
          <w:szCs w:val="22"/>
        </w:rPr>
        <w:t xml:space="preserve"> = new </w:t>
      </w:r>
      <w:proofErr w:type="spellStart"/>
      <w:r w:rsidRPr="008400B2">
        <w:rPr>
          <w:rFonts w:ascii="Courier New" w:hAnsi="Courier New" w:cs="Courier New"/>
          <w:sz w:val="22"/>
          <w:szCs w:val="22"/>
        </w:rPr>
        <w:t>VectorAssembler</w:t>
      </w:r>
      <w:proofErr w:type="spellEnd"/>
      <w:r w:rsidRPr="008400B2">
        <w:rPr>
          <w:rFonts w:ascii="Courier New" w:hAnsi="Courier New" w:cs="Courier New"/>
          <w:sz w:val="22"/>
          <w:szCs w:val="22"/>
        </w:rPr>
        <w:t>()</w:t>
      </w:r>
      <w:r w:rsidRPr="008400B2">
        <w:rPr>
          <w:rFonts w:ascii="Courier New" w:hAnsi="Courier New" w:cs="Courier New"/>
          <w:sz w:val="22"/>
          <w:szCs w:val="22"/>
        </w:rPr>
        <w:br/>
        <w:t>.</w:t>
      </w:r>
      <w:proofErr w:type="spellStart"/>
      <w:r w:rsidRPr="008400B2">
        <w:rPr>
          <w:rFonts w:ascii="Courier New" w:hAnsi="Courier New" w:cs="Courier New"/>
          <w:sz w:val="22"/>
          <w:szCs w:val="22"/>
        </w:rPr>
        <w:t>setInputCols</w:t>
      </w:r>
      <w:proofErr w:type="spellEnd"/>
      <w:r w:rsidRPr="008400B2">
        <w:rPr>
          <w:rFonts w:ascii="Courier New" w:hAnsi="Courier New" w:cs="Courier New"/>
          <w:sz w:val="22"/>
          <w:szCs w:val="22"/>
        </w:rPr>
        <w:t>(Array("month", "hour", "</w:t>
      </w:r>
      <w:proofErr w:type="spellStart"/>
      <w:r w:rsidRPr="008400B2">
        <w:rPr>
          <w:rFonts w:ascii="Courier New" w:hAnsi="Courier New" w:cs="Courier New"/>
          <w:sz w:val="22"/>
          <w:szCs w:val="22"/>
        </w:rPr>
        <w:t>prcp</w:t>
      </w:r>
      <w:proofErr w:type="spellEnd"/>
      <w:r w:rsidRPr="008400B2">
        <w:rPr>
          <w:rFonts w:ascii="Courier New" w:hAnsi="Courier New" w:cs="Courier New"/>
          <w:sz w:val="22"/>
          <w:szCs w:val="22"/>
        </w:rPr>
        <w:t>", "</w:t>
      </w:r>
      <w:proofErr w:type="spellStart"/>
      <w:r w:rsidRPr="008400B2">
        <w:rPr>
          <w:rFonts w:ascii="Courier New" w:hAnsi="Courier New" w:cs="Courier New"/>
          <w:sz w:val="22"/>
          <w:szCs w:val="22"/>
        </w:rPr>
        <w:t>tmin</w:t>
      </w:r>
      <w:proofErr w:type="spellEnd"/>
      <w:r w:rsidRPr="008400B2">
        <w:rPr>
          <w:rFonts w:ascii="Courier New" w:hAnsi="Courier New" w:cs="Courier New"/>
          <w:sz w:val="22"/>
          <w:szCs w:val="22"/>
        </w:rPr>
        <w:t>", "</w:t>
      </w:r>
      <w:proofErr w:type="spellStart"/>
      <w:r w:rsidRPr="008400B2">
        <w:rPr>
          <w:rFonts w:ascii="Courier New" w:hAnsi="Courier New" w:cs="Courier New"/>
          <w:sz w:val="22"/>
          <w:szCs w:val="22"/>
        </w:rPr>
        <w:t>tmax</w:t>
      </w:r>
      <w:proofErr w:type="spellEnd"/>
      <w:r w:rsidRPr="008400B2">
        <w:rPr>
          <w:rFonts w:ascii="Courier New" w:hAnsi="Courier New" w:cs="Courier New"/>
          <w:sz w:val="22"/>
          <w:szCs w:val="22"/>
        </w:rPr>
        <w:t>","cat-</w:t>
      </w:r>
      <w:proofErr w:type="spellStart"/>
      <w:r w:rsidRPr="008400B2">
        <w:rPr>
          <w:rFonts w:ascii="Courier New" w:hAnsi="Courier New" w:cs="Courier New"/>
          <w:sz w:val="22"/>
          <w:szCs w:val="22"/>
        </w:rPr>
        <w:t>inx</w:t>
      </w:r>
      <w:proofErr w:type="spellEnd"/>
      <w:r w:rsidRPr="008400B2">
        <w:rPr>
          <w:rFonts w:ascii="Courier New" w:hAnsi="Courier New" w:cs="Courier New"/>
          <w:sz w:val="22"/>
          <w:szCs w:val="22"/>
        </w:rPr>
        <w:t>", "</w:t>
      </w:r>
      <w:proofErr w:type="spellStart"/>
      <w:r w:rsidRPr="008400B2">
        <w:rPr>
          <w:rFonts w:ascii="Courier New" w:hAnsi="Courier New" w:cs="Courier New"/>
          <w:sz w:val="22"/>
          <w:szCs w:val="22"/>
        </w:rPr>
        <w:t>dow-inx</w:t>
      </w:r>
      <w:proofErr w:type="spellEnd"/>
      <w:r w:rsidRPr="008400B2">
        <w:rPr>
          <w:rFonts w:ascii="Courier New" w:hAnsi="Courier New" w:cs="Courier New"/>
          <w:sz w:val="22"/>
          <w:szCs w:val="22"/>
        </w:rPr>
        <w:t>", "dis-</w:t>
      </w:r>
      <w:proofErr w:type="spellStart"/>
      <w:r w:rsidRPr="008400B2">
        <w:rPr>
          <w:rFonts w:ascii="Courier New" w:hAnsi="Courier New" w:cs="Courier New"/>
          <w:sz w:val="22"/>
          <w:szCs w:val="22"/>
        </w:rPr>
        <w:t>inx</w:t>
      </w:r>
      <w:proofErr w:type="spellEnd"/>
      <w:r w:rsidRPr="008400B2">
        <w:rPr>
          <w:rFonts w:ascii="Courier New" w:hAnsi="Courier New" w:cs="Courier New"/>
          <w:sz w:val="22"/>
          <w:szCs w:val="22"/>
        </w:rPr>
        <w:t>", "</w:t>
      </w:r>
      <w:proofErr w:type="spellStart"/>
      <w:r w:rsidRPr="008400B2">
        <w:rPr>
          <w:rFonts w:ascii="Courier New" w:hAnsi="Courier New" w:cs="Courier New"/>
          <w:sz w:val="22"/>
          <w:szCs w:val="22"/>
        </w:rPr>
        <w:t>ngh-inx</w:t>
      </w:r>
      <w:proofErr w:type="spellEnd"/>
      <w:r w:rsidRPr="008400B2">
        <w:rPr>
          <w:rFonts w:ascii="Courier New" w:hAnsi="Courier New" w:cs="Courier New"/>
          <w:sz w:val="22"/>
          <w:szCs w:val="22"/>
        </w:rPr>
        <w:t>"))</w:t>
      </w:r>
      <w:r w:rsidRPr="008400B2">
        <w:rPr>
          <w:rFonts w:ascii="Courier New" w:hAnsi="Courier New" w:cs="Courier New"/>
          <w:sz w:val="22"/>
          <w:szCs w:val="22"/>
        </w:rPr>
        <w:br/>
        <w:t>.</w:t>
      </w:r>
      <w:proofErr w:type="spellStart"/>
      <w:r w:rsidRPr="008400B2">
        <w:rPr>
          <w:rFonts w:ascii="Courier New" w:hAnsi="Courier New" w:cs="Courier New"/>
          <w:sz w:val="22"/>
          <w:szCs w:val="22"/>
        </w:rPr>
        <w:t>setOutputCol</w:t>
      </w:r>
      <w:proofErr w:type="spellEnd"/>
      <w:r w:rsidRPr="008400B2">
        <w:rPr>
          <w:rFonts w:ascii="Courier New" w:hAnsi="Courier New" w:cs="Courier New"/>
          <w:sz w:val="22"/>
          <w:szCs w:val="22"/>
        </w:rPr>
        <w:t xml:space="preserve">("features") </w:t>
      </w:r>
    </w:p>
    <w:p w14:paraId="59A95A7A" w14:textId="32FAF34E" w:rsidR="008400B2" w:rsidRPr="008400B2" w:rsidRDefault="008400B2" w:rsidP="008400B2">
      <w:pPr>
        <w:pStyle w:val="LabSteps"/>
        <w:keepNext/>
        <w:keepLines/>
        <w:numPr>
          <w:ilvl w:val="0"/>
          <w:numId w:val="0"/>
        </w:numPr>
        <w:ind w:left="612"/>
        <w:rPr>
          <w:rFonts w:ascii="Courier New" w:hAnsi="Courier New" w:cs="Courier New"/>
          <w:sz w:val="22"/>
          <w:szCs w:val="22"/>
        </w:rPr>
      </w:pPr>
      <w:r>
        <w:rPr>
          <w:rFonts w:ascii="Courier New" w:hAnsi="Courier New" w:cs="Courier New"/>
          <w:noProof/>
          <w:sz w:val="22"/>
          <w:szCs w:val="22"/>
        </w:rPr>
        <w:drawing>
          <wp:inline distT="0" distB="0" distL="0" distR="0" wp14:anchorId="7C7371B7" wp14:editId="4590B6F9">
            <wp:extent cx="5486400" cy="128646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286466"/>
                    </a:xfrm>
                    <a:prstGeom prst="rect">
                      <a:avLst/>
                    </a:prstGeom>
                    <a:noFill/>
                    <a:ln>
                      <a:noFill/>
                    </a:ln>
                  </pic:spPr>
                </pic:pic>
              </a:graphicData>
            </a:graphic>
          </wp:inline>
        </w:drawing>
      </w:r>
    </w:p>
    <w:p w14:paraId="5CC5EF6C" w14:textId="05CC33B8" w:rsidR="008400B2" w:rsidRDefault="008400B2" w:rsidP="007563FF">
      <w:pPr>
        <w:pStyle w:val="LabSteps"/>
        <w:keepNext/>
        <w:keepLines/>
        <w:numPr>
          <w:ilvl w:val="1"/>
          <w:numId w:val="12"/>
        </w:numPr>
      </w:pPr>
      <w:r>
        <w:t xml:space="preserve">Now we’re ready to set up our </w:t>
      </w:r>
      <w:proofErr w:type="spellStart"/>
      <w:r>
        <w:t>LogisticRegression</w:t>
      </w:r>
      <w:proofErr w:type="spellEnd"/>
      <w:r>
        <w:t xml:space="preserve"> Algorithm to be used after we import it.</w:t>
      </w:r>
    </w:p>
    <w:p w14:paraId="2192CC3D" w14:textId="77777777" w:rsidR="008400B2" w:rsidRPr="008400B2" w:rsidRDefault="008400B2" w:rsidP="008400B2">
      <w:pPr>
        <w:pStyle w:val="LabSteps"/>
        <w:keepNext/>
        <w:keepLines/>
        <w:numPr>
          <w:ilvl w:val="0"/>
          <w:numId w:val="0"/>
        </w:numPr>
        <w:ind w:left="612"/>
        <w:rPr>
          <w:rFonts w:ascii="Courier New" w:hAnsi="Courier New" w:cs="Courier New"/>
          <w:sz w:val="22"/>
          <w:szCs w:val="22"/>
        </w:rPr>
      </w:pPr>
      <w:proofErr w:type="gramStart"/>
      <w:r w:rsidRPr="008400B2">
        <w:rPr>
          <w:rFonts w:ascii="Courier New" w:hAnsi="Courier New" w:cs="Courier New"/>
          <w:sz w:val="22"/>
          <w:szCs w:val="22"/>
        </w:rPr>
        <w:t>import</w:t>
      </w:r>
      <w:proofErr w:type="gramEnd"/>
      <w:r w:rsidRPr="008400B2">
        <w:rPr>
          <w:rFonts w:ascii="Courier New" w:hAnsi="Courier New" w:cs="Courier New"/>
          <w:sz w:val="22"/>
          <w:szCs w:val="22"/>
        </w:rPr>
        <w:t xml:space="preserve"> </w:t>
      </w:r>
      <w:proofErr w:type="spellStart"/>
      <w:r w:rsidRPr="008400B2">
        <w:rPr>
          <w:rFonts w:ascii="Courier New" w:hAnsi="Courier New" w:cs="Courier New"/>
          <w:sz w:val="22"/>
          <w:szCs w:val="22"/>
        </w:rPr>
        <w:t>org.apache.spark.ml.classification.LogisticRegression</w:t>
      </w:r>
      <w:proofErr w:type="spellEnd"/>
    </w:p>
    <w:p w14:paraId="05E8C348" w14:textId="600F01E7" w:rsidR="008400B2" w:rsidRDefault="008400B2" w:rsidP="008400B2">
      <w:pPr>
        <w:pStyle w:val="LabSteps"/>
        <w:keepNext/>
        <w:keepLines/>
        <w:numPr>
          <w:ilvl w:val="0"/>
          <w:numId w:val="0"/>
        </w:numPr>
        <w:ind w:left="612"/>
        <w:rPr>
          <w:rFonts w:ascii="Courier New" w:hAnsi="Courier New" w:cs="Courier New"/>
          <w:sz w:val="22"/>
          <w:szCs w:val="22"/>
        </w:rPr>
      </w:pPr>
      <w:proofErr w:type="spellStart"/>
      <w:proofErr w:type="gramStart"/>
      <w:r w:rsidRPr="008400B2">
        <w:rPr>
          <w:rFonts w:ascii="Courier New" w:hAnsi="Courier New" w:cs="Courier New"/>
          <w:sz w:val="22"/>
          <w:szCs w:val="22"/>
        </w:rPr>
        <w:t>val</w:t>
      </w:r>
      <w:proofErr w:type="spellEnd"/>
      <w:proofErr w:type="gramEnd"/>
      <w:r w:rsidRPr="008400B2">
        <w:rPr>
          <w:rFonts w:ascii="Courier New" w:hAnsi="Courier New" w:cs="Courier New"/>
          <w:sz w:val="22"/>
          <w:szCs w:val="22"/>
        </w:rPr>
        <w:t xml:space="preserve"> </w:t>
      </w:r>
      <w:proofErr w:type="spellStart"/>
      <w:r w:rsidRPr="008400B2">
        <w:rPr>
          <w:rFonts w:ascii="Courier New" w:hAnsi="Courier New" w:cs="Courier New"/>
          <w:sz w:val="22"/>
          <w:szCs w:val="22"/>
        </w:rPr>
        <w:t>lr</w:t>
      </w:r>
      <w:proofErr w:type="spellEnd"/>
      <w:r w:rsidRPr="008400B2">
        <w:rPr>
          <w:rFonts w:ascii="Courier New" w:hAnsi="Courier New" w:cs="Courier New"/>
          <w:sz w:val="22"/>
          <w:szCs w:val="22"/>
        </w:rPr>
        <w:t xml:space="preserve"> = new </w:t>
      </w:r>
      <w:proofErr w:type="spellStart"/>
      <w:r w:rsidRPr="008400B2">
        <w:rPr>
          <w:rFonts w:ascii="Courier New" w:hAnsi="Courier New" w:cs="Courier New"/>
          <w:sz w:val="22"/>
          <w:szCs w:val="22"/>
        </w:rPr>
        <w:t>LogisticRegression</w:t>
      </w:r>
      <w:proofErr w:type="spellEnd"/>
      <w:r w:rsidRPr="008400B2">
        <w:rPr>
          <w:rFonts w:ascii="Courier New" w:hAnsi="Courier New" w:cs="Courier New"/>
          <w:sz w:val="22"/>
          <w:szCs w:val="22"/>
        </w:rPr>
        <w:t>()</w:t>
      </w:r>
      <w:r w:rsidRPr="008400B2">
        <w:rPr>
          <w:rFonts w:ascii="Courier New" w:hAnsi="Courier New" w:cs="Courier New"/>
          <w:sz w:val="22"/>
          <w:szCs w:val="22"/>
        </w:rPr>
        <w:br/>
        <w:t xml:space="preserve">  .</w:t>
      </w:r>
      <w:proofErr w:type="spellStart"/>
      <w:r w:rsidRPr="008400B2">
        <w:rPr>
          <w:rFonts w:ascii="Courier New" w:hAnsi="Courier New" w:cs="Courier New"/>
          <w:sz w:val="22"/>
          <w:szCs w:val="22"/>
        </w:rPr>
        <w:t>setMaxIter</w:t>
      </w:r>
      <w:proofErr w:type="spellEnd"/>
      <w:r w:rsidRPr="008400B2">
        <w:rPr>
          <w:rFonts w:ascii="Courier New" w:hAnsi="Courier New" w:cs="Courier New"/>
          <w:sz w:val="22"/>
          <w:szCs w:val="22"/>
        </w:rPr>
        <w:t>(30)</w:t>
      </w:r>
      <w:r w:rsidRPr="008400B2">
        <w:rPr>
          <w:rFonts w:ascii="Courier New" w:hAnsi="Courier New" w:cs="Courier New"/>
          <w:sz w:val="22"/>
          <w:szCs w:val="22"/>
        </w:rPr>
        <w:br/>
        <w:t xml:space="preserve">  .</w:t>
      </w:r>
      <w:proofErr w:type="spellStart"/>
      <w:r w:rsidRPr="008400B2">
        <w:rPr>
          <w:rFonts w:ascii="Courier New" w:hAnsi="Courier New" w:cs="Courier New"/>
          <w:sz w:val="22"/>
          <w:szCs w:val="22"/>
        </w:rPr>
        <w:t>setRegParam</w:t>
      </w:r>
      <w:proofErr w:type="spellEnd"/>
      <w:r w:rsidRPr="008400B2">
        <w:rPr>
          <w:rFonts w:ascii="Courier New" w:hAnsi="Courier New" w:cs="Courier New"/>
          <w:sz w:val="22"/>
          <w:szCs w:val="22"/>
        </w:rPr>
        <w:t xml:space="preserve">(0.01) </w:t>
      </w:r>
    </w:p>
    <w:p w14:paraId="4ACF8C03" w14:textId="506B6043" w:rsidR="008400B2" w:rsidRPr="008400B2" w:rsidRDefault="008400B2" w:rsidP="008400B2">
      <w:pPr>
        <w:pStyle w:val="LabSteps"/>
        <w:keepNext/>
        <w:keepLines/>
        <w:numPr>
          <w:ilvl w:val="0"/>
          <w:numId w:val="0"/>
        </w:numPr>
        <w:ind w:left="612"/>
        <w:rPr>
          <w:rFonts w:ascii="Courier New" w:hAnsi="Courier New" w:cs="Courier New"/>
          <w:sz w:val="22"/>
          <w:szCs w:val="22"/>
        </w:rPr>
      </w:pPr>
      <w:r>
        <w:rPr>
          <w:rFonts w:ascii="Courier New" w:hAnsi="Courier New" w:cs="Courier New"/>
          <w:noProof/>
          <w:sz w:val="22"/>
          <w:szCs w:val="22"/>
        </w:rPr>
        <w:drawing>
          <wp:inline distT="0" distB="0" distL="0" distR="0" wp14:anchorId="1F4B41AA" wp14:editId="01D7BADD">
            <wp:extent cx="5486400" cy="100935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009354"/>
                    </a:xfrm>
                    <a:prstGeom prst="rect">
                      <a:avLst/>
                    </a:prstGeom>
                    <a:noFill/>
                    <a:ln>
                      <a:noFill/>
                    </a:ln>
                  </pic:spPr>
                </pic:pic>
              </a:graphicData>
            </a:graphic>
          </wp:inline>
        </w:drawing>
      </w:r>
    </w:p>
    <w:p w14:paraId="4D9865CA" w14:textId="303368CF" w:rsidR="008400B2" w:rsidRDefault="008400B2" w:rsidP="007563FF">
      <w:pPr>
        <w:pStyle w:val="LabSteps"/>
        <w:keepNext/>
        <w:keepLines/>
        <w:numPr>
          <w:ilvl w:val="1"/>
          <w:numId w:val="12"/>
        </w:numPr>
      </w:pPr>
      <w:r>
        <w:t>Lets build a pipeline of our stages and logistic regression to create a model to predict weather crime will be resolved or not.  Also build the model using the training data.</w:t>
      </w:r>
    </w:p>
    <w:p w14:paraId="7100A381" w14:textId="75C59588" w:rsidR="008400B2" w:rsidRDefault="008400B2" w:rsidP="008400B2">
      <w:pPr>
        <w:pStyle w:val="LabSteps"/>
        <w:keepNext/>
        <w:keepLines/>
        <w:numPr>
          <w:ilvl w:val="0"/>
          <w:numId w:val="0"/>
        </w:numPr>
        <w:ind w:left="612"/>
        <w:rPr>
          <w:rFonts w:ascii="Courier New" w:hAnsi="Courier New" w:cs="Courier New"/>
          <w:sz w:val="22"/>
          <w:szCs w:val="22"/>
        </w:rPr>
      </w:pPr>
      <w:proofErr w:type="spellStart"/>
      <w:proofErr w:type="gramStart"/>
      <w:r w:rsidRPr="008400B2">
        <w:rPr>
          <w:rFonts w:ascii="Courier New" w:hAnsi="Courier New" w:cs="Courier New"/>
          <w:sz w:val="22"/>
          <w:szCs w:val="22"/>
        </w:rPr>
        <w:t>val</w:t>
      </w:r>
      <w:proofErr w:type="spellEnd"/>
      <w:proofErr w:type="gramEnd"/>
      <w:r w:rsidRPr="008400B2">
        <w:rPr>
          <w:rFonts w:ascii="Courier New" w:hAnsi="Courier New" w:cs="Courier New"/>
          <w:sz w:val="22"/>
          <w:szCs w:val="22"/>
        </w:rPr>
        <w:t xml:space="preserve"> </w:t>
      </w:r>
      <w:proofErr w:type="spellStart"/>
      <w:r w:rsidRPr="008400B2">
        <w:rPr>
          <w:rFonts w:ascii="Courier New" w:hAnsi="Courier New" w:cs="Courier New"/>
          <w:sz w:val="22"/>
          <w:szCs w:val="22"/>
        </w:rPr>
        <w:t>pipeline_lr</w:t>
      </w:r>
      <w:proofErr w:type="spellEnd"/>
      <w:r w:rsidRPr="008400B2">
        <w:rPr>
          <w:rFonts w:ascii="Courier New" w:hAnsi="Courier New" w:cs="Courier New"/>
          <w:sz w:val="22"/>
          <w:szCs w:val="22"/>
        </w:rPr>
        <w:t xml:space="preserve"> = new Pipeline().</w:t>
      </w:r>
      <w:proofErr w:type="spellStart"/>
      <w:r w:rsidRPr="008400B2">
        <w:rPr>
          <w:rFonts w:ascii="Courier New" w:hAnsi="Courier New" w:cs="Courier New"/>
          <w:sz w:val="22"/>
          <w:szCs w:val="22"/>
        </w:rPr>
        <w:t>setStages</w:t>
      </w:r>
      <w:proofErr w:type="spellEnd"/>
      <w:r w:rsidRPr="008400B2">
        <w:rPr>
          <w:rFonts w:ascii="Courier New" w:hAnsi="Courier New" w:cs="Courier New"/>
          <w:sz w:val="22"/>
          <w:szCs w:val="22"/>
        </w:rPr>
        <w:t xml:space="preserve">(Array(inx1, inx2, inx3, inx4, inx5, </w:t>
      </w:r>
      <w:proofErr w:type="spellStart"/>
      <w:r w:rsidRPr="008400B2">
        <w:rPr>
          <w:rFonts w:ascii="Courier New" w:hAnsi="Courier New" w:cs="Courier New"/>
          <w:sz w:val="22"/>
          <w:szCs w:val="22"/>
        </w:rPr>
        <w:t>vecAssembler</w:t>
      </w:r>
      <w:proofErr w:type="spellEnd"/>
      <w:r w:rsidRPr="008400B2">
        <w:rPr>
          <w:rFonts w:ascii="Courier New" w:hAnsi="Courier New" w:cs="Courier New"/>
          <w:sz w:val="22"/>
          <w:szCs w:val="22"/>
        </w:rPr>
        <w:t xml:space="preserve">, </w:t>
      </w:r>
      <w:proofErr w:type="spellStart"/>
      <w:r w:rsidRPr="008400B2">
        <w:rPr>
          <w:rFonts w:ascii="Courier New" w:hAnsi="Courier New" w:cs="Courier New"/>
          <w:sz w:val="22"/>
          <w:szCs w:val="22"/>
        </w:rPr>
        <w:t>lr</w:t>
      </w:r>
      <w:proofErr w:type="spellEnd"/>
      <w:r w:rsidRPr="008400B2">
        <w:rPr>
          <w:rFonts w:ascii="Courier New" w:hAnsi="Courier New" w:cs="Courier New"/>
          <w:sz w:val="22"/>
          <w:szCs w:val="22"/>
        </w:rPr>
        <w:t>))</w:t>
      </w:r>
    </w:p>
    <w:p w14:paraId="3F48A923" w14:textId="0B5BAAAB" w:rsidR="008400B2" w:rsidRDefault="008400B2" w:rsidP="008400B2">
      <w:pPr>
        <w:pStyle w:val="LabSteps"/>
        <w:keepNext/>
        <w:keepLines/>
        <w:numPr>
          <w:ilvl w:val="0"/>
          <w:numId w:val="0"/>
        </w:numPr>
        <w:ind w:left="612"/>
        <w:rPr>
          <w:rFonts w:ascii="Courier New" w:hAnsi="Courier New" w:cs="Courier New"/>
          <w:sz w:val="22"/>
          <w:szCs w:val="22"/>
        </w:rPr>
      </w:pPr>
      <w:proofErr w:type="spellStart"/>
      <w:proofErr w:type="gramStart"/>
      <w:r w:rsidRPr="008400B2">
        <w:rPr>
          <w:rFonts w:ascii="Courier New" w:hAnsi="Courier New" w:cs="Courier New"/>
          <w:sz w:val="22"/>
          <w:szCs w:val="22"/>
        </w:rPr>
        <w:t>val</w:t>
      </w:r>
      <w:proofErr w:type="spellEnd"/>
      <w:proofErr w:type="gramEnd"/>
      <w:r w:rsidRPr="008400B2">
        <w:rPr>
          <w:rFonts w:ascii="Courier New" w:hAnsi="Courier New" w:cs="Courier New"/>
          <w:sz w:val="22"/>
          <w:szCs w:val="22"/>
        </w:rPr>
        <w:t xml:space="preserve"> </w:t>
      </w:r>
      <w:proofErr w:type="spellStart"/>
      <w:r w:rsidRPr="008400B2">
        <w:rPr>
          <w:rFonts w:ascii="Courier New" w:hAnsi="Courier New" w:cs="Courier New"/>
          <w:sz w:val="22"/>
          <w:szCs w:val="22"/>
        </w:rPr>
        <w:t>model_lr</w:t>
      </w:r>
      <w:proofErr w:type="spellEnd"/>
      <w:r w:rsidRPr="008400B2">
        <w:rPr>
          <w:rFonts w:ascii="Courier New" w:hAnsi="Courier New" w:cs="Courier New"/>
          <w:sz w:val="22"/>
          <w:szCs w:val="22"/>
        </w:rPr>
        <w:t xml:space="preserve"> = </w:t>
      </w:r>
      <w:proofErr w:type="spellStart"/>
      <w:r w:rsidRPr="008400B2">
        <w:rPr>
          <w:rFonts w:ascii="Courier New" w:hAnsi="Courier New" w:cs="Courier New"/>
          <w:sz w:val="22"/>
          <w:szCs w:val="22"/>
        </w:rPr>
        <w:t>pipeline_lr.fit</w:t>
      </w:r>
      <w:proofErr w:type="spellEnd"/>
      <w:r w:rsidRPr="008400B2">
        <w:rPr>
          <w:rFonts w:ascii="Courier New" w:hAnsi="Courier New" w:cs="Courier New"/>
          <w:sz w:val="22"/>
          <w:szCs w:val="22"/>
        </w:rPr>
        <w:t>(</w:t>
      </w:r>
      <w:proofErr w:type="spellStart"/>
      <w:r w:rsidRPr="008400B2">
        <w:rPr>
          <w:rFonts w:ascii="Courier New" w:hAnsi="Courier New" w:cs="Courier New"/>
          <w:sz w:val="22"/>
          <w:szCs w:val="22"/>
        </w:rPr>
        <w:t>trainData</w:t>
      </w:r>
      <w:proofErr w:type="spellEnd"/>
      <w:r w:rsidRPr="008400B2">
        <w:rPr>
          <w:rFonts w:ascii="Courier New" w:hAnsi="Courier New" w:cs="Courier New"/>
          <w:sz w:val="22"/>
          <w:szCs w:val="22"/>
        </w:rPr>
        <w:t>)</w:t>
      </w:r>
    </w:p>
    <w:p w14:paraId="181A7C8D" w14:textId="062F1FCE" w:rsidR="00AE15B1" w:rsidRPr="008400B2" w:rsidRDefault="00AE15B1" w:rsidP="008400B2">
      <w:pPr>
        <w:pStyle w:val="LabSteps"/>
        <w:keepNext/>
        <w:keepLines/>
        <w:numPr>
          <w:ilvl w:val="0"/>
          <w:numId w:val="0"/>
        </w:numPr>
        <w:ind w:left="612"/>
        <w:rPr>
          <w:rFonts w:ascii="Courier New" w:hAnsi="Courier New" w:cs="Courier New"/>
          <w:sz w:val="22"/>
          <w:szCs w:val="22"/>
        </w:rPr>
      </w:pPr>
      <w:r>
        <w:rPr>
          <w:rFonts w:ascii="Courier New" w:hAnsi="Courier New" w:cs="Courier New"/>
          <w:noProof/>
          <w:sz w:val="22"/>
          <w:szCs w:val="22"/>
        </w:rPr>
        <w:drawing>
          <wp:inline distT="0" distB="0" distL="0" distR="0" wp14:anchorId="52BE31DF" wp14:editId="66890867">
            <wp:extent cx="5486400" cy="545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545690"/>
                    </a:xfrm>
                    <a:prstGeom prst="rect">
                      <a:avLst/>
                    </a:prstGeom>
                    <a:noFill/>
                    <a:ln>
                      <a:noFill/>
                    </a:ln>
                  </pic:spPr>
                </pic:pic>
              </a:graphicData>
            </a:graphic>
          </wp:inline>
        </w:drawing>
      </w:r>
    </w:p>
    <w:p w14:paraId="0D88E4DD" w14:textId="2E023730" w:rsidR="008400B2" w:rsidRDefault="00AE15B1" w:rsidP="007563FF">
      <w:pPr>
        <w:pStyle w:val="LabSteps"/>
        <w:keepNext/>
        <w:keepLines/>
        <w:numPr>
          <w:ilvl w:val="1"/>
          <w:numId w:val="12"/>
        </w:numPr>
      </w:pPr>
      <w:r>
        <w:t>Now that we have built our model, lets go ahead and test it on our test data to see how good it predicts by using our precision, recall and accuracy metrics.</w:t>
      </w:r>
    </w:p>
    <w:p w14:paraId="3841C650" w14:textId="50E84357" w:rsidR="00AE15B1" w:rsidRDefault="00AE15B1" w:rsidP="00AE15B1">
      <w:pPr>
        <w:pStyle w:val="LabSteps"/>
        <w:keepNext/>
        <w:keepLines/>
        <w:numPr>
          <w:ilvl w:val="0"/>
          <w:numId w:val="0"/>
        </w:numPr>
        <w:ind w:left="612"/>
      </w:pPr>
      <w:proofErr w:type="spellStart"/>
      <w:proofErr w:type="gramStart"/>
      <w:r w:rsidRPr="00AE15B1">
        <w:t>val</w:t>
      </w:r>
      <w:proofErr w:type="spellEnd"/>
      <w:proofErr w:type="gramEnd"/>
      <w:r w:rsidRPr="00AE15B1">
        <w:t xml:space="preserve"> results = </w:t>
      </w:r>
      <w:proofErr w:type="spellStart"/>
      <w:r w:rsidRPr="00AE15B1">
        <w:t>model_lr.transform</w:t>
      </w:r>
      <w:proofErr w:type="spellEnd"/>
      <w:r w:rsidRPr="00AE15B1">
        <w:t>(</w:t>
      </w:r>
      <w:proofErr w:type="spellStart"/>
      <w:r w:rsidRPr="00AE15B1">
        <w:t>testData</w:t>
      </w:r>
      <w:proofErr w:type="spellEnd"/>
      <w:r w:rsidRPr="00AE15B1">
        <w:t>).cache()</w:t>
      </w:r>
      <w:r>
        <w:t xml:space="preserve"> </w:t>
      </w:r>
    </w:p>
    <w:p w14:paraId="4A1341AD" w14:textId="4C908BE7" w:rsidR="00AE15B1" w:rsidRDefault="00AE15B1" w:rsidP="00AE15B1">
      <w:pPr>
        <w:pStyle w:val="LabSteps"/>
        <w:keepNext/>
        <w:keepLines/>
        <w:numPr>
          <w:ilvl w:val="0"/>
          <w:numId w:val="0"/>
        </w:numPr>
        <w:ind w:left="612"/>
      </w:pPr>
      <w:proofErr w:type="spellStart"/>
      <w:proofErr w:type="gramStart"/>
      <w:r>
        <w:t>val</w:t>
      </w:r>
      <w:proofErr w:type="spellEnd"/>
      <w:proofErr w:type="gramEnd"/>
      <w:r>
        <w:t xml:space="preserve"> res=</w:t>
      </w:r>
      <w:proofErr w:type="spellStart"/>
      <w:r>
        <w:t>results.select</w:t>
      </w:r>
      <w:proofErr w:type="spellEnd"/>
      <w:r>
        <w:t>("</w:t>
      </w:r>
      <w:proofErr w:type="spellStart"/>
      <w:r>
        <w:t>prediction","label</w:t>
      </w:r>
      <w:proofErr w:type="spellEnd"/>
      <w:r>
        <w:t>")</w:t>
      </w:r>
      <w:r>
        <w:br/>
      </w:r>
      <w:r>
        <w:t xml:space="preserve">    .</w:t>
      </w:r>
      <w:proofErr w:type="spellStart"/>
      <w:r>
        <w:t>withColumn</w:t>
      </w:r>
      <w:proofErr w:type="spellEnd"/>
      <w:r>
        <w:t>("</w:t>
      </w:r>
      <w:proofErr w:type="spellStart"/>
      <w:r>
        <w:t>tp</w:t>
      </w:r>
      <w:proofErr w:type="spellEnd"/>
      <w:r>
        <w:t>", when($"label" === 1 &amp;&amp; $"prediction" === 1, 1.0).otherwise(0))</w:t>
      </w:r>
      <w:r>
        <w:br/>
      </w:r>
      <w:r>
        <w:t xml:space="preserve">    .</w:t>
      </w:r>
      <w:proofErr w:type="spellStart"/>
      <w:r>
        <w:t>withColumn</w:t>
      </w:r>
      <w:proofErr w:type="spellEnd"/>
      <w:r>
        <w:t>("</w:t>
      </w:r>
      <w:proofErr w:type="spellStart"/>
      <w:r>
        <w:t>tn</w:t>
      </w:r>
      <w:proofErr w:type="spellEnd"/>
      <w:r>
        <w:t>", when($"label" === 0 &amp;&amp; $"prediction" === 0, 1.0).otherwise(0))</w:t>
      </w:r>
      <w:r>
        <w:br/>
      </w:r>
      <w:r>
        <w:t xml:space="preserve">    .</w:t>
      </w:r>
      <w:proofErr w:type="spellStart"/>
      <w:r>
        <w:t>withColumn</w:t>
      </w:r>
      <w:proofErr w:type="spellEnd"/>
      <w:r>
        <w:t>("</w:t>
      </w:r>
      <w:proofErr w:type="spellStart"/>
      <w:r>
        <w:t>fp</w:t>
      </w:r>
      <w:proofErr w:type="spellEnd"/>
      <w:r>
        <w:t>", when($"label" === 0 &amp;&amp; $"prediction" === 1, 1.0).otherwise(0))</w:t>
      </w:r>
      <w:r>
        <w:br/>
      </w:r>
      <w:r>
        <w:t xml:space="preserve">    .</w:t>
      </w:r>
      <w:proofErr w:type="spellStart"/>
      <w:r>
        <w:t>withColumn</w:t>
      </w:r>
      <w:proofErr w:type="spellEnd"/>
      <w:r>
        <w:t>("</w:t>
      </w:r>
      <w:proofErr w:type="spellStart"/>
      <w:r>
        <w:t>fn</w:t>
      </w:r>
      <w:proofErr w:type="spellEnd"/>
      <w:r>
        <w:t>", when($"label" === 1 &amp;&amp; $"prediction" === 0, 1.0).otherwise(0))</w:t>
      </w:r>
      <w:r>
        <w:br/>
      </w:r>
      <w:r>
        <w:t xml:space="preserve">    .</w:t>
      </w:r>
      <w:proofErr w:type="spellStart"/>
      <w:r>
        <w:t>withColumn</w:t>
      </w:r>
      <w:proofErr w:type="spellEnd"/>
      <w:r>
        <w:t>("</w:t>
      </w:r>
      <w:proofErr w:type="spellStart"/>
      <w:r>
        <w:t>toGroup</w:t>
      </w:r>
      <w:proofErr w:type="spellEnd"/>
      <w:r>
        <w:t>", when($"label" === 0, "a").otherwise("a"))    .</w:t>
      </w:r>
      <w:proofErr w:type="spellStart"/>
      <w:r>
        <w:t>groupBy</w:t>
      </w:r>
      <w:proofErr w:type="spellEnd"/>
      <w:r>
        <w:t>("</w:t>
      </w:r>
      <w:proofErr w:type="spellStart"/>
      <w:r>
        <w:t>toGroup</w:t>
      </w:r>
      <w:proofErr w:type="spellEnd"/>
      <w:r>
        <w:t>")</w:t>
      </w:r>
      <w:r>
        <w:br/>
      </w:r>
      <w:r>
        <w:t xml:space="preserve">    .</w:t>
      </w:r>
      <w:proofErr w:type="spellStart"/>
      <w:r>
        <w:t>agg</w:t>
      </w:r>
      <w:proofErr w:type="spellEnd"/>
      <w:r>
        <w:t>("</w:t>
      </w:r>
      <w:proofErr w:type="spellStart"/>
      <w:r>
        <w:t>tp</w:t>
      </w:r>
      <w:proofErr w:type="spellEnd"/>
      <w:r>
        <w:t>" -&gt; "sum","</w:t>
      </w:r>
      <w:proofErr w:type="spellStart"/>
      <w:r>
        <w:t>tn</w:t>
      </w:r>
      <w:proofErr w:type="spellEnd"/>
      <w:r>
        <w:t>" -&gt; "sum","</w:t>
      </w:r>
      <w:proofErr w:type="spellStart"/>
      <w:r>
        <w:t>fp</w:t>
      </w:r>
      <w:proofErr w:type="spellEnd"/>
      <w:r>
        <w:t>" -&gt; "sum","</w:t>
      </w:r>
      <w:proofErr w:type="spellStart"/>
      <w:r>
        <w:t>fn</w:t>
      </w:r>
      <w:proofErr w:type="spellEnd"/>
      <w:r>
        <w:t>" -&gt; "sum")</w:t>
      </w:r>
      <w:r>
        <w:br/>
        <w:t xml:space="preserve"> </w:t>
      </w:r>
      <w:r>
        <w:t xml:space="preserve">   .collect()</w:t>
      </w:r>
    </w:p>
    <w:p w14:paraId="3362C59C" w14:textId="6FBB7955" w:rsidR="00AE15B1" w:rsidRDefault="00AE15B1" w:rsidP="00AE15B1">
      <w:pPr>
        <w:pStyle w:val="LabSteps"/>
        <w:keepNext/>
        <w:keepLines/>
        <w:numPr>
          <w:ilvl w:val="0"/>
          <w:numId w:val="0"/>
        </w:numPr>
        <w:ind w:left="612"/>
      </w:pPr>
      <w:r>
        <w:rPr>
          <w:noProof/>
        </w:rPr>
        <w:drawing>
          <wp:inline distT="0" distB="0" distL="0" distR="0" wp14:anchorId="452DE63F" wp14:editId="69AC2E50">
            <wp:extent cx="5486400" cy="1526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1526650"/>
                    </a:xfrm>
                    <a:prstGeom prst="rect">
                      <a:avLst/>
                    </a:prstGeom>
                    <a:noFill/>
                    <a:ln>
                      <a:noFill/>
                    </a:ln>
                  </pic:spPr>
                </pic:pic>
              </a:graphicData>
            </a:graphic>
          </wp:inline>
        </w:drawing>
      </w:r>
    </w:p>
    <w:p w14:paraId="7FFF185A" w14:textId="5BB4E122" w:rsidR="00AE15B1" w:rsidRPr="00AE15B1" w:rsidRDefault="00AE15B1" w:rsidP="00AE15B1">
      <w:pPr>
        <w:pStyle w:val="LabSteps"/>
        <w:keepNext/>
        <w:keepLines/>
        <w:numPr>
          <w:ilvl w:val="0"/>
          <w:numId w:val="0"/>
        </w:numPr>
        <w:ind w:left="612"/>
        <w:rPr>
          <w:rFonts w:ascii="Courier New" w:hAnsi="Courier New" w:cs="Courier New"/>
          <w:sz w:val="22"/>
          <w:szCs w:val="22"/>
        </w:rPr>
      </w:pPr>
      <w:proofErr w:type="spellStart"/>
      <w:proofErr w:type="gramStart"/>
      <w:r w:rsidRPr="00AE15B1">
        <w:rPr>
          <w:rFonts w:ascii="Courier New" w:hAnsi="Courier New" w:cs="Courier New"/>
          <w:sz w:val="22"/>
          <w:szCs w:val="22"/>
        </w:rPr>
        <w:t>val</w:t>
      </w:r>
      <w:proofErr w:type="spellEnd"/>
      <w:proofErr w:type="gramEnd"/>
      <w:r w:rsidRPr="00AE15B1">
        <w:rPr>
          <w:rFonts w:ascii="Courier New" w:hAnsi="Courier New" w:cs="Courier New"/>
          <w:sz w:val="22"/>
          <w:szCs w:val="22"/>
        </w:rPr>
        <w:t xml:space="preserve"> </w:t>
      </w:r>
      <w:proofErr w:type="spellStart"/>
      <w:r w:rsidRPr="00AE15B1">
        <w:rPr>
          <w:rFonts w:ascii="Courier New" w:hAnsi="Courier New" w:cs="Courier New"/>
          <w:sz w:val="22"/>
          <w:szCs w:val="22"/>
        </w:rPr>
        <w:t>tp</w:t>
      </w:r>
      <w:proofErr w:type="spellEnd"/>
      <w:r w:rsidRPr="00AE15B1">
        <w:rPr>
          <w:rFonts w:ascii="Courier New" w:hAnsi="Courier New" w:cs="Courier New"/>
          <w:sz w:val="22"/>
          <w:szCs w:val="22"/>
        </w:rPr>
        <w:t xml:space="preserve"> = res(0).</w:t>
      </w:r>
      <w:proofErr w:type="spellStart"/>
      <w:r w:rsidRPr="00AE15B1">
        <w:rPr>
          <w:rFonts w:ascii="Courier New" w:hAnsi="Courier New" w:cs="Courier New"/>
          <w:sz w:val="22"/>
          <w:szCs w:val="22"/>
        </w:rPr>
        <w:t>getDouble</w:t>
      </w:r>
      <w:proofErr w:type="spellEnd"/>
      <w:r w:rsidRPr="00AE15B1">
        <w:rPr>
          <w:rFonts w:ascii="Courier New" w:hAnsi="Courier New" w:cs="Courier New"/>
          <w:sz w:val="22"/>
          <w:szCs w:val="22"/>
        </w:rPr>
        <w:t>(1)</w:t>
      </w:r>
      <w:r w:rsidRPr="00AE15B1">
        <w:rPr>
          <w:rFonts w:ascii="Courier New" w:hAnsi="Courier New" w:cs="Courier New"/>
          <w:sz w:val="22"/>
          <w:szCs w:val="22"/>
        </w:rPr>
        <w:br/>
      </w:r>
      <w:proofErr w:type="spellStart"/>
      <w:r w:rsidRPr="00AE15B1">
        <w:rPr>
          <w:rFonts w:ascii="Courier New" w:hAnsi="Courier New" w:cs="Courier New"/>
          <w:sz w:val="22"/>
          <w:szCs w:val="22"/>
        </w:rPr>
        <w:t>val</w:t>
      </w:r>
      <w:proofErr w:type="spellEnd"/>
      <w:r w:rsidRPr="00AE15B1">
        <w:rPr>
          <w:rFonts w:ascii="Courier New" w:hAnsi="Courier New" w:cs="Courier New"/>
          <w:sz w:val="22"/>
          <w:szCs w:val="22"/>
        </w:rPr>
        <w:t xml:space="preserve"> </w:t>
      </w:r>
      <w:proofErr w:type="spellStart"/>
      <w:r w:rsidRPr="00AE15B1">
        <w:rPr>
          <w:rFonts w:ascii="Courier New" w:hAnsi="Courier New" w:cs="Courier New"/>
          <w:sz w:val="22"/>
          <w:szCs w:val="22"/>
        </w:rPr>
        <w:t>tn</w:t>
      </w:r>
      <w:proofErr w:type="spellEnd"/>
      <w:r w:rsidRPr="00AE15B1">
        <w:rPr>
          <w:rFonts w:ascii="Courier New" w:hAnsi="Courier New" w:cs="Courier New"/>
          <w:sz w:val="22"/>
          <w:szCs w:val="22"/>
        </w:rPr>
        <w:t xml:space="preserve"> = res(0).</w:t>
      </w:r>
      <w:proofErr w:type="spellStart"/>
      <w:r w:rsidRPr="00AE15B1">
        <w:rPr>
          <w:rFonts w:ascii="Courier New" w:hAnsi="Courier New" w:cs="Courier New"/>
          <w:sz w:val="22"/>
          <w:szCs w:val="22"/>
        </w:rPr>
        <w:t>getDouble</w:t>
      </w:r>
      <w:proofErr w:type="spellEnd"/>
      <w:r w:rsidRPr="00AE15B1">
        <w:rPr>
          <w:rFonts w:ascii="Courier New" w:hAnsi="Courier New" w:cs="Courier New"/>
          <w:sz w:val="22"/>
          <w:szCs w:val="22"/>
        </w:rPr>
        <w:t>(2)</w:t>
      </w:r>
      <w:r w:rsidRPr="00AE15B1">
        <w:rPr>
          <w:rFonts w:ascii="Courier New" w:hAnsi="Courier New" w:cs="Courier New"/>
          <w:sz w:val="22"/>
          <w:szCs w:val="22"/>
        </w:rPr>
        <w:br/>
      </w:r>
      <w:proofErr w:type="spellStart"/>
      <w:r w:rsidRPr="00AE15B1">
        <w:rPr>
          <w:rFonts w:ascii="Courier New" w:hAnsi="Courier New" w:cs="Courier New"/>
          <w:sz w:val="22"/>
          <w:szCs w:val="22"/>
        </w:rPr>
        <w:t>val</w:t>
      </w:r>
      <w:proofErr w:type="spellEnd"/>
      <w:r w:rsidRPr="00AE15B1">
        <w:rPr>
          <w:rFonts w:ascii="Courier New" w:hAnsi="Courier New" w:cs="Courier New"/>
          <w:sz w:val="22"/>
          <w:szCs w:val="22"/>
        </w:rPr>
        <w:t xml:space="preserve"> </w:t>
      </w:r>
      <w:proofErr w:type="spellStart"/>
      <w:r w:rsidRPr="00AE15B1">
        <w:rPr>
          <w:rFonts w:ascii="Courier New" w:hAnsi="Courier New" w:cs="Courier New"/>
          <w:sz w:val="22"/>
          <w:szCs w:val="22"/>
        </w:rPr>
        <w:t>fp</w:t>
      </w:r>
      <w:proofErr w:type="spellEnd"/>
      <w:r w:rsidRPr="00AE15B1">
        <w:rPr>
          <w:rFonts w:ascii="Courier New" w:hAnsi="Courier New" w:cs="Courier New"/>
          <w:sz w:val="22"/>
          <w:szCs w:val="22"/>
        </w:rPr>
        <w:t xml:space="preserve"> = res(0).</w:t>
      </w:r>
      <w:proofErr w:type="spellStart"/>
      <w:r w:rsidRPr="00AE15B1">
        <w:rPr>
          <w:rFonts w:ascii="Courier New" w:hAnsi="Courier New" w:cs="Courier New"/>
          <w:sz w:val="22"/>
          <w:szCs w:val="22"/>
        </w:rPr>
        <w:t>getDouble</w:t>
      </w:r>
      <w:proofErr w:type="spellEnd"/>
      <w:r w:rsidRPr="00AE15B1">
        <w:rPr>
          <w:rFonts w:ascii="Courier New" w:hAnsi="Courier New" w:cs="Courier New"/>
          <w:sz w:val="22"/>
          <w:szCs w:val="22"/>
        </w:rPr>
        <w:t>(3)</w:t>
      </w:r>
      <w:r w:rsidRPr="00AE15B1">
        <w:rPr>
          <w:rFonts w:ascii="Courier New" w:hAnsi="Courier New" w:cs="Courier New"/>
          <w:sz w:val="22"/>
          <w:szCs w:val="22"/>
        </w:rPr>
        <w:br/>
      </w:r>
      <w:proofErr w:type="spellStart"/>
      <w:r w:rsidRPr="00AE15B1">
        <w:rPr>
          <w:rFonts w:ascii="Courier New" w:hAnsi="Courier New" w:cs="Courier New"/>
          <w:sz w:val="22"/>
          <w:szCs w:val="22"/>
        </w:rPr>
        <w:t>val</w:t>
      </w:r>
      <w:proofErr w:type="spellEnd"/>
      <w:r w:rsidRPr="00AE15B1">
        <w:rPr>
          <w:rFonts w:ascii="Courier New" w:hAnsi="Courier New" w:cs="Courier New"/>
          <w:sz w:val="22"/>
          <w:szCs w:val="22"/>
        </w:rPr>
        <w:t xml:space="preserve"> </w:t>
      </w:r>
      <w:proofErr w:type="spellStart"/>
      <w:r w:rsidRPr="00AE15B1">
        <w:rPr>
          <w:rFonts w:ascii="Courier New" w:hAnsi="Courier New" w:cs="Courier New"/>
          <w:sz w:val="22"/>
          <w:szCs w:val="22"/>
        </w:rPr>
        <w:t>fn</w:t>
      </w:r>
      <w:proofErr w:type="spellEnd"/>
      <w:r w:rsidRPr="00AE15B1">
        <w:rPr>
          <w:rFonts w:ascii="Courier New" w:hAnsi="Courier New" w:cs="Courier New"/>
          <w:sz w:val="22"/>
          <w:szCs w:val="22"/>
        </w:rPr>
        <w:t xml:space="preserve"> = res(0).</w:t>
      </w:r>
      <w:proofErr w:type="spellStart"/>
      <w:r w:rsidRPr="00AE15B1">
        <w:rPr>
          <w:rFonts w:ascii="Courier New" w:hAnsi="Courier New" w:cs="Courier New"/>
          <w:sz w:val="22"/>
          <w:szCs w:val="22"/>
        </w:rPr>
        <w:t>getDouble</w:t>
      </w:r>
      <w:proofErr w:type="spellEnd"/>
      <w:r w:rsidRPr="00AE15B1">
        <w:rPr>
          <w:rFonts w:ascii="Courier New" w:hAnsi="Courier New" w:cs="Courier New"/>
          <w:sz w:val="22"/>
          <w:szCs w:val="22"/>
        </w:rPr>
        <w:t>(4)</w:t>
      </w:r>
      <w:r w:rsidRPr="00AE15B1">
        <w:rPr>
          <w:rFonts w:ascii="Courier New" w:hAnsi="Courier New" w:cs="Courier New"/>
          <w:sz w:val="22"/>
          <w:szCs w:val="22"/>
        </w:rPr>
        <w:br/>
      </w:r>
      <w:proofErr w:type="spellStart"/>
      <w:r w:rsidRPr="00AE15B1">
        <w:rPr>
          <w:rFonts w:ascii="Courier New" w:hAnsi="Courier New" w:cs="Courier New"/>
          <w:sz w:val="22"/>
          <w:szCs w:val="22"/>
        </w:rPr>
        <w:t>val</w:t>
      </w:r>
      <w:proofErr w:type="spellEnd"/>
      <w:r w:rsidRPr="00AE15B1">
        <w:rPr>
          <w:rFonts w:ascii="Courier New" w:hAnsi="Courier New" w:cs="Courier New"/>
          <w:sz w:val="22"/>
          <w:szCs w:val="22"/>
        </w:rPr>
        <w:t xml:space="preserve"> precision = </w:t>
      </w:r>
      <w:proofErr w:type="spellStart"/>
      <w:r w:rsidRPr="00AE15B1">
        <w:rPr>
          <w:rFonts w:ascii="Courier New" w:hAnsi="Courier New" w:cs="Courier New"/>
          <w:sz w:val="22"/>
          <w:szCs w:val="22"/>
        </w:rPr>
        <w:t>tp</w:t>
      </w:r>
      <w:proofErr w:type="spellEnd"/>
      <w:r w:rsidRPr="00AE15B1">
        <w:rPr>
          <w:rFonts w:ascii="Courier New" w:hAnsi="Courier New" w:cs="Courier New"/>
          <w:sz w:val="22"/>
          <w:szCs w:val="22"/>
        </w:rPr>
        <w:t xml:space="preserve"> / (</w:t>
      </w:r>
      <w:proofErr w:type="spellStart"/>
      <w:r w:rsidRPr="00AE15B1">
        <w:rPr>
          <w:rFonts w:ascii="Courier New" w:hAnsi="Courier New" w:cs="Courier New"/>
          <w:sz w:val="22"/>
          <w:szCs w:val="22"/>
        </w:rPr>
        <w:t>tp+fp</w:t>
      </w:r>
      <w:proofErr w:type="spellEnd"/>
      <w:r w:rsidRPr="00AE15B1">
        <w:rPr>
          <w:rFonts w:ascii="Courier New" w:hAnsi="Courier New" w:cs="Courier New"/>
          <w:sz w:val="22"/>
          <w:szCs w:val="22"/>
        </w:rPr>
        <w:t>)</w:t>
      </w:r>
      <w:r w:rsidRPr="00AE15B1">
        <w:rPr>
          <w:rFonts w:ascii="Courier New" w:hAnsi="Courier New" w:cs="Courier New"/>
          <w:sz w:val="22"/>
          <w:szCs w:val="22"/>
        </w:rPr>
        <w:br/>
      </w:r>
      <w:proofErr w:type="spellStart"/>
      <w:r w:rsidRPr="00AE15B1">
        <w:rPr>
          <w:rFonts w:ascii="Courier New" w:hAnsi="Courier New" w:cs="Courier New"/>
          <w:sz w:val="22"/>
          <w:szCs w:val="22"/>
        </w:rPr>
        <w:t>val</w:t>
      </w:r>
      <w:proofErr w:type="spellEnd"/>
      <w:r w:rsidRPr="00AE15B1">
        <w:rPr>
          <w:rFonts w:ascii="Courier New" w:hAnsi="Courier New" w:cs="Courier New"/>
          <w:sz w:val="22"/>
          <w:szCs w:val="22"/>
        </w:rPr>
        <w:t xml:space="preserve"> recall = </w:t>
      </w:r>
      <w:proofErr w:type="spellStart"/>
      <w:r w:rsidRPr="00AE15B1">
        <w:rPr>
          <w:rFonts w:ascii="Courier New" w:hAnsi="Courier New" w:cs="Courier New"/>
          <w:sz w:val="22"/>
          <w:szCs w:val="22"/>
        </w:rPr>
        <w:t>tp</w:t>
      </w:r>
      <w:proofErr w:type="spellEnd"/>
      <w:r w:rsidRPr="00AE15B1">
        <w:rPr>
          <w:rFonts w:ascii="Courier New" w:hAnsi="Courier New" w:cs="Courier New"/>
          <w:sz w:val="22"/>
          <w:szCs w:val="22"/>
        </w:rPr>
        <w:t xml:space="preserve"> / (</w:t>
      </w:r>
      <w:proofErr w:type="spellStart"/>
      <w:r w:rsidRPr="00AE15B1">
        <w:rPr>
          <w:rFonts w:ascii="Courier New" w:hAnsi="Courier New" w:cs="Courier New"/>
          <w:sz w:val="22"/>
          <w:szCs w:val="22"/>
        </w:rPr>
        <w:t>tp+fn</w:t>
      </w:r>
      <w:proofErr w:type="spellEnd"/>
      <w:r w:rsidRPr="00AE15B1">
        <w:rPr>
          <w:rFonts w:ascii="Courier New" w:hAnsi="Courier New" w:cs="Courier New"/>
          <w:sz w:val="22"/>
          <w:szCs w:val="22"/>
        </w:rPr>
        <w:t>)</w:t>
      </w:r>
      <w:r w:rsidRPr="00AE15B1">
        <w:rPr>
          <w:rFonts w:ascii="Courier New" w:hAnsi="Courier New" w:cs="Courier New"/>
          <w:sz w:val="22"/>
          <w:szCs w:val="22"/>
        </w:rPr>
        <w:br/>
      </w:r>
      <w:proofErr w:type="spellStart"/>
      <w:r w:rsidRPr="00AE15B1">
        <w:rPr>
          <w:rFonts w:ascii="Courier New" w:hAnsi="Courier New" w:cs="Courier New"/>
          <w:sz w:val="22"/>
          <w:szCs w:val="22"/>
        </w:rPr>
        <w:t>val</w:t>
      </w:r>
      <w:proofErr w:type="spellEnd"/>
      <w:r w:rsidRPr="00AE15B1">
        <w:rPr>
          <w:rFonts w:ascii="Courier New" w:hAnsi="Courier New" w:cs="Courier New"/>
          <w:sz w:val="22"/>
          <w:szCs w:val="22"/>
        </w:rPr>
        <w:t xml:space="preserve"> accuracy = (</w:t>
      </w:r>
      <w:proofErr w:type="spellStart"/>
      <w:r w:rsidRPr="00AE15B1">
        <w:rPr>
          <w:rFonts w:ascii="Courier New" w:hAnsi="Courier New" w:cs="Courier New"/>
          <w:sz w:val="22"/>
          <w:szCs w:val="22"/>
        </w:rPr>
        <w:t>tp+tn</w:t>
      </w:r>
      <w:proofErr w:type="spellEnd"/>
      <w:r w:rsidRPr="00AE15B1">
        <w:rPr>
          <w:rFonts w:ascii="Courier New" w:hAnsi="Courier New" w:cs="Courier New"/>
          <w:sz w:val="22"/>
          <w:szCs w:val="22"/>
        </w:rPr>
        <w:t>) / (</w:t>
      </w:r>
      <w:proofErr w:type="spellStart"/>
      <w:r w:rsidRPr="00AE15B1">
        <w:rPr>
          <w:rFonts w:ascii="Courier New" w:hAnsi="Courier New" w:cs="Courier New"/>
          <w:sz w:val="22"/>
          <w:szCs w:val="22"/>
        </w:rPr>
        <w:t>tp+tn+fp+fn</w:t>
      </w:r>
      <w:proofErr w:type="spellEnd"/>
      <w:r w:rsidRPr="00AE15B1">
        <w:rPr>
          <w:rFonts w:ascii="Courier New" w:hAnsi="Courier New" w:cs="Courier New"/>
          <w:sz w:val="22"/>
          <w:szCs w:val="22"/>
        </w:rPr>
        <w:t>)</w:t>
      </w:r>
    </w:p>
    <w:p w14:paraId="3742A107" w14:textId="309FBFE7" w:rsidR="0058349C" w:rsidRDefault="00AE15B1" w:rsidP="006224D1">
      <w:r>
        <w:rPr>
          <w:noProof/>
        </w:rPr>
        <w:drawing>
          <wp:inline distT="0" distB="0" distL="0" distR="0" wp14:anchorId="219010C2" wp14:editId="7793A0B4">
            <wp:extent cx="5486400" cy="32883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288309"/>
                    </a:xfrm>
                    <a:prstGeom prst="rect">
                      <a:avLst/>
                    </a:prstGeom>
                    <a:noFill/>
                    <a:ln>
                      <a:noFill/>
                    </a:ln>
                  </pic:spPr>
                </pic:pic>
              </a:graphicData>
            </a:graphic>
          </wp:inline>
        </w:drawing>
      </w:r>
    </w:p>
    <w:bookmarkEnd w:id="1"/>
    <w:sectPr w:rsidR="0058349C" w:rsidSect="004E3600">
      <w:footerReference w:type="even" r:id="rId17"/>
      <w:footerReference w:type="default" r:id="rId18"/>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4C3B30" w14:textId="77777777" w:rsidR="008400B2" w:rsidRDefault="008400B2" w:rsidP="00EC0CAF">
      <w:r>
        <w:separator/>
      </w:r>
    </w:p>
  </w:endnote>
  <w:endnote w:type="continuationSeparator" w:id="0">
    <w:p w14:paraId="337D0BC0" w14:textId="77777777" w:rsidR="008400B2" w:rsidRDefault="008400B2" w:rsidP="00EC0C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79ABEE" w14:textId="3305E11C" w:rsidR="008400B2" w:rsidRPr="004E3600" w:rsidRDefault="008400B2">
    <w:pPr>
      <w:pStyle w:val="Footer"/>
      <w:rPr>
        <w:sz w:val="20"/>
        <w:szCs w:val="20"/>
      </w:rPr>
    </w:pPr>
    <w:r>
      <w:rPr>
        <w:rStyle w:val="PageNumber"/>
      </w:rPr>
      <w:fldChar w:fldCharType="begin"/>
    </w:r>
    <w:r>
      <w:rPr>
        <w:rStyle w:val="PageNumber"/>
      </w:rPr>
      <w:instrText xml:space="preserve"> PAGE </w:instrText>
    </w:r>
    <w:r>
      <w:rPr>
        <w:rStyle w:val="PageNumber"/>
      </w:rPr>
      <w:fldChar w:fldCharType="separate"/>
    </w:r>
    <w:r w:rsidR="00B6523B">
      <w:rPr>
        <w:rStyle w:val="PageNumber"/>
        <w:noProof/>
      </w:rPr>
      <w:t>6</w:t>
    </w:r>
    <w:r>
      <w:rPr>
        <w:rStyle w:val="PageNumber"/>
      </w:rPr>
      <w:fldChar w:fldCharType="end"/>
    </w:r>
    <w:r>
      <w:rPr>
        <w:rStyle w:val="PageNumber"/>
      </w:rPr>
      <w:tab/>
    </w:r>
    <w:r>
      <w:rPr>
        <w:rStyle w:val="PageNumber"/>
      </w:rPr>
      <w:tab/>
    </w:r>
    <w:r w:rsidRPr="004E3600">
      <w:rPr>
        <w:rStyle w:val="PageNumber"/>
        <w:sz w:val="20"/>
        <w:szCs w:val="20"/>
      </w:rPr>
      <w:t xml:space="preserve">Copyright </w:t>
    </w:r>
    <w:r w:rsidRPr="004E3600">
      <w:rPr>
        <w:rFonts w:ascii="Lucida Grande" w:hAnsi="Lucida Grande" w:cs="Lucida Grande"/>
        <w:b/>
        <w:color w:val="000000"/>
        <w:sz w:val="20"/>
        <w:szCs w:val="20"/>
      </w:rPr>
      <w:t>©</w:t>
    </w:r>
    <w:r>
      <w:rPr>
        <w:rStyle w:val="PageNumber"/>
        <w:sz w:val="20"/>
        <w:szCs w:val="20"/>
      </w:rPr>
      <w:t xml:space="preserve"> 2015</w:t>
    </w:r>
    <w:r w:rsidRPr="004E3600">
      <w:rPr>
        <w:rStyle w:val="PageNumber"/>
        <w:sz w:val="20"/>
        <w:szCs w:val="20"/>
      </w:rPr>
      <w:t>, Hortonworks, Inc.</w:t>
    </w:r>
    <w:r>
      <w:rPr>
        <w:rStyle w:val="PageNumber"/>
        <w:sz w:val="20"/>
        <w:szCs w:val="20"/>
      </w:rPr>
      <w:t xml:space="preserve"> All rights reserved.</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EC4E22" w14:textId="022E13AF" w:rsidR="008400B2" w:rsidRDefault="008400B2" w:rsidP="004E3600">
    <w:pPr>
      <w:pStyle w:val="Footer"/>
      <w:tabs>
        <w:tab w:val="left" w:pos="440"/>
      </w:tabs>
    </w:pPr>
    <w:r w:rsidRPr="004E3600">
      <w:rPr>
        <w:rStyle w:val="PageNumber"/>
        <w:sz w:val="20"/>
        <w:szCs w:val="20"/>
      </w:rPr>
      <w:t xml:space="preserve">Copyright </w:t>
    </w:r>
    <w:r w:rsidRPr="004E3600">
      <w:rPr>
        <w:rFonts w:ascii="Lucida Grande" w:hAnsi="Lucida Grande" w:cs="Lucida Grande"/>
        <w:b/>
        <w:color w:val="000000"/>
        <w:sz w:val="20"/>
        <w:szCs w:val="20"/>
      </w:rPr>
      <w:t>©</w:t>
    </w:r>
    <w:r>
      <w:rPr>
        <w:rStyle w:val="PageNumber"/>
        <w:sz w:val="20"/>
        <w:szCs w:val="20"/>
      </w:rPr>
      <w:t xml:space="preserve"> 2015</w:t>
    </w:r>
    <w:r w:rsidRPr="004E3600">
      <w:rPr>
        <w:rStyle w:val="PageNumber"/>
        <w:sz w:val="20"/>
        <w:szCs w:val="20"/>
      </w:rPr>
      <w:t>, Hortonworks, Inc.</w:t>
    </w:r>
    <w:r>
      <w:rPr>
        <w:rStyle w:val="PageNumber"/>
        <w:sz w:val="20"/>
        <w:szCs w:val="20"/>
      </w:rPr>
      <w:t xml:space="preserve"> All rights reserved</w:t>
    </w:r>
    <w:r>
      <w:rPr>
        <w:rStyle w:val="PageNumber"/>
      </w:rPr>
      <w:tab/>
    </w:r>
    <w:r>
      <w:rPr>
        <w:rStyle w:val="PageNumber"/>
      </w:rPr>
      <w:fldChar w:fldCharType="begin"/>
    </w:r>
    <w:r>
      <w:rPr>
        <w:rStyle w:val="PageNumber"/>
      </w:rPr>
      <w:instrText xml:space="preserve"> PAGE </w:instrText>
    </w:r>
    <w:r>
      <w:rPr>
        <w:rStyle w:val="PageNumber"/>
      </w:rPr>
      <w:fldChar w:fldCharType="separate"/>
    </w:r>
    <w:r w:rsidR="00B6523B">
      <w:rPr>
        <w:rStyle w:val="PageNumber"/>
        <w:noProof/>
      </w:rPr>
      <w:t>7</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B8D756" w14:textId="77777777" w:rsidR="008400B2" w:rsidRDefault="008400B2" w:rsidP="00EC0CAF">
      <w:r>
        <w:separator/>
      </w:r>
    </w:p>
  </w:footnote>
  <w:footnote w:type="continuationSeparator" w:id="0">
    <w:p w14:paraId="2856068A" w14:textId="77777777" w:rsidR="008400B2" w:rsidRDefault="008400B2" w:rsidP="00EC0CA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952197"/>
    <w:multiLevelType w:val="multilevel"/>
    <w:tmpl w:val="A54E3340"/>
    <w:lvl w:ilvl="0">
      <w:start w:val="1"/>
      <w:numFmt w:val="decimal"/>
      <w:pStyle w:val="LabSteps"/>
      <w:suff w:val="space"/>
      <w:lvlText w:val="Step %1:"/>
      <w:lvlJc w:val="left"/>
      <w:pPr>
        <w:ind w:left="720" w:hanging="720"/>
      </w:pPr>
      <w:rPr>
        <w:rFonts w:hint="default"/>
        <w:b/>
        <w:bCs/>
        <w:i w:val="0"/>
        <w:iCs w:val="0"/>
        <w:caps w:val="0"/>
        <w:spacing w:val="0"/>
        <w:position w:val="0"/>
        <w14:stylisticSets/>
      </w:rPr>
    </w:lvl>
    <w:lvl w:ilvl="1">
      <w:start w:val="1"/>
      <w:numFmt w:val="decimal"/>
      <w:suff w:val="space"/>
      <w:lvlText w:val="%1.%2."/>
      <w:lvlJc w:val="left"/>
      <w:pPr>
        <w:ind w:left="612" w:hanging="36"/>
      </w:pPr>
      <w:rPr>
        <w:rFonts w:hint="default"/>
        <w:b/>
        <w:bCs/>
        <w:i w:val="0"/>
        <w:iCs w:val="0"/>
      </w:rPr>
    </w:lvl>
    <w:lvl w:ilvl="2">
      <w:start w:val="1"/>
      <w:numFmt w:val="decimal"/>
      <w:lvlText w:val="%1.%2.%3."/>
      <w:lvlJc w:val="left"/>
      <w:pPr>
        <w:ind w:left="1044" w:hanging="504"/>
      </w:pPr>
      <w:rPr>
        <w:rFonts w:hint="default"/>
      </w:rPr>
    </w:lvl>
    <w:lvl w:ilvl="3">
      <w:start w:val="1"/>
      <w:numFmt w:val="decimal"/>
      <w:lvlText w:val="%1.%2.%3.%4."/>
      <w:lvlJc w:val="left"/>
      <w:pPr>
        <w:ind w:left="1548" w:hanging="648"/>
      </w:pPr>
      <w:rPr>
        <w:rFonts w:hint="default"/>
      </w:rPr>
    </w:lvl>
    <w:lvl w:ilvl="4">
      <w:start w:val="1"/>
      <w:numFmt w:val="decimal"/>
      <w:lvlText w:val="%1.%2.%3.%4.%5."/>
      <w:lvlJc w:val="left"/>
      <w:pPr>
        <w:ind w:left="2052" w:hanging="792"/>
      </w:pPr>
      <w:rPr>
        <w:rFonts w:hint="default"/>
      </w:rPr>
    </w:lvl>
    <w:lvl w:ilvl="5">
      <w:start w:val="1"/>
      <w:numFmt w:val="decimal"/>
      <w:lvlText w:val="%1.%2.%3.%4.%5.%6."/>
      <w:lvlJc w:val="left"/>
      <w:pPr>
        <w:ind w:left="2556" w:hanging="936"/>
      </w:pPr>
      <w:rPr>
        <w:rFonts w:hint="default"/>
      </w:rPr>
    </w:lvl>
    <w:lvl w:ilvl="6">
      <w:start w:val="1"/>
      <w:numFmt w:val="decimal"/>
      <w:lvlText w:val="%1.%2.%3.%4.%5.%6.%7."/>
      <w:lvlJc w:val="left"/>
      <w:pPr>
        <w:ind w:left="3060" w:hanging="1080"/>
      </w:pPr>
      <w:rPr>
        <w:rFonts w:hint="default"/>
      </w:rPr>
    </w:lvl>
    <w:lvl w:ilvl="7">
      <w:start w:val="1"/>
      <w:numFmt w:val="decimal"/>
      <w:lvlText w:val="%1.%2.%3.%4.%5.%6.%7.%8."/>
      <w:lvlJc w:val="left"/>
      <w:pPr>
        <w:ind w:left="3564" w:hanging="1224"/>
      </w:pPr>
      <w:rPr>
        <w:rFonts w:hint="default"/>
      </w:rPr>
    </w:lvl>
    <w:lvl w:ilvl="8">
      <w:start w:val="1"/>
      <w:numFmt w:val="decimal"/>
      <w:lvlText w:val="%1.%2.%3.%4.%5.%6.%7.%8.%9."/>
      <w:lvlJc w:val="left"/>
      <w:pPr>
        <w:ind w:left="4140" w:hanging="1440"/>
      </w:pPr>
      <w:rPr>
        <w:rFont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hideSpellingErrors/>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0A2E"/>
    <w:rsid w:val="00000F38"/>
    <w:rsid w:val="00002951"/>
    <w:rsid w:val="000033D5"/>
    <w:rsid w:val="00003607"/>
    <w:rsid w:val="000036E4"/>
    <w:rsid w:val="00003ABD"/>
    <w:rsid w:val="000040D2"/>
    <w:rsid w:val="00004B0E"/>
    <w:rsid w:val="00004D3A"/>
    <w:rsid w:val="00004E25"/>
    <w:rsid w:val="0000509D"/>
    <w:rsid w:val="000060D7"/>
    <w:rsid w:val="00006949"/>
    <w:rsid w:val="00006990"/>
    <w:rsid w:val="000074A5"/>
    <w:rsid w:val="00007988"/>
    <w:rsid w:val="00007C96"/>
    <w:rsid w:val="00007FAF"/>
    <w:rsid w:val="00010169"/>
    <w:rsid w:val="00010787"/>
    <w:rsid w:val="000107DE"/>
    <w:rsid w:val="00010A75"/>
    <w:rsid w:val="00010B39"/>
    <w:rsid w:val="00010C69"/>
    <w:rsid w:val="0001226D"/>
    <w:rsid w:val="000122EA"/>
    <w:rsid w:val="0001242D"/>
    <w:rsid w:val="0001280E"/>
    <w:rsid w:val="00013541"/>
    <w:rsid w:val="00014259"/>
    <w:rsid w:val="00014A7F"/>
    <w:rsid w:val="00014D4E"/>
    <w:rsid w:val="000151ED"/>
    <w:rsid w:val="000153B7"/>
    <w:rsid w:val="00015550"/>
    <w:rsid w:val="00015CD3"/>
    <w:rsid w:val="000164CF"/>
    <w:rsid w:val="00016E34"/>
    <w:rsid w:val="00016F58"/>
    <w:rsid w:val="0001712C"/>
    <w:rsid w:val="000174ED"/>
    <w:rsid w:val="00017876"/>
    <w:rsid w:val="00017C24"/>
    <w:rsid w:val="0002008D"/>
    <w:rsid w:val="000200FF"/>
    <w:rsid w:val="00020148"/>
    <w:rsid w:val="0002026D"/>
    <w:rsid w:val="000208D8"/>
    <w:rsid w:val="00020C90"/>
    <w:rsid w:val="00020CE4"/>
    <w:rsid w:val="00020CF4"/>
    <w:rsid w:val="00020E21"/>
    <w:rsid w:val="000213BA"/>
    <w:rsid w:val="0002153F"/>
    <w:rsid w:val="00021574"/>
    <w:rsid w:val="00021AF5"/>
    <w:rsid w:val="00021B4B"/>
    <w:rsid w:val="00022B6A"/>
    <w:rsid w:val="00023D79"/>
    <w:rsid w:val="00025F51"/>
    <w:rsid w:val="000263F7"/>
    <w:rsid w:val="00026500"/>
    <w:rsid w:val="00026908"/>
    <w:rsid w:val="0002745E"/>
    <w:rsid w:val="00027463"/>
    <w:rsid w:val="000278D7"/>
    <w:rsid w:val="0003040C"/>
    <w:rsid w:val="00031A49"/>
    <w:rsid w:val="0003369E"/>
    <w:rsid w:val="000337E0"/>
    <w:rsid w:val="00033952"/>
    <w:rsid w:val="00033B79"/>
    <w:rsid w:val="000344BF"/>
    <w:rsid w:val="0003535A"/>
    <w:rsid w:val="000356F3"/>
    <w:rsid w:val="00036C24"/>
    <w:rsid w:val="00037624"/>
    <w:rsid w:val="0004117E"/>
    <w:rsid w:val="000422F7"/>
    <w:rsid w:val="000425C0"/>
    <w:rsid w:val="00042A07"/>
    <w:rsid w:val="00042D47"/>
    <w:rsid w:val="00045DA8"/>
    <w:rsid w:val="000467AF"/>
    <w:rsid w:val="00046A12"/>
    <w:rsid w:val="00046B8E"/>
    <w:rsid w:val="0004730E"/>
    <w:rsid w:val="00047F18"/>
    <w:rsid w:val="00050776"/>
    <w:rsid w:val="000509D8"/>
    <w:rsid w:val="00050D16"/>
    <w:rsid w:val="00050F88"/>
    <w:rsid w:val="00050FE8"/>
    <w:rsid w:val="00051CDC"/>
    <w:rsid w:val="00052EFF"/>
    <w:rsid w:val="0005316B"/>
    <w:rsid w:val="00053550"/>
    <w:rsid w:val="0005363B"/>
    <w:rsid w:val="00053718"/>
    <w:rsid w:val="000538D4"/>
    <w:rsid w:val="00053D37"/>
    <w:rsid w:val="000542D6"/>
    <w:rsid w:val="00054C16"/>
    <w:rsid w:val="0005649F"/>
    <w:rsid w:val="00056EE6"/>
    <w:rsid w:val="00057734"/>
    <w:rsid w:val="00057E15"/>
    <w:rsid w:val="000610C6"/>
    <w:rsid w:val="00061301"/>
    <w:rsid w:val="0006156D"/>
    <w:rsid w:val="0006162D"/>
    <w:rsid w:val="00061929"/>
    <w:rsid w:val="00061F50"/>
    <w:rsid w:val="00063559"/>
    <w:rsid w:val="000635FB"/>
    <w:rsid w:val="0006366B"/>
    <w:rsid w:val="00063A07"/>
    <w:rsid w:val="00065306"/>
    <w:rsid w:val="000657E7"/>
    <w:rsid w:val="000657E9"/>
    <w:rsid w:val="00066851"/>
    <w:rsid w:val="00066C4C"/>
    <w:rsid w:val="00067066"/>
    <w:rsid w:val="00067A36"/>
    <w:rsid w:val="00070B2E"/>
    <w:rsid w:val="00070C41"/>
    <w:rsid w:val="00071096"/>
    <w:rsid w:val="00071240"/>
    <w:rsid w:val="000715D1"/>
    <w:rsid w:val="00071AB0"/>
    <w:rsid w:val="00071D99"/>
    <w:rsid w:val="00072AB9"/>
    <w:rsid w:val="00072D44"/>
    <w:rsid w:val="00072FF2"/>
    <w:rsid w:val="000731C5"/>
    <w:rsid w:val="0007351E"/>
    <w:rsid w:val="000738B0"/>
    <w:rsid w:val="000742E1"/>
    <w:rsid w:val="00074475"/>
    <w:rsid w:val="00074702"/>
    <w:rsid w:val="0007498E"/>
    <w:rsid w:val="00074A99"/>
    <w:rsid w:val="00076341"/>
    <w:rsid w:val="00076EFF"/>
    <w:rsid w:val="0007705A"/>
    <w:rsid w:val="00077953"/>
    <w:rsid w:val="00080098"/>
    <w:rsid w:val="000804B7"/>
    <w:rsid w:val="0008063C"/>
    <w:rsid w:val="00080AD4"/>
    <w:rsid w:val="00081303"/>
    <w:rsid w:val="0008183C"/>
    <w:rsid w:val="00081BDD"/>
    <w:rsid w:val="00081DA5"/>
    <w:rsid w:val="000820D0"/>
    <w:rsid w:val="00082355"/>
    <w:rsid w:val="00082DE9"/>
    <w:rsid w:val="00084D88"/>
    <w:rsid w:val="000856CA"/>
    <w:rsid w:val="000856F4"/>
    <w:rsid w:val="000859B9"/>
    <w:rsid w:val="00085F78"/>
    <w:rsid w:val="00086035"/>
    <w:rsid w:val="000861A5"/>
    <w:rsid w:val="00086986"/>
    <w:rsid w:val="00087325"/>
    <w:rsid w:val="00087C04"/>
    <w:rsid w:val="00090882"/>
    <w:rsid w:val="0009118B"/>
    <w:rsid w:val="0009151E"/>
    <w:rsid w:val="00091B30"/>
    <w:rsid w:val="00091D45"/>
    <w:rsid w:val="00092227"/>
    <w:rsid w:val="00092589"/>
    <w:rsid w:val="00092891"/>
    <w:rsid w:val="00092F5A"/>
    <w:rsid w:val="00093480"/>
    <w:rsid w:val="00093524"/>
    <w:rsid w:val="00093AF3"/>
    <w:rsid w:val="00093CA8"/>
    <w:rsid w:val="00093F80"/>
    <w:rsid w:val="000941CA"/>
    <w:rsid w:val="000944AA"/>
    <w:rsid w:val="00094549"/>
    <w:rsid w:val="00094D5D"/>
    <w:rsid w:val="00095ACE"/>
    <w:rsid w:val="00095B72"/>
    <w:rsid w:val="00096253"/>
    <w:rsid w:val="000967D1"/>
    <w:rsid w:val="00096A38"/>
    <w:rsid w:val="00096E60"/>
    <w:rsid w:val="00096F74"/>
    <w:rsid w:val="000970A5"/>
    <w:rsid w:val="00097297"/>
    <w:rsid w:val="000974E6"/>
    <w:rsid w:val="0009783A"/>
    <w:rsid w:val="00097C7F"/>
    <w:rsid w:val="000A02A7"/>
    <w:rsid w:val="000A05F0"/>
    <w:rsid w:val="000A08F9"/>
    <w:rsid w:val="000A0AB1"/>
    <w:rsid w:val="000A1F87"/>
    <w:rsid w:val="000A2760"/>
    <w:rsid w:val="000A2AB3"/>
    <w:rsid w:val="000A3A1B"/>
    <w:rsid w:val="000A3BF6"/>
    <w:rsid w:val="000A46DC"/>
    <w:rsid w:val="000A5291"/>
    <w:rsid w:val="000A52D4"/>
    <w:rsid w:val="000A53F6"/>
    <w:rsid w:val="000A5A33"/>
    <w:rsid w:val="000A5F11"/>
    <w:rsid w:val="000A6E0B"/>
    <w:rsid w:val="000A7880"/>
    <w:rsid w:val="000A7FBB"/>
    <w:rsid w:val="000B0BFF"/>
    <w:rsid w:val="000B0FDB"/>
    <w:rsid w:val="000B1759"/>
    <w:rsid w:val="000B19F9"/>
    <w:rsid w:val="000B1C73"/>
    <w:rsid w:val="000B20E1"/>
    <w:rsid w:val="000B43A7"/>
    <w:rsid w:val="000B44E9"/>
    <w:rsid w:val="000B4777"/>
    <w:rsid w:val="000B4940"/>
    <w:rsid w:val="000B5077"/>
    <w:rsid w:val="000B50CF"/>
    <w:rsid w:val="000B58A3"/>
    <w:rsid w:val="000B5A0C"/>
    <w:rsid w:val="000B7C2C"/>
    <w:rsid w:val="000C0229"/>
    <w:rsid w:val="000C0A7E"/>
    <w:rsid w:val="000C2826"/>
    <w:rsid w:val="000C3086"/>
    <w:rsid w:val="000C3667"/>
    <w:rsid w:val="000C408C"/>
    <w:rsid w:val="000C40AE"/>
    <w:rsid w:val="000C4C55"/>
    <w:rsid w:val="000C4F78"/>
    <w:rsid w:val="000C5AF1"/>
    <w:rsid w:val="000C5B82"/>
    <w:rsid w:val="000C61DD"/>
    <w:rsid w:val="000C67CB"/>
    <w:rsid w:val="000C67DD"/>
    <w:rsid w:val="000C69E4"/>
    <w:rsid w:val="000C6A5E"/>
    <w:rsid w:val="000D05E2"/>
    <w:rsid w:val="000D07D8"/>
    <w:rsid w:val="000D09F1"/>
    <w:rsid w:val="000D0E29"/>
    <w:rsid w:val="000D10A1"/>
    <w:rsid w:val="000D1AE9"/>
    <w:rsid w:val="000D1B61"/>
    <w:rsid w:val="000D1D9B"/>
    <w:rsid w:val="000D1E42"/>
    <w:rsid w:val="000D2245"/>
    <w:rsid w:val="000D2801"/>
    <w:rsid w:val="000D28E0"/>
    <w:rsid w:val="000D40A0"/>
    <w:rsid w:val="000D5051"/>
    <w:rsid w:val="000D6203"/>
    <w:rsid w:val="000D76D8"/>
    <w:rsid w:val="000D7FA7"/>
    <w:rsid w:val="000E00BE"/>
    <w:rsid w:val="000E0520"/>
    <w:rsid w:val="000E054E"/>
    <w:rsid w:val="000E1D1A"/>
    <w:rsid w:val="000E1EF2"/>
    <w:rsid w:val="000E24E1"/>
    <w:rsid w:val="000E31D0"/>
    <w:rsid w:val="000E33C0"/>
    <w:rsid w:val="000E3796"/>
    <w:rsid w:val="000E3C47"/>
    <w:rsid w:val="000E42E3"/>
    <w:rsid w:val="000E4515"/>
    <w:rsid w:val="000E46DF"/>
    <w:rsid w:val="000E489D"/>
    <w:rsid w:val="000E5D9C"/>
    <w:rsid w:val="000E70E0"/>
    <w:rsid w:val="000E762F"/>
    <w:rsid w:val="000E7697"/>
    <w:rsid w:val="000E79AC"/>
    <w:rsid w:val="000F02BF"/>
    <w:rsid w:val="000F074B"/>
    <w:rsid w:val="000F0926"/>
    <w:rsid w:val="000F0DC7"/>
    <w:rsid w:val="000F125D"/>
    <w:rsid w:val="000F139C"/>
    <w:rsid w:val="000F1892"/>
    <w:rsid w:val="000F19F9"/>
    <w:rsid w:val="000F269C"/>
    <w:rsid w:val="000F36CA"/>
    <w:rsid w:val="000F3CCE"/>
    <w:rsid w:val="000F4E68"/>
    <w:rsid w:val="000F51C6"/>
    <w:rsid w:val="000F52B3"/>
    <w:rsid w:val="000F58BC"/>
    <w:rsid w:val="000F5D05"/>
    <w:rsid w:val="000F60E1"/>
    <w:rsid w:val="000F63FE"/>
    <w:rsid w:val="000F6B95"/>
    <w:rsid w:val="000F6F78"/>
    <w:rsid w:val="000F72A9"/>
    <w:rsid w:val="000F76B1"/>
    <w:rsid w:val="001000EF"/>
    <w:rsid w:val="001002C3"/>
    <w:rsid w:val="0010090A"/>
    <w:rsid w:val="00100EE2"/>
    <w:rsid w:val="00101DF7"/>
    <w:rsid w:val="001022A4"/>
    <w:rsid w:val="00103EBD"/>
    <w:rsid w:val="00105122"/>
    <w:rsid w:val="00105C77"/>
    <w:rsid w:val="00105EC1"/>
    <w:rsid w:val="0010608B"/>
    <w:rsid w:val="0010694A"/>
    <w:rsid w:val="0010728F"/>
    <w:rsid w:val="00107734"/>
    <w:rsid w:val="00107F6C"/>
    <w:rsid w:val="001106CA"/>
    <w:rsid w:val="00110833"/>
    <w:rsid w:val="001119BF"/>
    <w:rsid w:val="00111B96"/>
    <w:rsid w:val="00111FF6"/>
    <w:rsid w:val="0011264E"/>
    <w:rsid w:val="0011291B"/>
    <w:rsid w:val="001130C6"/>
    <w:rsid w:val="00113814"/>
    <w:rsid w:val="00114281"/>
    <w:rsid w:val="00114DA7"/>
    <w:rsid w:val="00115982"/>
    <w:rsid w:val="00115F9C"/>
    <w:rsid w:val="00116DBB"/>
    <w:rsid w:val="00117102"/>
    <w:rsid w:val="00117266"/>
    <w:rsid w:val="001176F4"/>
    <w:rsid w:val="00117784"/>
    <w:rsid w:val="00117FBB"/>
    <w:rsid w:val="0012084A"/>
    <w:rsid w:val="0012167E"/>
    <w:rsid w:val="00121FB3"/>
    <w:rsid w:val="001224DA"/>
    <w:rsid w:val="00122F8F"/>
    <w:rsid w:val="00123093"/>
    <w:rsid w:val="001230F9"/>
    <w:rsid w:val="001233AA"/>
    <w:rsid w:val="00124D04"/>
    <w:rsid w:val="00124D08"/>
    <w:rsid w:val="00125214"/>
    <w:rsid w:val="00125769"/>
    <w:rsid w:val="00125B2D"/>
    <w:rsid w:val="00125DD3"/>
    <w:rsid w:val="00125F5C"/>
    <w:rsid w:val="001267AD"/>
    <w:rsid w:val="001271C7"/>
    <w:rsid w:val="00127995"/>
    <w:rsid w:val="00127A74"/>
    <w:rsid w:val="00127C54"/>
    <w:rsid w:val="001312EB"/>
    <w:rsid w:val="001316C9"/>
    <w:rsid w:val="00131A4D"/>
    <w:rsid w:val="00132776"/>
    <w:rsid w:val="00133434"/>
    <w:rsid w:val="001348B2"/>
    <w:rsid w:val="001351A2"/>
    <w:rsid w:val="001353DD"/>
    <w:rsid w:val="00135448"/>
    <w:rsid w:val="00135464"/>
    <w:rsid w:val="00135583"/>
    <w:rsid w:val="00135C68"/>
    <w:rsid w:val="00135DCC"/>
    <w:rsid w:val="001405FB"/>
    <w:rsid w:val="00140F99"/>
    <w:rsid w:val="00141C95"/>
    <w:rsid w:val="001426C3"/>
    <w:rsid w:val="00142B01"/>
    <w:rsid w:val="00143791"/>
    <w:rsid w:val="00143B0F"/>
    <w:rsid w:val="001441A9"/>
    <w:rsid w:val="00145680"/>
    <w:rsid w:val="00145798"/>
    <w:rsid w:val="00146690"/>
    <w:rsid w:val="00146AEB"/>
    <w:rsid w:val="0014720A"/>
    <w:rsid w:val="001478EB"/>
    <w:rsid w:val="0015008F"/>
    <w:rsid w:val="00150EC4"/>
    <w:rsid w:val="00151254"/>
    <w:rsid w:val="00151C09"/>
    <w:rsid w:val="00151F83"/>
    <w:rsid w:val="00153253"/>
    <w:rsid w:val="0015345F"/>
    <w:rsid w:val="00153A76"/>
    <w:rsid w:val="00153BD8"/>
    <w:rsid w:val="00153E0E"/>
    <w:rsid w:val="0015471B"/>
    <w:rsid w:val="00154EE8"/>
    <w:rsid w:val="00155357"/>
    <w:rsid w:val="00155389"/>
    <w:rsid w:val="001557C1"/>
    <w:rsid w:val="00155B88"/>
    <w:rsid w:val="00156B97"/>
    <w:rsid w:val="00156E4A"/>
    <w:rsid w:val="00157ABA"/>
    <w:rsid w:val="00157B1A"/>
    <w:rsid w:val="00157B24"/>
    <w:rsid w:val="00160CD4"/>
    <w:rsid w:val="00161096"/>
    <w:rsid w:val="00162261"/>
    <w:rsid w:val="0016424E"/>
    <w:rsid w:val="001649E4"/>
    <w:rsid w:val="00164D81"/>
    <w:rsid w:val="00165A25"/>
    <w:rsid w:val="00165E84"/>
    <w:rsid w:val="001668B6"/>
    <w:rsid w:val="00166928"/>
    <w:rsid w:val="00166C51"/>
    <w:rsid w:val="001671B2"/>
    <w:rsid w:val="00167D2C"/>
    <w:rsid w:val="001703E5"/>
    <w:rsid w:val="00170B12"/>
    <w:rsid w:val="00171601"/>
    <w:rsid w:val="00171CE9"/>
    <w:rsid w:val="00172AB0"/>
    <w:rsid w:val="00172E4F"/>
    <w:rsid w:val="00173B5B"/>
    <w:rsid w:val="0017419B"/>
    <w:rsid w:val="00174791"/>
    <w:rsid w:val="001747B4"/>
    <w:rsid w:val="00175463"/>
    <w:rsid w:val="001757A5"/>
    <w:rsid w:val="00176983"/>
    <w:rsid w:val="001769B6"/>
    <w:rsid w:val="00176DF5"/>
    <w:rsid w:val="00176FE0"/>
    <w:rsid w:val="0017766A"/>
    <w:rsid w:val="00177B10"/>
    <w:rsid w:val="00177D12"/>
    <w:rsid w:val="00180944"/>
    <w:rsid w:val="001809C5"/>
    <w:rsid w:val="00180D4E"/>
    <w:rsid w:val="00181134"/>
    <w:rsid w:val="00181329"/>
    <w:rsid w:val="00181C3D"/>
    <w:rsid w:val="001825BF"/>
    <w:rsid w:val="001836DD"/>
    <w:rsid w:val="001838B5"/>
    <w:rsid w:val="00183BB9"/>
    <w:rsid w:val="00184C0A"/>
    <w:rsid w:val="00184CC8"/>
    <w:rsid w:val="001851A9"/>
    <w:rsid w:val="0018523F"/>
    <w:rsid w:val="00186CB7"/>
    <w:rsid w:val="00186E0D"/>
    <w:rsid w:val="00186ED5"/>
    <w:rsid w:val="00187DAF"/>
    <w:rsid w:val="00190141"/>
    <w:rsid w:val="00190F92"/>
    <w:rsid w:val="00193493"/>
    <w:rsid w:val="0019368E"/>
    <w:rsid w:val="00194248"/>
    <w:rsid w:val="001949B0"/>
    <w:rsid w:val="00194B27"/>
    <w:rsid w:val="00195B8C"/>
    <w:rsid w:val="001962B4"/>
    <w:rsid w:val="00196D25"/>
    <w:rsid w:val="00196F63"/>
    <w:rsid w:val="00197632"/>
    <w:rsid w:val="00197826"/>
    <w:rsid w:val="0019782E"/>
    <w:rsid w:val="00197BDC"/>
    <w:rsid w:val="001A0379"/>
    <w:rsid w:val="001A058A"/>
    <w:rsid w:val="001A0AEB"/>
    <w:rsid w:val="001A1486"/>
    <w:rsid w:val="001A1AA9"/>
    <w:rsid w:val="001A23AE"/>
    <w:rsid w:val="001A243B"/>
    <w:rsid w:val="001A2F96"/>
    <w:rsid w:val="001A3479"/>
    <w:rsid w:val="001A4742"/>
    <w:rsid w:val="001A57D0"/>
    <w:rsid w:val="001A5EC0"/>
    <w:rsid w:val="001A6204"/>
    <w:rsid w:val="001A642C"/>
    <w:rsid w:val="001A666B"/>
    <w:rsid w:val="001A6AFC"/>
    <w:rsid w:val="001A7AC0"/>
    <w:rsid w:val="001A7C3B"/>
    <w:rsid w:val="001A7F14"/>
    <w:rsid w:val="001B0398"/>
    <w:rsid w:val="001B0830"/>
    <w:rsid w:val="001B1731"/>
    <w:rsid w:val="001B1AC4"/>
    <w:rsid w:val="001B1C32"/>
    <w:rsid w:val="001B1EEA"/>
    <w:rsid w:val="001B1EF0"/>
    <w:rsid w:val="001B237A"/>
    <w:rsid w:val="001B2A08"/>
    <w:rsid w:val="001B2A63"/>
    <w:rsid w:val="001B31D0"/>
    <w:rsid w:val="001B34F8"/>
    <w:rsid w:val="001B35D3"/>
    <w:rsid w:val="001B3A80"/>
    <w:rsid w:val="001B3BEB"/>
    <w:rsid w:val="001B4194"/>
    <w:rsid w:val="001B438C"/>
    <w:rsid w:val="001B4422"/>
    <w:rsid w:val="001B44B7"/>
    <w:rsid w:val="001B4CD6"/>
    <w:rsid w:val="001B6F3D"/>
    <w:rsid w:val="001B7012"/>
    <w:rsid w:val="001B750B"/>
    <w:rsid w:val="001B7A56"/>
    <w:rsid w:val="001C0177"/>
    <w:rsid w:val="001C0FB1"/>
    <w:rsid w:val="001C1D36"/>
    <w:rsid w:val="001C219C"/>
    <w:rsid w:val="001C2739"/>
    <w:rsid w:val="001C2CF2"/>
    <w:rsid w:val="001C3B47"/>
    <w:rsid w:val="001C51B1"/>
    <w:rsid w:val="001C528E"/>
    <w:rsid w:val="001C534F"/>
    <w:rsid w:val="001C65A6"/>
    <w:rsid w:val="001C66E1"/>
    <w:rsid w:val="001C6D81"/>
    <w:rsid w:val="001C6DBE"/>
    <w:rsid w:val="001D06E4"/>
    <w:rsid w:val="001D07B9"/>
    <w:rsid w:val="001D0EBC"/>
    <w:rsid w:val="001D0F20"/>
    <w:rsid w:val="001D17CA"/>
    <w:rsid w:val="001D1E5D"/>
    <w:rsid w:val="001D211C"/>
    <w:rsid w:val="001D24D1"/>
    <w:rsid w:val="001D27C4"/>
    <w:rsid w:val="001D29E1"/>
    <w:rsid w:val="001D356D"/>
    <w:rsid w:val="001D3A9A"/>
    <w:rsid w:val="001D413C"/>
    <w:rsid w:val="001D4D70"/>
    <w:rsid w:val="001D4E23"/>
    <w:rsid w:val="001D5862"/>
    <w:rsid w:val="001D67FE"/>
    <w:rsid w:val="001D7370"/>
    <w:rsid w:val="001E006D"/>
    <w:rsid w:val="001E06E0"/>
    <w:rsid w:val="001E0945"/>
    <w:rsid w:val="001E0D77"/>
    <w:rsid w:val="001E117C"/>
    <w:rsid w:val="001E1184"/>
    <w:rsid w:val="001E11FB"/>
    <w:rsid w:val="001E1599"/>
    <w:rsid w:val="001E1634"/>
    <w:rsid w:val="001E1BAD"/>
    <w:rsid w:val="001E1D0F"/>
    <w:rsid w:val="001E2817"/>
    <w:rsid w:val="001E2E81"/>
    <w:rsid w:val="001E31DE"/>
    <w:rsid w:val="001E3668"/>
    <w:rsid w:val="001E3757"/>
    <w:rsid w:val="001E38F8"/>
    <w:rsid w:val="001E42B8"/>
    <w:rsid w:val="001E474A"/>
    <w:rsid w:val="001E4C4B"/>
    <w:rsid w:val="001E5050"/>
    <w:rsid w:val="001E5933"/>
    <w:rsid w:val="001E6EDE"/>
    <w:rsid w:val="001E74A7"/>
    <w:rsid w:val="001E7769"/>
    <w:rsid w:val="001E7828"/>
    <w:rsid w:val="001E7888"/>
    <w:rsid w:val="001E7E8B"/>
    <w:rsid w:val="001F080C"/>
    <w:rsid w:val="001F0939"/>
    <w:rsid w:val="001F0FA4"/>
    <w:rsid w:val="001F1072"/>
    <w:rsid w:val="001F2009"/>
    <w:rsid w:val="001F2C10"/>
    <w:rsid w:val="001F2C92"/>
    <w:rsid w:val="001F3273"/>
    <w:rsid w:val="001F34B1"/>
    <w:rsid w:val="001F3A3A"/>
    <w:rsid w:val="001F3AFF"/>
    <w:rsid w:val="001F4A5A"/>
    <w:rsid w:val="001F54BB"/>
    <w:rsid w:val="001F6023"/>
    <w:rsid w:val="001F61FA"/>
    <w:rsid w:val="001F667D"/>
    <w:rsid w:val="001F6948"/>
    <w:rsid w:val="001F6F00"/>
    <w:rsid w:val="002005FA"/>
    <w:rsid w:val="00200B11"/>
    <w:rsid w:val="00200C93"/>
    <w:rsid w:val="00200F97"/>
    <w:rsid w:val="002011C4"/>
    <w:rsid w:val="0020131B"/>
    <w:rsid w:val="00201D31"/>
    <w:rsid w:val="00201E37"/>
    <w:rsid w:val="00202808"/>
    <w:rsid w:val="002028A5"/>
    <w:rsid w:val="002044EB"/>
    <w:rsid w:val="00204B22"/>
    <w:rsid w:val="00204BDF"/>
    <w:rsid w:val="002063F6"/>
    <w:rsid w:val="00206553"/>
    <w:rsid w:val="00206A4B"/>
    <w:rsid w:val="00206CEE"/>
    <w:rsid w:val="00206D63"/>
    <w:rsid w:val="00207CC1"/>
    <w:rsid w:val="0021005D"/>
    <w:rsid w:val="00210B9E"/>
    <w:rsid w:val="00211775"/>
    <w:rsid w:val="002117B7"/>
    <w:rsid w:val="00211C12"/>
    <w:rsid w:val="0021207D"/>
    <w:rsid w:val="00212661"/>
    <w:rsid w:val="00212B0C"/>
    <w:rsid w:val="00212DAB"/>
    <w:rsid w:val="002147B1"/>
    <w:rsid w:val="00214B26"/>
    <w:rsid w:val="00214C0D"/>
    <w:rsid w:val="00215A23"/>
    <w:rsid w:val="00215BD8"/>
    <w:rsid w:val="00215E39"/>
    <w:rsid w:val="00216D94"/>
    <w:rsid w:val="00217550"/>
    <w:rsid w:val="0021777C"/>
    <w:rsid w:val="002178BF"/>
    <w:rsid w:val="00217935"/>
    <w:rsid w:val="0022004B"/>
    <w:rsid w:val="002200C8"/>
    <w:rsid w:val="002210BB"/>
    <w:rsid w:val="002214FE"/>
    <w:rsid w:val="00222410"/>
    <w:rsid w:val="002225A0"/>
    <w:rsid w:val="00222A4F"/>
    <w:rsid w:val="00223382"/>
    <w:rsid w:val="0022339F"/>
    <w:rsid w:val="00223911"/>
    <w:rsid w:val="00225259"/>
    <w:rsid w:val="002257DE"/>
    <w:rsid w:val="00225B12"/>
    <w:rsid w:val="0022600B"/>
    <w:rsid w:val="0022740B"/>
    <w:rsid w:val="00227639"/>
    <w:rsid w:val="00227950"/>
    <w:rsid w:val="00230C45"/>
    <w:rsid w:val="00230C5C"/>
    <w:rsid w:val="00230E72"/>
    <w:rsid w:val="00232046"/>
    <w:rsid w:val="002327A0"/>
    <w:rsid w:val="00234244"/>
    <w:rsid w:val="002342EA"/>
    <w:rsid w:val="0023473B"/>
    <w:rsid w:val="00235127"/>
    <w:rsid w:val="0023659F"/>
    <w:rsid w:val="0023668E"/>
    <w:rsid w:val="002369F5"/>
    <w:rsid w:val="00236A83"/>
    <w:rsid w:val="00236A8C"/>
    <w:rsid w:val="0023782E"/>
    <w:rsid w:val="002402DB"/>
    <w:rsid w:val="002404CB"/>
    <w:rsid w:val="0024057A"/>
    <w:rsid w:val="00240BE6"/>
    <w:rsid w:val="00241190"/>
    <w:rsid w:val="002419D4"/>
    <w:rsid w:val="00241B03"/>
    <w:rsid w:val="00243B22"/>
    <w:rsid w:val="00243E5A"/>
    <w:rsid w:val="00244096"/>
    <w:rsid w:val="00244934"/>
    <w:rsid w:val="00244E4A"/>
    <w:rsid w:val="00245318"/>
    <w:rsid w:val="002455AF"/>
    <w:rsid w:val="00245709"/>
    <w:rsid w:val="002461DB"/>
    <w:rsid w:val="00246366"/>
    <w:rsid w:val="00246537"/>
    <w:rsid w:val="002473CC"/>
    <w:rsid w:val="00247646"/>
    <w:rsid w:val="0024798B"/>
    <w:rsid w:val="00247B3E"/>
    <w:rsid w:val="0025001F"/>
    <w:rsid w:val="00250656"/>
    <w:rsid w:val="002506B7"/>
    <w:rsid w:val="00250EC2"/>
    <w:rsid w:val="0025163D"/>
    <w:rsid w:val="0025167D"/>
    <w:rsid w:val="002516F5"/>
    <w:rsid w:val="002537B2"/>
    <w:rsid w:val="0025461D"/>
    <w:rsid w:val="00254722"/>
    <w:rsid w:val="00254C48"/>
    <w:rsid w:val="00255443"/>
    <w:rsid w:val="00255E05"/>
    <w:rsid w:val="00255E98"/>
    <w:rsid w:val="00255EE3"/>
    <w:rsid w:val="00255F98"/>
    <w:rsid w:val="002560F8"/>
    <w:rsid w:val="0025610D"/>
    <w:rsid w:val="002578AB"/>
    <w:rsid w:val="002603DE"/>
    <w:rsid w:val="0026068C"/>
    <w:rsid w:val="0026181F"/>
    <w:rsid w:val="002628C3"/>
    <w:rsid w:val="00262BD5"/>
    <w:rsid w:val="00263201"/>
    <w:rsid w:val="00263304"/>
    <w:rsid w:val="00263406"/>
    <w:rsid w:val="0026379B"/>
    <w:rsid w:val="00263891"/>
    <w:rsid w:val="00263A8A"/>
    <w:rsid w:val="00263B2C"/>
    <w:rsid w:val="00263B53"/>
    <w:rsid w:val="00264821"/>
    <w:rsid w:val="00264D5C"/>
    <w:rsid w:val="00265076"/>
    <w:rsid w:val="00265197"/>
    <w:rsid w:val="00265318"/>
    <w:rsid w:val="002653AE"/>
    <w:rsid w:val="002656AF"/>
    <w:rsid w:val="00265E66"/>
    <w:rsid w:val="00266514"/>
    <w:rsid w:val="00266BB2"/>
    <w:rsid w:val="00266C9E"/>
    <w:rsid w:val="002678A4"/>
    <w:rsid w:val="0027008A"/>
    <w:rsid w:val="0027053F"/>
    <w:rsid w:val="00270F6A"/>
    <w:rsid w:val="00271A9C"/>
    <w:rsid w:val="00271AE4"/>
    <w:rsid w:val="00271F6B"/>
    <w:rsid w:val="002720B1"/>
    <w:rsid w:val="002729D1"/>
    <w:rsid w:val="002729F0"/>
    <w:rsid w:val="00272F1F"/>
    <w:rsid w:val="0027335F"/>
    <w:rsid w:val="002733CE"/>
    <w:rsid w:val="00273B30"/>
    <w:rsid w:val="002743DB"/>
    <w:rsid w:val="0027467B"/>
    <w:rsid w:val="00275703"/>
    <w:rsid w:val="00275A00"/>
    <w:rsid w:val="002760BB"/>
    <w:rsid w:val="0027619B"/>
    <w:rsid w:val="002768E6"/>
    <w:rsid w:val="00276D2F"/>
    <w:rsid w:val="002773CB"/>
    <w:rsid w:val="0028074A"/>
    <w:rsid w:val="002809A6"/>
    <w:rsid w:val="00281463"/>
    <w:rsid w:val="002821AA"/>
    <w:rsid w:val="0028222A"/>
    <w:rsid w:val="002823F8"/>
    <w:rsid w:val="002824EA"/>
    <w:rsid w:val="0028292F"/>
    <w:rsid w:val="00282C8A"/>
    <w:rsid w:val="00282D6B"/>
    <w:rsid w:val="002834F1"/>
    <w:rsid w:val="0028376E"/>
    <w:rsid w:val="00283848"/>
    <w:rsid w:val="00283892"/>
    <w:rsid w:val="00283FFE"/>
    <w:rsid w:val="0028503E"/>
    <w:rsid w:val="00285789"/>
    <w:rsid w:val="00285C16"/>
    <w:rsid w:val="00286044"/>
    <w:rsid w:val="00286BC9"/>
    <w:rsid w:val="00287CBA"/>
    <w:rsid w:val="00291307"/>
    <w:rsid w:val="002913CD"/>
    <w:rsid w:val="002914C0"/>
    <w:rsid w:val="00291780"/>
    <w:rsid w:val="002917FD"/>
    <w:rsid w:val="00291B72"/>
    <w:rsid w:val="00292AEC"/>
    <w:rsid w:val="00292D91"/>
    <w:rsid w:val="002931CC"/>
    <w:rsid w:val="002935EE"/>
    <w:rsid w:val="00293A6B"/>
    <w:rsid w:val="0029446D"/>
    <w:rsid w:val="00294A10"/>
    <w:rsid w:val="00296440"/>
    <w:rsid w:val="002965B0"/>
    <w:rsid w:val="002968EC"/>
    <w:rsid w:val="00296AFC"/>
    <w:rsid w:val="00296B43"/>
    <w:rsid w:val="002975F7"/>
    <w:rsid w:val="002A0412"/>
    <w:rsid w:val="002A0563"/>
    <w:rsid w:val="002A0C82"/>
    <w:rsid w:val="002A0EE3"/>
    <w:rsid w:val="002A17C8"/>
    <w:rsid w:val="002A1B3A"/>
    <w:rsid w:val="002A1B84"/>
    <w:rsid w:val="002A1E75"/>
    <w:rsid w:val="002A2140"/>
    <w:rsid w:val="002A24CF"/>
    <w:rsid w:val="002A42C8"/>
    <w:rsid w:val="002A4532"/>
    <w:rsid w:val="002A493D"/>
    <w:rsid w:val="002A4BBB"/>
    <w:rsid w:val="002A5070"/>
    <w:rsid w:val="002A58F6"/>
    <w:rsid w:val="002A63CA"/>
    <w:rsid w:val="002A69B6"/>
    <w:rsid w:val="002A7CD4"/>
    <w:rsid w:val="002B0E27"/>
    <w:rsid w:val="002B1766"/>
    <w:rsid w:val="002B1BCB"/>
    <w:rsid w:val="002B1C51"/>
    <w:rsid w:val="002B24AC"/>
    <w:rsid w:val="002B35A0"/>
    <w:rsid w:val="002B35D1"/>
    <w:rsid w:val="002B467F"/>
    <w:rsid w:val="002B4A49"/>
    <w:rsid w:val="002B5195"/>
    <w:rsid w:val="002B52A7"/>
    <w:rsid w:val="002B576C"/>
    <w:rsid w:val="002B5FDE"/>
    <w:rsid w:val="002B6CA3"/>
    <w:rsid w:val="002B6D1C"/>
    <w:rsid w:val="002C01EC"/>
    <w:rsid w:val="002C0A7C"/>
    <w:rsid w:val="002C0B5C"/>
    <w:rsid w:val="002C0BE2"/>
    <w:rsid w:val="002C0DA4"/>
    <w:rsid w:val="002C0DEB"/>
    <w:rsid w:val="002C13E6"/>
    <w:rsid w:val="002C2168"/>
    <w:rsid w:val="002C2754"/>
    <w:rsid w:val="002C2A5F"/>
    <w:rsid w:val="002C2DED"/>
    <w:rsid w:val="002C2F6C"/>
    <w:rsid w:val="002C3207"/>
    <w:rsid w:val="002C33EA"/>
    <w:rsid w:val="002C3530"/>
    <w:rsid w:val="002C3C6F"/>
    <w:rsid w:val="002C3F9B"/>
    <w:rsid w:val="002C41B7"/>
    <w:rsid w:val="002C4C50"/>
    <w:rsid w:val="002C4C59"/>
    <w:rsid w:val="002C4CA8"/>
    <w:rsid w:val="002C4D26"/>
    <w:rsid w:val="002C7BC8"/>
    <w:rsid w:val="002D0AF3"/>
    <w:rsid w:val="002D10B6"/>
    <w:rsid w:val="002D23AD"/>
    <w:rsid w:val="002D257D"/>
    <w:rsid w:val="002D3CE7"/>
    <w:rsid w:val="002D4329"/>
    <w:rsid w:val="002D539E"/>
    <w:rsid w:val="002D5609"/>
    <w:rsid w:val="002D5640"/>
    <w:rsid w:val="002D56E6"/>
    <w:rsid w:val="002D575A"/>
    <w:rsid w:val="002D5AEC"/>
    <w:rsid w:val="002D6221"/>
    <w:rsid w:val="002D6AED"/>
    <w:rsid w:val="002D7A9C"/>
    <w:rsid w:val="002D7EE2"/>
    <w:rsid w:val="002E00D9"/>
    <w:rsid w:val="002E0DD8"/>
    <w:rsid w:val="002E1179"/>
    <w:rsid w:val="002E2466"/>
    <w:rsid w:val="002E2717"/>
    <w:rsid w:val="002E2876"/>
    <w:rsid w:val="002E2FC7"/>
    <w:rsid w:val="002E30CC"/>
    <w:rsid w:val="002E3D9D"/>
    <w:rsid w:val="002E3EB8"/>
    <w:rsid w:val="002E3EFB"/>
    <w:rsid w:val="002E4190"/>
    <w:rsid w:val="002E45A8"/>
    <w:rsid w:val="002E4922"/>
    <w:rsid w:val="002E572D"/>
    <w:rsid w:val="002E5C03"/>
    <w:rsid w:val="002E7200"/>
    <w:rsid w:val="002E7FD5"/>
    <w:rsid w:val="002F0267"/>
    <w:rsid w:val="002F0371"/>
    <w:rsid w:val="002F066D"/>
    <w:rsid w:val="002F0BBA"/>
    <w:rsid w:val="002F0FDD"/>
    <w:rsid w:val="002F1570"/>
    <w:rsid w:val="002F1619"/>
    <w:rsid w:val="002F20E2"/>
    <w:rsid w:val="002F3199"/>
    <w:rsid w:val="002F3BE4"/>
    <w:rsid w:val="002F3F94"/>
    <w:rsid w:val="002F44CE"/>
    <w:rsid w:val="002F50F9"/>
    <w:rsid w:val="002F5976"/>
    <w:rsid w:val="002F5C8F"/>
    <w:rsid w:val="002F643D"/>
    <w:rsid w:val="002F68FE"/>
    <w:rsid w:val="002F6E26"/>
    <w:rsid w:val="002F7A55"/>
    <w:rsid w:val="002F7D58"/>
    <w:rsid w:val="00300174"/>
    <w:rsid w:val="00300729"/>
    <w:rsid w:val="00300735"/>
    <w:rsid w:val="0030074B"/>
    <w:rsid w:val="00300BDC"/>
    <w:rsid w:val="00300CBF"/>
    <w:rsid w:val="00301128"/>
    <w:rsid w:val="00301B47"/>
    <w:rsid w:val="00302A25"/>
    <w:rsid w:val="00302AE2"/>
    <w:rsid w:val="00302D76"/>
    <w:rsid w:val="00304F97"/>
    <w:rsid w:val="003064AF"/>
    <w:rsid w:val="003068D2"/>
    <w:rsid w:val="00306A5B"/>
    <w:rsid w:val="00307226"/>
    <w:rsid w:val="00307440"/>
    <w:rsid w:val="003074A3"/>
    <w:rsid w:val="003103AF"/>
    <w:rsid w:val="0031051B"/>
    <w:rsid w:val="00310E1B"/>
    <w:rsid w:val="00311954"/>
    <w:rsid w:val="003121EE"/>
    <w:rsid w:val="003133F6"/>
    <w:rsid w:val="0031405D"/>
    <w:rsid w:val="00314E90"/>
    <w:rsid w:val="00314F3D"/>
    <w:rsid w:val="00315ECC"/>
    <w:rsid w:val="00315F63"/>
    <w:rsid w:val="0031689B"/>
    <w:rsid w:val="00316B92"/>
    <w:rsid w:val="00316D44"/>
    <w:rsid w:val="00317599"/>
    <w:rsid w:val="0031799D"/>
    <w:rsid w:val="00317E42"/>
    <w:rsid w:val="0032037C"/>
    <w:rsid w:val="00320ECA"/>
    <w:rsid w:val="00320EE8"/>
    <w:rsid w:val="00321710"/>
    <w:rsid w:val="0032192C"/>
    <w:rsid w:val="00322160"/>
    <w:rsid w:val="00322197"/>
    <w:rsid w:val="00322D43"/>
    <w:rsid w:val="00322E83"/>
    <w:rsid w:val="0032308F"/>
    <w:rsid w:val="00323688"/>
    <w:rsid w:val="00323BAB"/>
    <w:rsid w:val="00323ED5"/>
    <w:rsid w:val="00324D0C"/>
    <w:rsid w:val="00325AB5"/>
    <w:rsid w:val="003261DA"/>
    <w:rsid w:val="0032679A"/>
    <w:rsid w:val="00326AE4"/>
    <w:rsid w:val="00326D78"/>
    <w:rsid w:val="00326DBD"/>
    <w:rsid w:val="00327AD3"/>
    <w:rsid w:val="00327F59"/>
    <w:rsid w:val="0033066C"/>
    <w:rsid w:val="00330E8A"/>
    <w:rsid w:val="00331982"/>
    <w:rsid w:val="00331C9A"/>
    <w:rsid w:val="00331CCF"/>
    <w:rsid w:val="003321A1"/>
    <w:rsid w:val="00332A69"/>
    <w:rsid w:val="00332CE9"/>
    <w:rsid w:val="00332D33"/>
    <w:rsid w:val="00332E3C"/>
    <w:rsid w:val="003332F3"/>
    <w:rsid w:val="0033364F"/>
    <w:rsid w:val="00333755"/>
    <w:rsid w:val="00334247"/>
    <w:rsid w:val="00334F90"/>
    <w:rsid w:val="00335A14"/>
    <w:rsid w:val="00335BE5"/>
    <w:rsid w:val="00336264"/>
    <w:rsid w:val="00336A2D"/>
    <w:rsid w:val="00336ACC"/>
    <w:rsid w:val="00336FB4"/>
    <w:rsid w:val="0033754C"/>
    <w:rsid w:val="00340744"/>
    <w:rsid w:val="003412B6"/>
    <w:rsid w:val="0034151B"/>
    <w:rsid w:val="00341591"/>
    <w:rsid w:val="003418BA"/>
    <w:rsid w:val="00341A3B"/>
    <w:rsid w:val="003425A4"/>
    <w:rsid w:val="003437AF"/>
    <w:rsid w:val="00343A96"/>
    <w:rsid w:val="00343C12"/>
    <w:rsid w:val="0034400E"/>
    <w:rsid w:val="00344CCB"/>
    <w:rsid w:val="00344F71"/>
    <w:rsid w:val="00344FCA"/>
    <w:rsid w:val="00345E52"/>
    <w:rsid w:val="0034704F"/>
    <w:rsid w:val="003470E2"/>
    <w:rsid w:val="00347E3B"/>
    <w:rsid w:val="00350421"/>
    <w:rsid w:val="00350654"/>
    <w:rsid w:val="00350752"/>
    <w:rsid w:val="00351238"/>
    <w:rsid w:val="0035144A"/>
    <w:rsid w:val="00351F61"/>
    <w:rsid w:val="00352374"/>
    <w:rsid w:val="00352F0B"/>
    <w:rsid w:val="003536FD"/>
    <w:rsid w:val="0035388B"/>
    <w:rsid w:val="00354080"/>
    <w:rsid w:val="00355567"/>
    <w:rsid w:val="00355C66"/>
    <w:rsid w:val="003561A2"/>
    <w:rsid w:val="003563F4"/>
    <w:rsid w:val="00356447"/>
    <w:rsid w:val="00357006"/>
    <w:rsid w:val="0035773D"/>
    <w:rsid w:val="003578E3"/>
    <w:rsid w:val="00357AD9"/>
    <w:rsid w:val="00357EC8"/>
    <w:rsid w:val="00357F60"/>
    <w:rsid w:val="003601C7"/>
    <w:rsid w:val="003602C2"/>
    <w:rsid w:val="00360886"/>
    <w:rsid w:val="00360F71"/>
    <w:rsid w:val="003610C4"/>
    <w:rsid w:val="00361346"/>
    <w:rsid w:val="00361BA3"/>
    <w:rsid w:val="00361CCF"/>
    <w:rsid w:val="00361E2C"/>
    <w:rsid w:val="00361F1D"/>
    <w:rsid w:val="00361FF5"/>
    <w:rsid w:val="0036283E"/>
    <w:rsid w:val="0036512C"/>
    <w:rsid w:val="0036585D"/>
    <w:rsid w:val="00365AFC"/>
    <w:rsid w:val="003660B2"/>
    <w:rsid w:val="0036707F"/>
    <w:rsid w:val="00367934"/>
    <w:rsid w:val="00367D77"/>
    <w:rsid w:val="0037090E"/>
    <w:rsid w:val="00370944"/>
    <w:rsid w:val="00370959"/>
    <w:rsid w:val="00370E25"/>
    <w:rsid w:val="00371769"/>
    <w:rsid w:val="00372990"/>
    <w:rsid w:val="00373157"/>
    <w:rsid w:val="00374981"/>
    <w:rsid w:val="00374EA6"/>
    <w:rsid w:val="00374EF1"/>
    <w:rsid w:val="00375F1C"/>
    <w:rsid w:val="0037672A"/>
    <w:rsid w:val="003767ED"/>
    <w:rsid w:val="00376E4C"/>
    <w:rsid w:val="00377116"/>
    <w:rsid w:val="00377793"/>
    <w:rsid w:val="00377F9F"/>
    <w:rsid w:val="0038086F"/>
    <w:rsid w:val="00380879"/>
    <w:rsid w:val="00381084"/>
    <w:rsid w:val="003819F0"/>
    <w:rsid w:val="00381DBD"/>
    <w:rsid w:val="00382FB9"/>
    <w:rsid w:val="0038390C"/>
    <w:rsid w:val="00383BFF"/>
    <w:rsid w:val="00384A86"/>
    <w:rsid w:val="00384CD6"/>
    <w:rsid w:val="003859E7"/>
    <w:rsid w:val="00385CDF"/>
    <w:rsid w:val="003861B0"/>
    <w:rsid w:val="003861BC"/>
    <w:rsid w:val="003867BA"/>
    <w:rsid w:val="00386FCE"/>
    <w:rsid w:val="00387586"/>
    <w:rsid w:val="0038767E"/>
    <w:rsid w:val="00387E49"/>
    <w:rsid w:val="00390613"/>
    <w:rsid w:val="00392367"/>
    <w:rsid w:val="0039261D"/>
    <w:rsid w:val="0039293D"/>
    <w:rsid w:val="00392EEB"/>
    <w:rsid w:val="003935BD"/>
    <w:rsid w:val="003936DE"/>
    <w:rsid w:val="003938B5"/>
    <w:rsid w:val="00394D4F"/>
    <w:rsid w:val="00394E21"/>
    <w:rsid w:val="003959E2"/>
    <w:rsid w:val="0039680B"/>
    <w:rsid w:val="00396CBA"/>
    <w:rsid w:val="00397C2A"/>
    <w:rsid w:val="003A03E5"/>
    <w:rsid w:val="003A19A0"/>
    <w:rsid w:val="003A1EDF"/>
    <w:rsid w:val="003A2DA5"/>
    <w:rsid w:val="003A39F6"/>
    <w:rsid w:val="003A3C44"/>
    <w:rsid w:val="003A3D6D"/>
    <w:rsid w:val="003A4411"/>
    <w:rsid w:val="003A4EEF"/>
    <w:rsid w:val="003A570F"/>
    <w:rsid w:val="003A5CD1"/>
    <w:rsid w:val="003A600F"/>
    <w:rsid w:val="003B037D"/>
    <w:rsid w:val="003B0529"/>
    <w:rsid w:val="003B0DC4"/>
    <w:rsid w:val="003B13CA"/>
    <w:rsid w:val="003B1A54"/>
    <w:rsid w:val="003B2BE9"/>
    <w:rsid w:val="003B2DBA"/>
    <w:rsid w:val="003B2E23"/>
    <w:rsid w:val="003B3307"/>
    <w:rsid w:val="003B345B"/>
    <w:rsid w:val="003B3561"/>
    <w:rsid w:val="003B44FF"/>
    <w:rsid w:val="003B4837"/>
    <w:rsid w:val="003B4C93"/>
    <w:rsid w:val="003B4D4A"/>
    <w:rsid w:val="003B5233"/>
    <w:rsid w:val="003B53BC"/>
    <w:rsid w:val="003B53D3"/>
    <w:rsid w:val="003B6CCE"/>
    <w:rsid w:val="003B7A69"/>
    <w:rsid w:val="003B7C08"/>
    <w:rsid w:val="003C043D"/>
    <w:rsid w:val="003C047C"/>
    <w:rsid w:val="003C0F16"/>
    <w:rsid w:val="003C13ED"/>
    <w:rsid w:val="003C18C0"/>
    <w:rsid w:val="003C1CD5"/>
    <w:rsid w:val="003C1DFB"/>
    <w:rsid w:val="003C1E25"/>
    <w:rsid w:val="003C26FE"/>
    <w:rsid w:val="003C2902"/>
    <w:rsid w:val="003C4A98"/>
    <w:rsid w:val="003C6752"/>
    <w:rsid w:val="003C7202"/>
    <w:rsid w:val="003C7641"/>
    <w:rsid w:val="003C7843"/>
    <w:rsid w:val="003C7D76"/>
    <w:rsid w:val="003D0436"/>
    <w:rsid w:val="003D06B3"/>
    <w:rsid w:val="003D094D"/>
    <w:rsid w:val="003D0966"/>
    <w:rsid w:val="003D09A7"/>
    <w:rsid w:val="003D0F95"/>
    <w:rsid w:val="003D24C0"/>
    <w:rsid w:val="003D28F4"/>
    <w:rsid w:val="003D2955"/>
    <w:rsid w:val="003D2B4E"/>
    <w:rsid w:val="003D3208"/>
    <w:rsid w:val="003D32BF"/>
    <w:rsid w:val="003D3A67"/>
    <w:rsid w:val="003D3A7C"/>
    <w:rsid w:val="003D54B3"/>
    <w:rsid w:val="003D5E71"/>
    <w:rsid w:val="003D6EF3"/>
    <w:rsid w:val="003D705C"/>
    <w:rsid w:val="003D794B"/>
    <w:rsid w:val="003D7B6C"/>
    <w:rsid w:val="003D7C4B"/>
    <w:rsid w:val="003E11C8"/>
    <w:rsid w:val="003E1969"/>
    <w:rsid w:val="003E1BE8"/>
    <w:rsid w:val="003E2DA2"/>
    <w:rsid w:val="003E2E08"/>
    <w:rsid w:val="003E3B1C"/>
    <w:rsid w:val="003E3E27"/>
    <w:rsid w:val="003E4171"/>
    <w:rsid w:val="003E4556"/>
    <w:rsid w:val="003E455E"/>
    <w:rsid w:val="003E528F"/>
    <w:rsid w:val="003E564B"/>
    <w:rsid w:val="003E5F00"/>
    <w:rsid w:val="003E5F74"/>
    <w:rsid w:val="003E5FC3"/>
    <w:rsid w:val="003E61F6"/>
    <w:rsid w:val="003E69E9"/>
    <w:rsid w:val="003F03DD"/>
    <w:rsid w:val="003F0A8D"/>
    <w:rsid w:val="003F0D9A"/>
    <w:rsid w:val="003F12B8"/>
    <w:rsid w:val="003F158A"/>
    <w:rsid w:val="003F3F28"/>
    <w:rsid w:val="003F45D1"/>
    <w:rsid w:val="003F4947"/>
    <w:rsid w:val="003F4BD9"/>
    <w:rsid w:val="003F4CE1"/>
    <w:rsid w:val="003F5C84"/>
    <w:rsid w:val="003F61D0"/>
    <w:rsid w:val="003F6F20"/>
    <w:rsid w:val="00400465"/>
    <w:rsid w:val="004006DB"/>
    <w:rsid w:val="00401A48"/>
    <w:rsid w:val="00401F91"/>
    <w:rsid w:val="004021E4"/>
    <w:rsid w:val="0040346A"/>
    <w:rsid w:val="00403754"/>
    <w:rsid w:val="00403C49"/>
    <w:rsid w:val="00404A56"/>
    <w:rsid w:val="00404C82"/>
    <w:rsid w:val="0040594C"/>
    <w:rsid w:val="004064F7"/>
    <w:rsid w:val="00406D28"/>
    <w:rsid w:val="004071DF"/>
    <w:rsid w:val="004072CD"/>
    <w:rsid w:val="0040773A"/>
    <w:rsid w:val="00407EF8"/>
    <w:rsid w:val="00410BE8"/>
    <w:rsid w:val="00410C99"/>
    <w:rsid w:val="004111D6"/>
    <w:rsid w:val="004124F7"/>
    <w:rsid w:val="0041278C"/>
    <w:rsid w:val="004144A9"/>
    <w:rsid w:val="00414E94"/>
    <w:rsid w:val="0041531B"/>
    <w:rsid w:val="004155C2"/>
    <w:rsid w:val="004156DC"/>
    <w:rsid w:val="004156E1"/>
    <w:rsid w:val="00415A4F"/>
    <w:rsid w:val="00415DC6"/>
    <w:rsid w:val="00416065"/>
    <w:rsid w:val="00416E72"/>
    <w:rsid w:val="00417576"/>
    <w:rsid w:val="004176AF"/>
    <w:rsid w:val="00420238"/>
    <w:rsid w:val="004207A0"/>
    <w:rsid w:val="004217EF"/>
    <w:rsid w:val="00422E13"/>
    <w:rsid w:val="00422F33"/>
    <w:rsid w:val="004235AB"/>
    <w:rsid w:val="00424680"/>
    <w:rsid w:val="004249CC"/>
    <w:rsid w:val="00425323"/>
    <w:rsid w:val="004274BD"/>
    <w:rsid w:val="00427724"/>
    <w:rsid w:val="004305BB"/>
    <w:rsid w:val="004305BD"/>
    <w:rsid w:val="00430F47"/>
    <w:rsid w:val="00431389"/>
    <w:rsid w:val="00431786"/>
    <w:rsid w:val="00431897"/>
    <w:rsid w:val="00431C3A"/>
    <w:rsid w:val="004337BC"/>
    <w:rsid w:val="004338A2"/>
    <w:rsid w:val="00433E0A"/>
    <w:rsid w:val="004349F7"/>
    <w:rsid w:val="00434FF9"/>
    <w:rsid w:val="00435E1D"/>
    <w:rsid w:val="00436728"/>
    <w:rsid w:val="00436A83"/>
    <w:rsid w:val="00440D18"/>
    <w:rsid w:val="0044108D"/>
    <w:rsid w:val="00441A10"/>
    <w:rsid w:val="00441E81"/>
    <w:rsid w:val="00442765"/>
    <w:rsid w:val="00443155"/>
    <w:rsid w:val="00443F1D"/>
    <w:rsid w:val="004447CF"/>
    <w:rsid w:val="00445A65"/>
    <w:rsid w:val="00445FE4"/>
    <w:rsid w:val="00446109"/>
    <w:rsid w:val="00447DBA"/>
    <w:rsid w:val="0045021A"/>
    <w:rsid w:val="00450258"/>
    <w:rsid w:val="0045072E"/>
    <w:rsid w:val="00450A96"/>
    <w:rsid w:val="004511F1"/>
    <w:rsid w:val="00452086"/>
    <w:rsid w:val="00452C6C"/>
    <w:rsid w:val="00453689"/>
    <w:rsid w:val="00453F7B"/>
    <w:rsid w:val="00454079"/>
    <w:rsid w:val="0045462A"/>
    <w:rsid w:val="00454BE3"/>
    <w:rsid w:val="00455BC0"/>
    <w:rsid w:val="00455D73"/>
    <w:rsid w:val="00455DEE"/>
    <w:rsid w:val="00455E49"/>
    <w:rsid w:val="004567CB"/>
    <w:rsid w:val="00456DC9"/>
    <w:rsid w:val="0045703E"/>
    <w:rsid w:val="004577CB"/>
    <w:rsid w:val="00460251"/>
    <w:rsid w:val="00461167"/>
    <w:rsid w:val="00461F05"/>
    <w:rsid w:val="00462263"/>
    <w:rsid w:val="004627DB"/>
    <w:rsid w:val="00462E35"/>
    <w:rsid w:val="004637D0"/>
    <w:rsid w:val="00463EBF"/>
    <w:rsid w:val="00464792"/>
    <w:rsid w:val="00464808"/>
    <w:rsid w:val="0046499D"/>
    <w:rsid w:val="00464FD6"/>
    <w:rsid w:val="00465207"/>
    <w:rsid w:val="00465210"/>
    <w:rsid w:val="00465AE4"/>
    <w:rsid w:val="004662D8"/>
    <w:rsid w:val="00470419"/>
    <w:rsid w:val="00470745"/>
    <w:rsid w:val="00470913"/>
    <w:rsid w:val="00470A2E"/>
    <w:rsid w:val="00472B4D"/>
    <w:rsid w:val="00472E35"/>
    <w:rsid w:val="004733B9"/>
    <w:rsid w:val="00473E6D"/>
    <w:rsid w:val="004744F7"/>
    <w:rsid w:val="00474DE0"/>
    <w:rsid w:val="00475ACC"/>
    <w:rsid w:val="00476638"/>
    <w:rsid w:val="00477EF7"/>
    <w:rsid w:val="00477FB9"/>
    <w:rsid w:val="00480157"/>
    <w:rsid w:val="004803F2"/>
    <w:rsid w:val="00480B8D"/>
    <w:rsid w:val="00481463"/>
    <w:rsid w:val="00481C3A"/>
    <w:rsid w:val="00481DE5"/>
    <w:rsid w:val="0048202B"/>
    <w:rsid w:val="00482443"/>
    <w:rsid w:val="00482FF8"/>
    <w:rsid w:val="00483445"/>
    <w:rsid w:val="004843BC"/>
    <w:rsid w:val="00484707"/>
    <w:rsid w:val="00484737"/>
    <w:rsid w:val="00484AC3"/>
    <w:rsid w:val="00485801"/>
    <w:rsid w:val="00485FE0"/>
    <w:rsid w:val="0048622E"/>
    <w:rsid w:val="0048705B"/>
    <w:rsid w:val="00487DA8"/>
    <w:rsid w:val="00490636"/>
    <w:rsid w:val="00490A00"/>
    <w:rsid w:val="00490B16"/>
    <w:rsid w:val="00490B4B"/>
    <w:rsid w:val="00490CAF"/>
    <w:rsid w:val="00491671"/>
    <w:rsid w:val="00491919"/>
    <w:rsid w:val="00491B30"/>
    <w:rsid w:val="00491FA2"/>
    <w:rsid w:val="00492474"/>
    <w:rsid w:val="004925DE"/>
    <w:rsid w:val="00492811"/>
    <w:rsid w:val="00492A8A"/>
    <w:rsid w:val="004932DD"/>
    <w:rsid w:val="00494515"/>
    <w:rsid w:val="00494EAE"/>
    <w:rsid w:val="004954E7"/>
    <w:rsid w:val="004955F3"/>
    <w:rsid w:val="004957D2"/>
    <w:rsid w:val="00496DCF"/>
    <w:rsid w:val="00496E41"/>
    <w:rsid w:val="00497124"/>
    <w:rsid w:val="004971DE"/>
    <w:rsid w:val="00497201"/>
    <w:rsid w:val="00497656"/>
    <w:rsid w:val="00497A5F"/>
    <w:rsid w:val="00497DAF"/>
    <w:rsid w:val="00497F7B"/>
    <w:rsid w:val="004A1944"/>
    <w:rsid w:val="004A1EF0"/>
    <w:rsid w:val="004A2315"/>
    <w:rsid w:val="004A2E60"/>
    <w:rsid w:val="004A33EE"/>
    <w:rsid w:val="004A3821"/>
    <w:rsid w:val="004A3E90"/>
    <w:rsid w:val="004A4103"/>
    <w:rsid w:val="004A4860"/>
    <w:rsid w:val="004A57CC"/>
    <w:rsid w:val="004A58BA"/>
    <w:rsid w:val="004A5FBB"/>
    <w:rsid w:val="004A612A"/>
    <w:rsid w:val="004A6282"/>
    <w:rsid w:val="004A6482"/>
    <w:rsid w:val="004A6B3E"/>
    <w:rsid w:val="004A6BE7"/>
    <w:rsid w:val="004A7484"/>
    <w:rsid w:val="004B0C81"/>
    <w:rsid w:val="004B20F5"/>
    <w:rsid w:val="004B312B"/>
    <w:rsid w:val="004B35A3"/>
    <w:rsid w:val="004B3654"/>
    <w:rsid w:val="004B36E9"/>
    <w:rsid w:val="004B3CAF"/>
    <w:rsid w:val="004B5939"/>
    <w:rsid w:val="004B5E59"/>
    <w:rsid w:val="004B609B"/>
    <w:rsid w:val="004B6400"/>
    <w:rsid w:val="004B695E"/>
    <w:rsid w:val="004B6C1C"/>
    <w:rsid w:val="004B6CD9"/>
    <w:rsid w:val="004B7F14"/>
    <w:rsid w:val="004C02FC"/>
    <w:rsid w:val="004C054D"/>
    <w:rsid w:val="004C3AB2"/>
    <w:rsid w:val="004C3C21"/>
    <w:rsid w:val="004C3CBC"/>
    <w:rsid w:val="004C3DD3"/>
    <w:rsid w:val="004C3EF4"/>
    <w:rsid w:val="004C3F15"/>
    <w:rsid w:val="004C429B"/>
    <w:rsid w:val="004C5AA9"/>
    <w:rsid w:val="004C61B7"/>
    <w:rsid w:val="004C6C0C"/>
    <w:rsid w:val="004C6FA8"/>
    <w:rsid w:val="004C70B2"/>
    <w:rsid w:val="004C7D15"/>
    <w:rsid w:val="004D027F"/>
    <w:rsid w:val="004D07E9"/>
    <w:rsid w:val="004D08C5"/>
    <w:rsid w:val="004D08D4"/>
    <w:rsid w:val="004D0DAE"/>
    <w:rsid w:val="004D18AC"/>
    <w:rsid w:val="004D1CBA"/>
    <w:rsid w:val="004D1D34"/>
    <w:rsid w:val="004D1E2D"/>
    <w:rsid w:val="004D226B"/>
    <w:rsid w:val="004D2EBA"/>
    <w:rsid w:val="004D2F91"/>
    <w:rsid w:val="004D39C4"/>
    <w:rsid w:val="004D3BC7"/>
    <w:rsid w:val="004D4B7D"/>
    <w:rsid w:val="004D4FB8"/>
    <w:rsid w:val="004D50E1"/>
    <w:rsid w:val="004D541A"/>
    <w:rsid w:val="004D633B"/>
    <w:rsid w:val="004D6996"/>
    <w:rsid w:val="004D6CC4"/>
    <w:rsid w:val="004D70EA"/>
    <w:rsid w:val="004D783D"/>
    <w:rsid w:val="004D7DE1"/>
    <w:rsid w:val="004E0467"/>
    <w:rsid w:val="004E0556"/>
    <w:rsid w:val="004E0DFA"/>
    <w:rsid w:val="004E0E42"/>
    <w:rsid w:val="004E14DF"/>
    <w:rsid w:val="004E18F6"/>
    <w:rsid w:val="004E2682"/>
    <w:rsid w:val="004E3123"/>
    <w:rsid w:val="004E3600"/>
    <w:rsid w:val="004E366F"/>
    <w:rsid w:val="004E3FD1"/>
    <w:rsid w:val="004E4146"/>
    <w:rsid w:val="004E48AA"/>
    <w:rsid w:val="004E4941"/>
    <w:rsid w:val="004E5505"/>
    <w:rsid w:val="004E5720"/>
    <w:rsid w:val="004E65FE"/>
    <w:rsid w:val="004E6D82"/>
    <w:rsid w:val="004E7D8D"/>
    <w:rsid w:val="004E7F5C"/>
    <w:rsid w:val="004F0F6E"/>
    <w:rsid w:val="004F1053"/>
    <w:rsid w:val="004F1F93"/>
    <w:rsid w:val="004F2861"/>
    <w:rsid w:val="004F2F80"/>
    <w:rsid w:val="004F3640"/>
    <w:rsid w:val="004F37BA"/>
    <w:rsid w:val="004F3F04"/>
    <w:rsid w:val="004F425D"/>
    <w:rsid w:val="004F4C99"/>
    <w:rsid w:val="004F56B9"/>
    <w:rsid w:val="004F5772"/>
    <w:rsid w:val="004F5FA7"/>
    <w:rsid w:val="004F6561"/>
    <w:rsid w:val="004F6B53"/>
    <w:rsid w:val="004F7709"/>
    <w:rsid w:val="004F7A2A"/>
    <w:rsid w:val="004F7B8D"/>
    <w:rsid w:val="004F7E36"/>
    <w:rsid w:val="00500466"/>
    <w:rsid w:val="00501CD4"/>
    <w:rsid w:val="00501CDE"/>
    <w:rsid w:val="00501F60"/>
    <w:rsid w:val="00502042"/>
    <w:rsid w:val="005025E3"/>
    <w:rsid w:val="00503397"/>
    <w:rsid w:val="00503B67"/>
    <w:rsid w:val="00504067"/>
    <w:rsid w:val="0050417C"/>
    <w:rsid w:val="00504577"/>
    <w:rsid w:val="00505391"/>
    <w:rsid w:val="005053C9"/>
    <w:rsid w:val="00505584"/>
    <w:rsid w:val="005058F6"/>
    <w:rsid w:val="00506566"/>
    <w:rsid w:val="00506AAA"/>
    <w:rsid w:val="00506C88"/>
    <w:rsid w:val="005071D0"/>
    <w:rsid w:val="005072EC"/>
    <w:rsid w:val="0051015A"/>
    <w:rsid w:val="00510A33"/>
    <w:rsid w:val="00511067"/>
    <w:rsid w:val="005112CA"/>
    <w:rsid w:val="005113A3"/>
    <w:rsid w:val="00511602"/>
    <w:rsid w:val="00511A83"/>
    <w:rsid w:val="005122FB"/>
    <w:rsid w:val="00512692"/>
    <w:rsid w:val="00512E9B"/>
    <w:rsid w:val="0051329B"/>
    <w:rsid w:val="005142B4"/>
    <w:rsid w:val="0051451E"/>
    <w:rsid w:val="00514C95"/>
    <w:rsid w:val="00514CD9"/>
    <w:rsid w:val="00514FDA"/>
    <w:rsid w:val="005151E1"/>
    <w:rsid w:val="005156BE"/>
    <w:rsid w:val="005159EE"/>
    <w:rsid w:val="00515B19"/>
    <w:rsid w:val="00515C12"/>
    <w:rsid w:val="005171A8"/>
    <w:rsid w:val="005179A4"/>
    <w:rsid w:val="005208F1"/>
    <w:rsid w:val="0052104A"/>
    <w:rsid w:val="0052152A"/>
    <w:rsid w:val="00521FA2"/>
    <w:rsid w:val="00522008"/>
    <w:rsid w:val="005233E9"/>
    <w:rsid w:val="00523699"/>
    <w:rsid w:val="0052382F"/>
    <w:rsid w:val="005239FB"/>
    <w:rsid w:val="00523EF3"/>
    <w:rsid w:val="005243D6"/>
    <w:rsid w:val="00525323"/>
    <w:rsid w:val="0052598D"/>
    <w:rsid w:val="0052673F"/>
    <w:rsid w:val="005267DB"/>
    <w:rsid w:val="00526BBF"/>
    <w:rsid w:val="005271AA"/>
    <w:rsid w:val="0052763A"/>
    <w:rsid w:val="005277D2"/>
    <w:rsid w:val="00527B2F"/>
    <w:rsid w:val="00527FDE"/>
    <w:rsid w:val="0053035A"/>
    <w:rsid w:val="00530F3E"/>
    <w:rsid w:val="00531259"/>
    <w:rsid w:val="00531A35"/>
    <w:rsid w:val="0053250B"/>
    <w:rsid w:val="005328B1"/>
    <w:rsid w:val="00532C99"/>
    <w:rsid w:val="0053334C"/>
    <w:rsid w:val="00533584"/>
    <w:rsid w:val="00533D32"/>
    <w:rsid w:val="00533F6A"/>
    <w:rsid w:val="0053420B"/>
    <w:rsid w:val="0053455D"/>
    <w:rsid w:val="00534CEF"/>
    <w:rsid w:val="00534CFB"/>
    <w:rsid w:val="00535969"/>
    <w:rsid w:val="00535EF5"/>
    <w:rsid w:val="00536768"/>
    <w:rsid w:val="005367CC"/>
    <w:rsid w:val="00536818"/>
    <w:rsid w:val="00536C3A"/>
    <w:rsid w:val="0053708F"/>
    <w:rsid w:val="0053780C"/>
    <w:rsid w:val="00537C97"/>
    <w:rsid w:val="005402B9"/>
    <w:rsid w:val="00540379"/>
    <w:rsid w:val="00540411"/>
    <w:rsid w:val="00540767"/>
    <w:rsid w:val="00540C35"/>
    <w:rsid w:val="005433AD"/>
    <w:rsid w:val="00543510"/>
    <w:rsid w:val="00543C75"/>
    <w:rsid w:val="00544B8C"/>
    <w:rsid w:val="00544C4F"/>
    <w:rsid w:val="0054571F"/>
    <w:rsid w:val="0054669E"/>
    <w:rsid w:val="00546BA8"/>
    <w:rsid w:val="00546E0B"/>
    <w:rsid w:val="005473E9"/>
    <w:rsid w:val="005474F9"/>
    <w:rsid w:val="0054780F"/>
    <w:rsid w:val="00547E6A"/>
    <w:rsid w:val="00552A9A"/>
    <w:rsid w:val="00552ABA"/>
    <w:rsid w:val="00552AD7"/>
    <w:rsid w:val="00552B76"/>
    <w:rsid w:val="00552D45"/>
    <w:rsid w:val="00553845"/>
    <w:rsid w:val="00553B3B"/>
    <w:rsid w:val="00554C9E"/>
    <w:rsid w:val="0055591C"/>
    <w:rsid w:val="00555978"/>
    <w:rsid w:val="00555CB8"/>
    <w:rsid w:val="00556DE7"/>
    <w:rsid w:val="00557D7E"/>
    <w:rsid w:val="00557EBD"/>
    <w:rsid w:val="00560793"/>
    <w:rsid w:val="00560F5B"/>
    <w:rsid w:val="00560FE1"/>
    <w:rsid w:val="00560FF1"/>
    <w:rsid w:val="005615F6"/>
    <w:rsid w:val="0056186E"/>
    <w:rsid w:val="00561DB3"/>
    <w:rsid w:val="00562E4B"/>
    <w:rsid w:val="005630C6"/>
    <w:rsid w:val="00563D47"/>
    <w:rsid w:val="0056493F"/>
    <w:rsid w:val="00565334"/>
    <w:rsid w:val="005653B3"/>
    <w:rsid w:val="0056549F"/>
    <w:rsid w:val="005656C3"/>
    <w:rsid w:val="00566694"/>
    <w:rsid w:val="00566AC0"/>
    <w:rsid w:val="00566F84"/>
    <w:rsid w:val="0057038A"/>
    <w:rsid w:val="00570D15"/>
    <w:rsid w:val="00570D75"/>
    <w:rsid w:val="00571C78"/>
    <w:rsid w:val="00572701"/>
    <w:rsid w:val="005728AD"/>
    <w:rsid w:val="005729AB"/>
    <w:rsid w:val="00572C43"/>
    <w:rsid w:val="00573ECB"/>
    <w:rsid w:val="00574171"/>
    <w:rsid w:val="0057467C"/>
    <w:rsid w:val="00574E28"/>
    <w:rsid w:val="00574F79"/>
    <w:rsid w:val="0057513D"/>
    <w:rsid w:val="00575256"/>
    <w:rsid w:val="0057586D"/>
    <w:rsid w:val="005758E0"/>
    <w:rsid w:val="005771EA"/>
    <w:rsid w:val="00577D3D"/>
    <w:rsid w:val="005809F7"/>
    <w:rsid w:val="00580B78"/>
    <w:rsid w:val="00581269"/>
    <w:rsid w:val="00581AA4"/>
    <w:rsid w:val="00581C30"/>
    <w:rsid w:val="00581D48"/>
    <w:rsid w:val="00582174"/>
    <w:rsid w:val="00582780"/>
    <w:rsid w:val="0058295F"/>
    <w:rsid w:val="00582C07"/>
    <w:rsid w:val="00582E17"/>
    <w:rsid w:val="00582E88"/>
    <w:rsid w:val="0058349C"/>
    <w:rsid w:val="005836CF"/>
    <w:rsid w:val="00584BE9"/>
    <w:rsid w:val="00584C9B"/>
    <w:rsid w:val="005850A7"/>
    <w:rsid w:val="0058528D"/>
    <w:rsid w:val="00585CEB"/>
    <w:rsid w:val="0058628F"/>
    <w:rsid w:val="00586723"/>
    <w:rsid w:val="005868B9"/>
    <w:rsid w:val="005869B4"/>
    <w:rsid w:val="00586D47"/>
    <w:rsid w:val="00586D68"/>
    <w:rsid w:val="0058765C"/>
    <w:rsid w:val="00587AD8"/>
    <w:rsid w:val="00590086"/>
    <w:rsid w:val="00590668"/>
    <w:rsid w:val="00590902"/>
    <w:rsid w:val="0059193A"/>
    <w:rsid w:val="005926A9"/>
    <w:rsid w:val="005931EC"/>
    <w:rsid w:val="0059423A"/>
    <w:rsid w:val="005949B2"/>
    <w:rsid w:val="00594A5D"/>
    <w:rsid w:val="00594A67"/>
    <w:rsid w:val="00594DE4"/>
    <w:rsid w:val="00594E59"/>
    <w:rsid w:val="00595086"/>
    <w:rsid w:val="005953E8"/>
    <w:rsid w:val="005958E9"/>
    <w:rsid w:val="00596D88"/>
    <w:rsid w:val="00597FEA"/>
    <w:rsid w:val="005A0295"/>
    <w:rsid w:val="005A06A6"/>
    <w:rsid w:val="005A0B82"/>
    <w:rsid w:val="005A10E6"/>
    <w:rsid w:val="005A241D"/>
    <w:rsid w:val="005A3604"/>
    <w:rsid w:val="005A36CA"/>
    <w:rsid w:val="005A5317"/>
    <w:rsid w:val="005A5333"/>
    <w:rsid w:val="005A5640"/>
    <w:rsid w:val="005A5845"/>
    <w:rsid w:val="005A5E9D"/>
    <w:rsid w:val="005A6002"/>
    <w:rsid w:val="005A6651"/>
    <w:rsid w:val="005A67D1"/>
    <w:rsid w:val="005B029B"/>
    <w:rsid w:val="005B05FB"/>
    <w:rsid w:val="005B0C7F"/>
    <w:rsid w:val="005B0D88"/>
    <w:rsid w:val="005B0F28"/>
    <w:rsid w:val="005B17AC"/>
    <w:rsid w:val="005B2842"/>
    <w:rsid w:val="005B2B5F"/>
    <w:rsid w:val="005B3002"/>
    <w:rsid w:val="005B37EF"/>
    <w:rsid w:val="005B3CD2"/>
    <w:rsid w:val="005B41E3"/>
    <w:rsid w:val="005B4566"/>
    <w:rsid w:val="005B543A"/>
    <w:rsid w:val="005B7D30"/>
    <w:rsid w:val="005B7FA2"/>
    <w:rsid w:val="005C05DC"/>
    <w:rsid w:val="005C079E"/>
    <w:rsid w:val="005C10C5"/>
    <w:rsid w:val="005C1BE4"/>
    <w:rsid w:val="005C22B5"/>
    <w:rsid w:val="005C2A59"/>
    <w:rsid w:val="005C32B8"/>
    <w:rsid w:val="005C343A"/>
    <w:rsid w:val="005C3607"/>
    <w:rsid w:val="005C396A"/>
    <w:rsid w:val="005C3A55"/>
    <w:rsid w:val="005C3E0D"/>
    <w:rsid w:val="005C4477"/>
    <w:rsid w:val="005C44DF"/>
    <w:rsid w:val="005C4D96"/>
    <w:rsid w:val="005C4F59"/>
    <w:rsid w:val="005C540E"/>
    <w:rsid w:val="005C5CD4"/>
    <w:rsid w:val="005C5DD0"/>
    <w:rsid w:val="005C6BE0"/>
    <w:rsid w:val="005C6C62"/>
    <w:rsid w:val="005C6F88"/>
    <w:rsid w:val="005C7307"/>
    <w:rsid w:val="005C74B2"/>
    <w:rsid w:val="005C7D82"/>
    <w:rsid w:val="005D0047"/>
    <w:rsid w:val="005D0217"/>
    <w:rsid w:val="005D02A7"/>
    <w:rsid w:val="005D03E9"/>
    <w:rsid w:val="005D0602"/>
    <w:rsid w:val="005D0AD5"/>
    <w:rsid w:val="005D0CFE"/>
    <w:rsid w:val="005D0E7C"/>
    <w:rsid w:val="005D1CE1"/>
    <w:rsid w:val="005D1D01"/>
    <w:rsid w:val="005D1E48"/>
    <w:rsid w:val="005D2D90"/>
    <w:rsid w:val="005D2E82"/>
    <w:rsid w:val="005D3076"/>
    <w:rsid w:val="005D31ED"/>
    <w:rsid w:val="005D3807"/>
    <w:rsid w:val="005D5153"/>
    <w:rsid w:val="005D58B5"/>
    <w:rsid w:val="005D5A53"/>
    <w:rsid w:val="005D5D1E"/>
    <w:rsid w:val="005D5F93"/>
    <w:rsid w:val="005D7212"/>
    <w:rsid w:val="005D7417"/>
    <w:rsid w:val="005D7506"/>
    <w:rsid w:val="005D7910"/>
    <w:rsid w:val="005D7AD7"/>
    <w:rsid w:val="005E08CE"/>
    <w:rsid w:val="005E0A47"/>
    <w:rsid w:val="005E0D2A"/>
    <w:rsid w:val="005E1D49"/>
    <w:rsid w:val="005E20AC"/>
    <w:rsid w:val="005E290B"/>
    <w:rsid w:val="005E29A3"/>
    <w:rsid w:val="005E2ECC"/>
    <w:rsid w:val="005E31C8"/>
    <w:rsid w:val="005E391C"/>
    <w:rsid w:val="005E3A42"/>
    <w:rsid w:val="005E3F1A"/>
    <w:rsid w:val="005E475E"/>
    <w:rsid w:val="005E4924"/>
    <w:rsid w:val="005E4B6D"/>
    <w:rsid w:val="005E4D52"/>
    <w:rsid w:val="005E572F"/>
    <w:rsid w:val="005E6893"/>
    <w:rsid w:val="005E72F5"/>
    <w:rsid w:val="005E764F"/>
    <w:rsid w:val="005F0257"/>
    <w:rsid w:val="005F07E1"/>
    <w:rsid w:val="005F0D06"/>
    <w:rsid w:val="005F0E35"/>
    <w:rsid w:val="005F101E"/>
    <w:rsid w:val="005F11AD"/>
    <w:rsid w:val="005F1513"/>
    <w:rsid w:val="005F15B0"/>
    <w:rsid w:val="005F172B"/>
    <w:rsid w:val="005F19C4"/>
    <w:rsid w:val="005F2B77"/>
    <w:rsid w:val="005F2F4A"/>
    <w:rsid w:val="005F3235"/>
    <w:rsid w:val="005F337A"/>
    <w:rsid w:val="005F343A"/>
    <w:rsid w:val="005F39B5"/>
    <w:rsid w:val="005F39FE"/>
    <w:rsid w:val="005F3EFD"/>
    <w:rsid w:val="005F3F52"/>
    <w:rsid w:val="005F4339"/>
    <w:rsid w:val="005F44DF"/>
    <w:rsid w:val="005F45E4"/>
    <w:rsid w:val="005F506D"/>
    <w:rsid w:val="005F52F1"/>
    <w:rsid w:val="005F58C6"/>
    <w:rsid w:val="005F5F39"/>
    <w:rsid w:val="005F6223"/>
    <w:rsid w:val="005F631C"/>
    <w:rsid w:val="005F70CC"/>
    <w:rsid w:val="005F720F"/>
    <w:rsid w:val="005F72EE"/>
    <w:rsid w:val="005F7ABB"/>
    <w:rsid w:val="005F7E04"/>
    <w:rsid w:val="0060008E"/>
    <w:rsid w:val="00600512"/>
    <w:rsid w:val="006016CF"/>
    <w:rsid w:val="00601850"/>
    <w:rsid w:val="00601D26"/>
    <w:rsid w:val="00601FEA"/>
    <w:rsid w:val="006044E3"/>
    <w:rsid w:val="00605F59"/>
    <w:rsid w:val="006063F8"/>
    <w:rsid w:val="006075E6"/>
    <w:rsid w:val="00607D09"/>
    <w:rsid w:val="00607EAD"/>
    <w:rsid w:val="00610169"/>
    <w:rsid w:val="0061041D"/>
    <w:rsid w:val="00611C7C"/>
    <w:rsid w:val="00612533"/>
    <w:rsid w:val="00612D64"/>
    <w:rsid w:val="00613E06"/>
    <w:rsid w:val="0061403A"/>
    <w:rsid w:val="00614E9D"/>
    <w:rsid w:val="00614F49"/>
    <w:rsid w:val="006157C0"/>
    <w:rsid w:val="00615CDD"/>
    <w:rsid w:val="00615E86"/>
    <w:rsid w:val="00616567"/>
    <w:rsid w:val="00616703"/>
    <w:rsid w:val="00617926"/>
    <w:rsid w:val="006179B4"/>
    <w:rsid w:val="00620373"/>
    <w:rsid w:val="006204A6"/>
    <w:rsid w:val="0062055E"/>
    <w:rsid w:val="00620845"/>
    <w:rsid w:val="006216DE"/>
    <w:rsid w:val="006219CB"/>
    <w:rsid w:val="00621A6F"/>
    <w:rsid w:val="006224D1"/>
    <w:rsid w:val="00624DCD"/>
    <w:rsid w:val="00626D1C"/>
    <w:rsid w:val="00626FD3"/>
    <w:rsid w:val="00630E4F"/>
    <w:rsid w:val="006310BB"/>
    <w:rsid w:val="006317CA"/>
    <w:rsid w:val="00631C72"/>
    <w:rsid w:val="0063242C"/>
    <w:rsid w:val="0063318E"/>
    <w:rsid w:val="00633AC1"/>
    <w:rsid w:val="00633C34"/>
    <w:rsid w:val="00635589"/>
    <w:rsid w:val="006361A0"/>
    <w:rsid w:val="006368DB"/>
    <w:rsid w:val="00636903"/>
    <w:rsid w:val="006376A3"/>
    <w:rsid w:val="0064234C"/>
    <w:rsid w:val="006424AB"/>
    <w:rsid w:val="006426EC"/>
    <w:rsid w:val="00642FC7"/>
    <w:rsid w:val="006433D2"/>
    <w:rsid w:val="00643521"/>
    <w:rsid w:val="00643F37"/>
    <w:rsid w:val="006441DD"/>
    <w:rsid w:val="0064440A"/>
    <w:rsid w:val="006445CB"/>
    <w:rsid w:val="0064481E"/>
    <w:rsid w:val="00644980"/>
    <w:rsid w:val="00644A7C"/>
    <w:rsid w:val="00645074"/>
    <w:rsid w:val="00645319"/>
    <w:rsid w:val="00645F79"/>
    <w:rsid w:val="00646128"/>
    <w:rsid w:val="00646578"/>
    <w:rsid w:val="006466D8"/>
    <w:rsid w:val="00646C6B"/>
    <w:rsid w:val="00647BD0"/>
    <w:rsid w:val="00650BD0"/>
    <w:rsid w:val="00651130"/>
    <w:rsid w:val="00651A22"/>
    <w:rsid w:val="0065223B"/>
    <w:rsid w:val="00652256"/>
    <w:rsid w:val="00652B0F"/>
    <w:rsid w:val="00652D14"/>
    <w:rsid w:val="0065345E"/>
    <w:rsid w:val="00653473"/>
    <w:rsid w:val="00653597"/>
    <w:rsid w:val="006536D5"/>
    <w:rsid w:val="006539AF"/>
    <w:rsid w:val="006549DA"/>
    <w:rsid w:val="00654B1C"/>
    <w:rsid w:val="00654CEF"/>
    <w:rsid w:val="0065527A"/>
    <w:rsid w:val="00655656"/>
    <w:rsid w:val="00655A37"/>
    <w:rsid w:val="00655EB2"/>
    <w:rsid w:val="006563E3"/>
    <w:rsid w:val="006565A2"/>
    <w:rsid w:val="00657EEC"/>
    <w:rsid w:val="006605EC"/>
    <w:rsid w:val="00661082"/>
    <w:rsid w:val="00661267"/>
    <w:rsid w:val="006614D0"/>
    <w:rsid w:val="006615B5"/>
    <w:rsid w:val="0066174E"/>
    <w:rsid w:val="00661825"/>
    <w:rsid w:val="00661BA5"/>
    <w:rsid w:val="0066338A"/>
    <w:rsid w:val="006634B3"/>
    <w:rsid w:val="0066350F"/>
    <w:rsid w:val="006641A8"/>
    <w:rsid w:val="006654AC"/>
    <w:rsid w:val="00665987"/>
    <w:rsid w:val="00665CD5"/>
    <w:rsid w:val="00665D3E"/>
    <w:rsid w:val="00666450"/>
    <w:rsid w:val="00666A60"/>
    <w:rsid w:val="00667155"/>
    <w:rsid w:val="00670F5B"/>
    <w:rsid w:val="00671DB9"/>
    <w:rsid w:val="0067232A"/>
    <w:rsid w:val="006723E7"/>
    <w:rsid w:val="006734AD"/>
    <w:rsid w:val="00674218"/>
    <w:rsid w:val="00674F69"/>
    <w:rsid w:val="006750DB"/>
    <w:rsid w:val="00675746"/>
    <w:rsid w:val="00675D08"/>
    <w:rsid w:val="00676B5B"/>
    <w:rsid w:val="00676FC5"/>
    <w:rsid w:val="006778D7"/>
    <w:rsid w:val="00680845"/>
    <w:rsid w:val="006819E5"/>
    <w:rsid w:val="00681FC7"/>
    <w:rsid w:val="00682E4F"/>
    <w:rsid w:val="00683B50"/>
    <w:rsid w:val="00683D88"/>
    <w:rsid w:val="00683FDB"/>
    <w:rsid w:val="0068466D"/>
    <w:rsid w:val="00684E09"/>
    <w:rsid w:val="006857C9"/>
    <w:rsid w:val="00686FAE"/>
    <w:rsid w:val="006870F7"/>
    <w:rsid w:val="00687192"/>
    <w:rsid w:val="006906AE"/>
    <w:rsid w:val="00691369"/>
    <w:rsid w:val="006924F4"/>
    <w:rsid w:val="006925CD"/>
    <w:rsid w:val="0069354A"/>
    <w:rsid w:val="00693F7C"/>
    <w:rsid w:val="00694195"/>
    <w:rsid w:val="006944B0"/>
    <w:rsid w:val="00694740"/>
    <w:rsid w:val="00694AF3"/>
    <w:rsid w:val="00694B38"/>
    <w:rsid w:val="0069742F"/>
    <w:rsid w:val="00697BE5"/>
    <w:rsid w:val="00697E2C"/>
    <w:rsid w:val="00697EDB"/>
    <w:rsid w:val="00697F89"/>
    <w:rsid w:val="006A03A9"/>
    <w:rsid w:val="006A0777"/>
    <w:rsid w:val="006A0B02"/>
    <w:rsid w:val="006A0C78"/>
    <w:rsid w:val="006A0D4C"/>
    <w:rsid w:val="006A1C6D"/>
    <w:rsid w:val="006A2317"/>
    <w:rsid w:val="006A23EF"/>
    <w:rsid w:val="006A2B05"/>
    <w:rsid w:val="006A2CDD"/>
    <w:rsid w:val="006A3BD7"/>
    <w:rsid w:val="006A429A"/>
    <w:rsid w:val="006A47D2"/>
    <w:rsid w:val="006A4DFB"/>
    <w:rsid w:val="006A5BAC"/>
    <w:rsid w:val="006A619C"/>
    <w:rsid w:val="006A68D1"/>
    <w:rsid w:val="006A6F6B"/>
    <w:rsid w:val="006A70AD"/>
    <w:rsid w:val="006A7425"/>
    <w:rsid w:val="006A787A"/>
    <w:rsid w:val="006A78F6"/>
    <w:rsid w:val="006B04F4"/>
    <w:rsid w:val="006B1F96"/>
    <w:rsid w:val="006B22F9"/>
    <w:rsid w:val="006B23C7"/>
    <w:rsid w:val="006B284E"/>
    <w:rsid w:val="006B3E85"/>
    <w:rsid w:val="006B441D"/>
    <w:rsid w:val="006B490A"/>
    <w:rsid w:val="006B51DD"/>
    <w:rsid w:val="006B7100"/>
    <w:rsid w:val="006B7B84"/>
    <w:rsid w:val="006B7C6C"/>
    <w:rsid w:val="006C02DB"/>
    <w:rsid w:val="006C0375"/>
    <w:rsid w:val="006C0B64"/>
    <w:rsid w:val="006C214A"/>
    <w:rsid w:val="006C21CB"/>
    <w:rsid w:val="006C2A4E"/>
    <w:rsid w:val="006C3766"/>
    <w:rsid w:val="006C3CA3"/>
    <w:rsid w:val="006C3EDC"/>
    <w:rsid w:val="006C48C3"/>
    <w:rsid w:val="006C4A56"/>
    <w:rsid w:val="006C4AD3"/>
    <w:rsid w:val="006C5B9C"/>
    <w:rsid w:val="006C683C"/>
    <w:rsid w:val="006C7F15"/>
    <w:rsid w:val="006D05F5"/>
    <w:rsid w:val="006D0B03"/>
    <w:rsid w:val="006D0DE3"/>
    <w:rsid w:val="006D1D28"/>
    <w:rsid w:val="006D2657"/>
    <w:rsid w:val="006D2C1F"/>
    <w:rsid w:val="006D2EEF"/>
    <w:rsid w:val="006D3033"/>
    <w:rsid w:val="006D33F3"/>
    <w:rsid w:val="006D3454"/>
    <w:rsid w:val="006D3D5F"/>
    <w:rsid w:val="006D40FF"/>
    <w:rsid w:val="006D4577"/>
    <w:rsid w:val="006D4AA7"/>
    <w:rsid w:val="006D5D6D"/>
    <w:rsid w:val="006D624B"/>
    <w:rsid w:val="006D62C5"/>
    <w:rsid w:val="006D6CB7"/>
    <w:rsid w:val="006D6F0B"/>
    <w:rsid w:val="006E0CE6"/>
    <w:rsid w:val="006E12AE"/>
    <w:rsid w:val="006E1A69"/>
    <w:rsid w:val="006E21CB"/>
    <w:rsid w:val="006E29CF"/>
    <w:rsid w:val="006E29E8"/>
    <w:rsid w:val="006E2D2B"/>
    <w:rsid w:val="006E3620"/>
    <w:rsid w:val="006E3A64"/>
    <w:rsid w:val="006E46B3"/>
    <w:rsid w:val="006E5AAA"/>
    <w:rsid w:val="006E6BD8"/>
    <w:rsid w:val="006E6CC7"/>
    <w:rsid w:val="006E73E8"/>
    <w:rsid w:val="006E7773"/>
    <w:rsid w:val="006E7D46"/>
    <w:rsid w:val="006F0398"/>
    <w:rsid w:val="006F125C"/>
    <w:rsid w:val="006F13FA"/>
    <w:rsid w:val="006F1D6C"/>
    <w:rsid w:val="006F274E"/>
    <w:rsid w:val="006F2AE4"/>
    <w:rsid w:val="006F3D1B"/>
    <w:rsid w:val="006F3FE8"/>
    <w:rsid w:val="006F519A"/>
    <w:rsid w:val="006F523A"/>
    <w:rsid w:val="006F569F"/>
    <w:rsid w:val="006F5850"/>
    <w:rsid w:val="006F59AC"/>
    <w:rsid w:val="006F5A8C"/>
    <w:rsid w:val="006F5C46"/>
    <w:rsid w:val="006F5DFA"/>
    <w:rsid w:val="006F6662"/>
    <w:rsid w:val="006F6A12"/>
    <w:rsid w:val="006F6BB5"/>
    <w:rsid w:val="0070082A"/>
    <w:rsid w:val="00700AEE"/>
    <w:rsid w:val="00700BB1"/>
    <w:rsid w:val="00700FB6"/>
    <w:rsid w:val="00701DA8"/>
    <w:rsid w:val="007027AF"/>
    <w:rsid w:val="00703EAE"/>
    <w:rsid w:val="007048E7"/>
    <w:rsid w:val="00704DD7"/>
    <w:rsid w:val="00705047"/>
    <w:rsid w:val="00705973"/>
    <w:rsid w:val="00706039"/>
    <w:rsid w:val="0070653F"/>
    <w:rsid w:val="0070685E"/>
    <w:rsid w:val="00707601"/>
    <w:rsid w:val="00707892"/>
    <w:rsid w:val="00710264"/>
    <w:rsid w:val="00710318"/>
    <w:rsid w:val="0071038D"/>
    <w:rsid w:val="0071063A"/>
    <w:rsid w:val="007107D9"/>
    <w:rsid w:val="00710DBF"/>
    <w:rsid w:val="00711F50"/>
    <w:rsid w:val="00712A25"/>
    <w:rsid w:val="00712A3C"/>
    <w:rsid w:val="00714559"/>
    <w:rsid w:val="00714684"/>
    <w:rsid w:val="007147AB"/>
    <w:rsid w:val="00714CA7"/>
    <w:rsid w:val="00714EFE"/>
    <w:rsid w:val="00715621"/>
    <w:rsid w:val="0071653A"/>
    <w:rsid w:val="00716B01"/>
    <w:rsid w:val="00716E9A"/>
    <w:rsid w:val="00717ABA"/>
    <w:rsid w:val="00717F76"/>
    <w:rsid w:val="00720168"/>
    <w:rsid w:val="007207BB"/>
    <w:rsid w:val="00720B57"/>
    <w:rsid w:val="00720F3E"/>
    <w:rsid w:val="007215DE"/>
    <w:rsid w:val="00721902"/>
    <w:rsid w:val="007219A4"/>
    <w:rsid w:val="00722789"/>
    <w:rsid w:val="007238AB"/>
    <w:rsid w:val="00725668"/>
    <w:rsid w:val="00725CBD"/>
    <w:rsid w:val="00725DC4"/>
    <w:rsid w:val="0072642F"/>
    <w:rsid w:val="00727220"/>
    <w:rsid w:val="007276DF"/>
    <w:rsid w:val="00727A5A"/>
    <w:rsid w:val="00730E18"/>
    <w:rsid w:val="007325EA"/>
    <w:rsid w:val="007335A0"/>
    <w:rsid w:val="0073375A"/>
    <w:rsid w:val="00733B7F"/>
    <w:rsid w:val="0073458C"/>
    <w:rsid w:val="00736574"/>
    <w:rsid w:val="0073715D"/>
    <w:rsid w:val="00737F9A"/>
    <w:rsid w:val="0074051A"/>
    <w:rsid w:val="00740787"/>
    <w:rsid w:val="00740D1E"/>
    <w:rsid w:val="00740E5F"/>
    <w:rsid w:val="007413AC"/>
    <w:rsid w:val="00741AE3"/>
    <w:rsid w:val="007422AF"/>
    <w:rsid w:val="0074269A"/>
    <w:rsid w:val="00742919"/>
    <w:rsid w:val="00742C60"/>
    <w:rsid w:val="00742D98"/>
    <w:rsid w:val="00742E2E"/>
    <w:rsid w:val="00743850"/>
    <w:rsid w:val="00743AE5"/>
    <w:rsid w:val="0074433D"/>
    <w:rsid w:val="00745941"/>
    <w:rsid w:val="00745F08"/>
    <w:rsid w:val="007467B0"/>
    <w:rsid w:val="00746A0D"/>
    <w:rsid w:val="00746C20"/>
    <w:rsid w:val="00746C3C"/>
    <w:rsid w:val="00746CA4"/>
    <w:rsid w:val="00746D9A"/>
    <w:rsid w:val="00746D9B"/>
    <w:rsid w:val="00746E5C"/>
    <w:rsid w:val="00747F6B"/>
    <w:rsid w:val="00747FD4"/>
    <w:rsid w:val="0075003E"/>
    <w:rsid w:val="0075022D"/>
    <w:rsid w:val="00750C1D"/>
    <w:rsid w:val="00751383"/>
    <w:rsid w:val="0075157A"/>
    <w:rsid w:val="00751D34"/>
    <w:rsid w:val="00751E85"/>
    <w:rsid w:val="00752A4E"/>
    <w:rsid w:val="00752D04"/>
    <w:rsid w:val="00752E9C"/>
    <w:rsid w:val="00753544"/>
    <w:rsid w:val="0075391C"/>
    <w:rsid w:val="00753BA8"/>
    <w:rsid w:val="0075454F"/>
    <w:rsid w:val="007549B2"/>
    <w:rsid w:val="00754AB6"/>
    <w:rsid w:val="00754C78"/>
    <w:rsid w:val="00754DA3"/>
    <w:rsid w:val="007551B7"/>
    <w:rsid w:val="00755302"/>
    <w:rsid w:val="00755D43"/>
    <w:rsid w:val="00755FE1"/>
    <w:rsid w:val="007563FF"/>
    <w:rsid w:val="00756565"/>
    <w:rsid w:val="007566D4"/>
    <w:rsid w:val="007566DD"/>
    <w:rsid w:val="0075691E"/>
    <w:rsid w:val="00756992"/>
    <w:rsid w:val="00757F46"/>
    <w:rsid w:val="00760531"/>
    <w:rsid w:val="007605D5"/>
    <w:rsid w:val="0076091C"/>
    <w:rsid w:val="00760DB8"/>
    <w:rsid w:val="00761410"/>
    <w:rsid w:val="00761757"/>
    <w:rsid w:val="00762EBB"/>
    <w:rsid w:val="007637C5"/>
    <w:rsid w:val="00763AC4"/>
    <w:rsid w:val="007640CE"/>
    <w:rsid w:val="007640F3"/>
    <w:rsid w:val="007644EF"/>
    <w:rsid w:val="007649CD"/>
    <w:rsid w:val="00764E42"/>
    <w:rsid w:val="00765392"/>
    <w:rsid w:val="00766939"/>
    <w:rsid w:val="0076771D"/>
    <w:rsid w:val="00770237"/>
    <w:rsid w:val="00770A92"/>
    <w:rsid w:val="00770B04"/>
    <w:rsid w:val="00770E0F"/>
    <w:rsid w:val="007712C0"/>
    <w:rsid w:val="00772264"/>
    <w:rsid w:val="00772D0A"/>
    <w:rsid w:val="007734AE"/>
    <w:rsid w:val="007734ED"/>
    <w:rsid w:val="00773B8E"/>
    <w:rsid w:val="00773FFC"/>
    <w:rsid w:val="00774270"/>
    <w:rsid w:val="0077442B"/>
    <w:rsid w:val="007746A7"/>
    <w:rsid w:val="00774829"/>
    <w:rsid w:val="007755DA"/>
    <w:rsid w:val="0077565F"/>
    <w:rsid w:val="00776A0C"/>
    <w:rsid w:val="00776F78"/>
    <w:rsid w:val="0077702E"/>
    <w:rsid w:val="00777A8F"/>
    <w:rsid w:val="00777E67"/>
    <w:rsid w:val="00777F8C"/>
    <w:rsid w:val="00780928"/>
    <w:rsid w:val="00780ACD"/>
    <w:rsid w:val="00780F45"/>
    <w:rsid w:val="007811E6"/>
    <w:rsid w:val="007812FB"/>
    <w:rsid w:val="0078177A"/>
    <w:rsid w:val="007820D5"/>
    <w:rsid w:val="007823B4"/>
    <w:rsid w:val="00782493"/>
    <w:rsid w:val="00782644"/>
    <w:rsid w:val="00782FC9"/>
    <w:rsid w:val="0078346E"/>
    <w:rsid w:val="00783C8D"/>
    <w:rsid w:val="00783E48"/>
    <w:rsid w:val="00783F98"/>
    <w:rsid w:val="00784B9C"/>
    <w:rsid w:val="00784D26"/>
    <w:rsid w:val="00785272"/>
    <w:rsid w:val="0078595A"/>
    <w:rsid w:val="00785FC7"/>
    <w:rsid w:val="0078615E"/>
    <w:rsid w:val="00787252"/>
    <w:rsid w:val="00787609"/>
    <w:rsid w:val="00787CF0"/>
    <w:rsid w:val="00790BDA"/>
    <w:rsid w:val="00790CFA"/>
    <w:rsid w:val="0079214F"/>
    <w:rsid w:val="00792242"/>
    <w:rsid w:val="007922AA"/>
    <w:rsid w:val="007924A4"/>
    <w:rsid w:val="007926EA"/>
    <w:rsid w:val="007927FB"/>
    <w:rsid w:val="00792DE0"/>
    <w:rsid w:val="0079443F"/>
    <w:rsid w:val="007948D0"/>
    <w:rsid w:val="00794ED8"/>
    <w:rsid w:val="00794FC5"/>
    <w:rsid w:val="0079549B"/>
    <w:rsid w:val="00795D9B"/>
    <w:rsid w:val="00796812"/>
    <w:rsid w:val="00796E0F"/>
    <w:rsid w:val="0079756B"/>
    <w:rsid w:val="00797615"/>
    <w:rsid w:val="00797DD1"/>
    <w:rsid w:val="00797E18"/>
    <w:rsid w:val="007A0233"/>
    <w:rsid w:val="007A10C4"/>
    <w:rsid w:val="007A1E12"/>
    <w:rsid w:val="007A23E7"/>
    <w:rsid w:val="007A3093"/>
    <w:rsid w:val="007A316C"/>
    <w:rsid w:val="007A37E9"/>
    <w:rsid w:val="007A386B"/>
    <w:rsid w:val="007A4B76"/>
    <w:rsid w:val="007A5BA1"/>
    <w:rsid w:val="007A67BA"/>
    <w:rsid w:val="007A6A85"/>
    <w:rsid w:val="007A6F7D"/>
    <w:rsid w:val="007A72C3"/>
    <w:rsid w:val="007A7ECA"/>
    <w:rsid w:val="007A7FEA"/>
    <w:rsid w:val="007B0F7A"/>
    <w:rsid w:val="007B11C7"/>
    <w:rsid w:val="007B1391"/>
    <w:rsid w:val="007B18B0"/>
    <w:rsid w:val="007B191C"/>
    <w:rsid w:val="007B1D45"/>
    <w:rsid w:val="007B1F2F"/>
    <w:rsid w:val="007B27E1"/>
    <w:rsid w:val="007B2F65"/>
    <w:rsid w:val="007B2F6D"/>
    <w:rsid w:val="007B31F4"/>
    <w:rsid w:val="007B3824"/>
    <w:rsid w:val="007B38AD"/>
    <w:rsid w:val="007B4005"/>
    <w:rsid w:val="007B590C"/>
    <w:rsid w:val="007B5920"/>
    <w:rsid w:val="007B59D7"/>
    <w:rsid w:val="007B7459"/>
    <w:rsid w:val="007B7F52"/>
    <w:rsid w:val="007C02CF"/>
    <w:rsid w:val="007C0976"/>
    <w:rsid w:val="007C0E28"/>
    <w:rsid w:val="007C13E8"/>
    <w:rsid w:val="007C1E32"/>
    <w:rsid w:val="007C2211"/>
    <w:rsid w:val="007C23AE"/>
    <w:rsid w:val="007C2645"/>
    <w:rsid w:val="007C3C86"/>
    <w:rsid w:val="007C3ECC"/>
    <w:rsid w:val="007C3EFC"/>
    <w:rsid w:val="007C4108"/>
    <w:rsid w:val="007C49FE"/>
    <w:rsid w:val="007C5040"/>
    <w:rsid w:val="007C50DF"/>
    <w:rsid w:val="007C5F17"/>
    <w:rsid w:val="007C7CE9"/>
    <w:rsid w:val="007C7E0B"/>
    <w:rsid w:val="007D0445"/>
    <w:rsid w:val="007D0B14"/>
    <w:rsid w:val="007D1073"/>
    <w:rsid w:val="007D1558"/>
    <w:rsid w:val="007D1AC0"/>
    <w:rsid w:val="007D2117"/>
    <w:rsid w:val="007D218B"/>
    <w:rsid w:val="007D29D1"/>
    <w:rsid w:val="007D2C29"/>
    <w:rsid w:val="007D38BB"/>
    <w:rsid w:val="007D39E1"/>
    <w:rsid w:val="007D3C28"/>
    <w:rsid w:val="007D479A"/>
    <w:rsid w:val="007D49C9"/>
    <w:rsid w:val="007D535C"/>
    <w:rsid w:val="007D54DB"/>
    <w:rsid w:val="007D606B"/>
    <w:rsid w:val="007D65E9"/>
    <w:rsid w:val="007D6925"/>
    <w:rsid w:val="007D77CE"/>
    <w:rsid w:val="007E0AD4"/>
    <w:rsid w:val="007E0D19"/>
    <w:rsid w:val="007E1885"/>
    <w:rsid w:val="007E1B97"/>
    <w:rsid w:val="007E20ED"/>
    <w:rsid w:val="007E29CA"/>
    <w:rsid w:val="007E2D78"/>
    <w:rsid w:val="007E300E"/>
    <w:rsid w:val="007E3197"/>
    <w:rsid w:val="007E3331"/>
    <w:rsid w:val="007E4AF5"/>
    <w:rsid w:val="007E5160"/>
    <w:rsid w:val="007E57D7"/>
    <w:rsid w:val="007E5C64"/>
    <w:rsid w:val="007E6383"/>
    <w:rsid w:val="007E6B32"/>
    <w:rsid w:val="007E6F46"/>
    <w:rsid w:val="007E79FE"/>
    <w:rsid w:val="007E7D94"/>
    <w:rsid w:val="007E7EFC"/>
    <w:rsid w:val="007F01BB"/>
    <w:rsid w:val="007F1BBC"/>
    <w:rsid w:val="007F1D22"/>
    <w:rsid w:val="007F3A68"/>
    <w:rsid w:val="007F4240"/>
    <w:rsid w:val="007F4369"/>
    <w:rsid w:val="007F49A0"/>
    <w:rsid w:val="007F4AE7"/>
    <w:rsid w:val="007F504F"/>
    <w:rsid w:val="007F5FF9"/>
    <w:rsid w:val="007F6578"/>
    <w:rsid w:val="007F67F7"/>
    <w:rsid w:val="007F6866"/>
    <w:rsid w:val="007F6D4A"/>
    <w:rsid w:val="007F7566"/>
    <w:rsid w:val="007F7743"/>
    <w:rsid w:val="00801C49"/>
    <w:rsid w:val="008024BF"/>
    <w:rsid w:val="0080357A"/>
    <w:rsid w:val="008039AB"/>
    <w:rsid w:val="00803D6F"/>
    <w:rsid w:val="008040DC"/>
    <w:rsid w:val="008046E8"/>
    <w:rsid w:val="00805318"/>
    <w:rsid w:val="00805511"/>
    <w:rsid w:val="008055B0"/>
    <w:rsid w:val="008062BF"/>
    <w:rsid w:val="00806BA7"/>
    <w:rsid w:val="00806CB2"/>
    <w:rsid w:val="00806EB4"/>
    <w:rsid w:val="00807304"/>
    <w:rsid w:val="008076CA"/>
    <w:rsid w:val="00810247"/>
    <w:rsid w:val="008103C3"/>
    <w:rsid w:val="008109CC"/>
    <w:rsid w:val="00810D7F"/>
    <w:rsid w:val="0081100B"/>
    <w:rsid w:val="008122E7"/>
    <w:rsid w:val="00812DE5"/>
    <w:rsid w:val="0081317C"/>
    <w:rsid w:val="0081333F"/>
    <w:rsid w:val="00813688"/>
    <w:rsid w:val="00813B2B"/>
    <w:rsid w:val="0081408D"/>
    <w:rsid w:val="00814988"/>
    <w:rsid w:val="0081520A"/>
    <w:rsid w:val="00815832"/>
    <w:rsid w:val="00815F61"/>
    <w:rsid w:val="00816274"/>
    <w:rsid w:val="00816622"/>
    <w:rsid w:val="00816A87"/>
    <w:rsid w:val="008171F4"/>
    <w:rsid w:val="008173D9"/>
    <w:rsid w:val="00817ECF"/>
    <w:rsid w:val="0082064A"/>
    <w:rsid w:val="00820E77"/>
    <w:rsid w:val="008213E4"/>
    <w:rsid w:val="008222B1"/>
    <w:rsid w:val="008223F8"/>
    <w:rsid w:val="00823238"/>
    <w:rsid w:val="0082362F"/>
    <w:rsid w:val="00824017"/>
    <w:rsid w:val="008243C3"/>
    <w:rsid w:val="00824F50"/>
    <w:rsid w:val="00825E3C"/>
    <w:rsid w:val="00825EC9"/>
    <w:rsid w:val="00826F95"/>
    <w:rsid w:val="008303C1"/>
    <w:rsid w:val="008311F5"/>
    <w:rsid w:val="008313CD"/>
    <w:rsid w:val="00831E61"/>
    <w:rsid w:val="008329E5"/>
    <w:rsid w:val="00833C8C"/>
    <w:rsid w:val="00833DCA"/>
    <w:rsid w:val="00833ED0"/>
    <w:rsid w:val="00833FC2"/>
    <w:rsid w:val="00834821"/>
    <w:rsid w:val="00835063"/>
    <w:rsid w:val="00835130"/>
    <w:rsid w:val="00835533"/>
    <w:rsid w:val="008358EE"/>
    <w:rsid w:val="00835DB2"/>
    <w:rsid w:val="00836111"/>
    <w:rsid w:val="00836149"/>
    <w:rsid w:val="00836225"/>
    <w:rsid w:val="008367E8"/>
    <w:rsid w:val="00836A85"/>
    <w:rsid w:val="00836D51"/>
    <w:rsid w:val="00836D5A"/>
    <w:rsid w:val="00836EF2"/>
    <w:rsid w:val="00837B5C"/>
    <w:rsid w:val="00837E3B"/>
    <w:rsid w:val="00837F74"/>
    <w:rsid w:val="008400B2"/>
    <w:rsid w:val="008402CF"/>
    <w:rsid w:val="008402FC"/>
    <w:rsid w:val="008404F3"/>
    <w:rsid w:val="00840670"/>
    <w:rsid w:val="00840B3F"/>
    <w:rsid w:val="00842580"/>
    <w:rsid w:val="00842E1E"/>
    <w:rsid w:val="00842ECA"/>
    <w:rsid w:val="008444D5"/>
    <w:rsid w:val="008448F2"/>
    <w:rsid w:val="00844C97"/>
    <w:rsid w:val="00844CB5"/>
    <w:rsid w:val="00845037"/>
    <w:rsid w:val="008459C3"/>
    <w:rsid w:val="00845E7E"/>
    <w:rsid w:val="00846AC4"/>
    <w:rsid w:val="00846F8A"/>
    <w:rsid w:val="00846FAC"/>
    <w:rsid w:val="008473BB"/>
    <w:rsid w:val="00847858"/>
    <w:rsid w:val="00847E3D"/>
    <w:rsid w:val="00850E1F"/>
    <w:rsid w:val="008510B0"/>
    <w:rsid w:val="00851D70"/>
    <w:rsid w:val="008525BF"/>
    <w:rsid w:val="00852AF4"/>
    <w:rsid w:val="008536D1"/>
    <w:rsid w:val="008551AA"/>
    <w:rsid w:val="00855F0E"/>
    <w:rsid w:val="00856D39"/>
    <w:rsid w:val="008573F2"/>
    <w:rsid w:val="008574A6"/>
    <w:rsid w:val="008579E2"/>
    <w:rsid w:val="00860E77"/>
    <w:rsid w:val="008615F8"/>
    <w:rsid w:val="00862163"/>
    <w:rsid w:val="00862DAB"/>
    <w:rsid w:val="00863239"/>
    <w:rsid w:val="00863989"/>
    <w:rsid w:val="00863C49"/>
    <w:rsid w:val="00863FA6"/>
    <w:rsid w:val="008649BD"/>
    <w:rsid w:val="00866733"/>
    <w:rsid w:val="00870306"/>
    <w:rsid w:val="00870482"/>
    <w:rsid w:val="00870552"/>
    <w:rsid w:val="00870F2D"/>
    <w:rsid w:val="00871205"/>
    <w:rsid w:val="00871226"/>
    <w:rsid w:val="00872239"/>
    <w:rsid w:val="008724CF"/>
    <w:rsid w:val="00872E1C"/>
    <w:rsid w:val="00872EAD"/>
    <w:rsid w:val="008734D6"/>
    <w:rsid w:val="00873E98"/>
    <w:rsid w:val="00874560"/>
    <w:rsid w:val="00874E7A"/>
    <w:rsid w:val="008751F8"/>
    <w:rsid w:val="008762F4"/>
    <w:rsid w:val="008765D4"/>
    <w:rsid w:val="00876FE3"/>
    <w:rsid w:val="00877658"/>
    <w:rsid w:val="008800A8"/>
    <w:rsid w:val="008808F5"/>
    <w:rsid w:val="00880D6A"/>
    <w:rsid w:val="00880EA6"/>
    <w:rsid w:val="008810D3"/>
    <w:rsid w:val="0088137C"/>
    <w:rsid w:val="008819B5"/>
    <w:rsid w:val="00881AF7"/>
    <w:rsid w:val="00881F7B"/>
    <w:rsid w:val="008827E5"/>
    <w:rsid w:val="00882B82"/>
    <w:rsid w:val="008830D1"/>
    <w:rsid w:val="0088323A"/>
    <w:rsid w:val="00883711"/>
    <w:rsid w:val="008838D6"/>
    <w:rsid w:val="008839BD"/>
    <w:rsid w:val="00883AAC"/>
    <w:rsid w:val="008859FA"/>
    <w:rsid w:val="00885AFE"/>
    <w:rsid w:val="008863D2"/>
    <w:rsid w:val="00886752"/>
    <w:rsid w:val="00887288"/>
    <w:rsid w:val="00887B9C"/>
    <w:rsid w:val="00887D28"/>
    <w:rsid w:val="00890A22"/>
    <w:rsid w:val="00891142"/>
    <w:rsid w:val="008916D7"/>
    <w:rsid w:val="0089174F"/>
    <w:rsid w:val="008918BA"/>
    <w:rsid w:val="00892061"/>
    <w:rsid w:val="0089215B"/>
    <w:rsid w:val="008927DE"/>
    <w:rsid w:val="0089330D"/>
    <w:rsid w:val="00893549"/>
    <w:rsid w:val="00893EB2"/>
    <w:rsid w:val="008946AA"/>
    <w:rsid w:val="008953B8"/>
    <w:rsid w:val="008953EB"/>
    <w:rsid w:val="0089550D"/>
    <w:rsid w:val="00895AC9"/>
    <w:rsid w:val="00896047"/>
    <w:rsid w:val="0089623E"/>
    <w:rsid w:val="008964D7"/>
    <w:rsid w:val="008966F2"/>
    <w:rsid w:val="008969BE"/>
    <w:rsid w:val="008969FD"/>
    <w:rsid w:val="00896E31"/>
    <w:rsid w:val="00897A1C"/>
    <w:rsid w:val="008A05F6"/>
    <w:rsid w:val="008A0BC9"/>
    <w:rsid w:val="008A19BA"/>
    <w:rsid w:val="008A1D8F"/>
    <w:rsid w:val="008A1DDF"/>
    <w:rsid w:val="008A27A5"/>
    <w:rsid w:val="008A31AD"/>
    <w:rsid w:val="008A3273"/>
    <w:rsid w:val="008A35E6"/>
    <w:rsid w:val="008A366D"/>
    <w:rsid w:val="008A384B"/>
    <w:rsid w:val="008A396B"/>
    <w:rsid w:val="008A43A0"/>
    <w:rsid w:val="008A462F"/>
    <w:rsid w:val="008A4854"/>
    <w:rsid w:val="008A48D8"/>
    <w:rsid w:val="008A5777"/>
    <w:rsid w:val="008A57A3"/>
    <w:rsid w:val="008A635F"/>
    <w:rsid w:val="008A6948"/>
    <w:rsid w:val="008A6A98"/>
    <w:rsid w:val="008A6D83"/>
    <w:rsid w:val="008A700B"/>
    <w:rsid w:val="008A7172"/>
    <w:rsid w:val="008A7A5D"/>
    <w:rsid w:val="008B0588"/>
    <w:rsid w:val="008B074E"/>
    <w:rsid w:val="008B0B6E"/>
    <w:rsid w:val="008B2022"/>
    <w:rsid w:val="008B2460"/>
    <w:rsid w:val="008B265E"/>
    <w:rsid w:val="008B2DF2"/>
    <w:rsid w:val="008B315B"/>
    <w:rsid w:val="008B3638"/>
    <w:rsid w:val="008B3D18"/>
    <w:rsid w:val="008B461E"/>
    <w:rsid w:val="008B4660"/>
    <w:rsid w:val="008B4923"/>
    <w:rsid w:val="008B49BE"/>
    <w:rsid w:val="008B4FEB"/>
    <w:rsid w:val="008B524E"/>
    <w:rsid w:val="008B52F6"/>
    <w:rsid w:val="008B53FD"/>
    <w:rsid w:val="008B550B"/>
    <w:rsid w:val="008B571B"/>
    <w:rsid w:val="008B5D22"/>
    <w:rsid w:val="008B5DD1"/>
    <w:rsid w:val="008B62CC"/>
    <w:rsid w:val="008B66D6"/>
    <w:rsid w:val="008B6E93"/>
    <w:rsid w:val="008B70F2"/>
    <w:rsid w:val="008B74AE"/>
    <w:rsid w:val="008C14C4"/>
    <w:rsid w:val="008C2FA3"/>
    <w:rsid w:val="008C3479"/>
    <w:rsid w:val="008C3552"/>
    <w:rsid w:val="008C3E92"/>
    <w:rsid w:val="008C44AD"/>
    <w:rsid w:val="008C4752"/>
    <w:rsid w:val="008C4B73"/>
    <w:rsid w:val="008C57C2"/>
    <w:rsid w:val="008C5FE9"/>
    <w:rsid w:val="008C63E9"/>
    <w:rsid w:val="008C6A75"/>
    <w:rsid w:val="008C76C8"/>
    <w:rsid w:val="008D0486"/>
    <w:rsid w:val="008D054E"/>
    <w:rsid w:val="008D05C1"/>
    <w:rsid w:val="008D0EC0"/>
    <w:rsid w:val="008D0F63"/>
    <w:rsid w:val="008D12ED"/>
    <w:rsid w:val="008D1A24"/>
    <w:rsid w:val="008D1D47"/>
    <w:rsid w:val="008D40D7"/>
    <w:rsid w:val="008D57A9"/>
    <w:rsid w:val="008D6F9B"/>
    <w:rsid w:val="008D6FBA"/>
    <w:rsid w:val="008D76D4"/>
    <w:rsid w:val="008E009D"/>
    <w:rsid w:val="008E0955"/>
    <w:rsid w:val="008E150A"/>
    <w:rsid w:val="008E1D71"/>
    <w:rsid w:val="008E1EDB"/>
    <w:rsid w:val="008E240C"/>
    <w:rsid w:val="008E3371"/>
    <w:rsid w:val="008E40DF"/>
    <w:rsid w:val="008E41AF"/>
    <w:rsid w:val="008E560A"/>
    <w:rsid w:val="008E56C8"/>
    <w:rsid w:val="008E5817"/>
    <w:rsid w:val="008E5A03"/>
    <w:rsid w:val="008E5BDA"/>
    <w:rsid w:val="008E6B6E"/>
    <w:rsid w:val="008E6E20"/>
    <w:rsid w:val="008E7A2F"/>
    <w:rsid w:val="008E7AB6"/>
    <w:rsid w:val="008E7FA7"/>
    <w:rsid w:val="008F0E8C"/>
    <w:rsid w:val="008F14B0"/>
    <w:rsid w:val="008F15F0"/>
    <w:rsid w:val="008F1666"/>
    <w:rsid w:val="008F187B"/>
    <w:rsid w:val="008F20E5"/>
    <w:rsid w:val="008F225A"/>
    <w:rsid w:val="008F279C"/>
    <w:rsid w:val="008F27B2"/>
    <w:rsid w:val="008F379F"/>
    <w:rsid w:val="008F4057"/>
    <w:rsid w:val="008F4D69"/>
    <w:rsid w:val="008F4E89"/>
    <w:rsid w:val="008F5348"/>
    <w:rsid w:val="008F5407"/>
    <w:rsid w:val="008F5B06"/>
    <w:rsid w:val="008F6134"/>
    <w:rsid w:val="008F6EF5"/>
    <w:rsid w:val="008F6FFA"/>
    <w:rsid w:val="008F700D"/>
    <w:rsid w:val="008F71F5"/>
    <w:rsid w:val="008F71F6"/>
    <w:rsid w:val="008F7316"/>
    <w:rsid w:val="008F78EA"/>
    <w:rsid w:val="009006BC"/>
    <w:rsid w:val="00901852"/>
    <w:rsid w:val="00901D5B"/>
    <w:rsid w:val="00902279"/>
    <w:rsid w:val="0090414E"/>
    <w:rsid w:val="009046B4"/>
    <w:rsid w:val="009056F4"/>
    <w:rsid w:val="0090614A"/>
    <w:rsid w:val="009077E6"/>
    <w:rsid w:val="00907DFA"/>
    <w:rsid w:val="00911032"/>
    <w:rsid w:val="00912951"/>
    <w:rsid w:val="0091315A"/>
    <w:rsid w:val="0091365A"/>
    <w:rsid w:val="0091476C"/>
    <w:rsid w:val="0091507C"/>
    <w:rsid w:val="009154CA"/>
    <w:rsid w:val="009158B5"/>
    <w:rsid w:val="00915F1E"/>
    <w:rsid w:val="009164C1"/>
    <w:rsid w:val="0091669D"/>
    <w:rsid w:val="00917123"/>
    <w:rsid w:val="009174C5"/>
    <w:rsid w:val="00917827"/>
    <w:rsid w:val="009179CF"/>
    <w:rsid w:val="00920E7F"/>
    <w:rsid w:val="00920F36"/>
    <w:rsid w:val="00922254"/>
    <w:rsid w:val="009226B8"/>
    <w:rsid w:val="00922C2B"/>
    <w:rsid w:val="009232AF"/>
    <w:rsid w:val="00924D87"/>
    <w:rsid w:val="00925277"/>
    <w:rsid w:val="009253DA"/>
    <w:rsid w:val="009258A0"/>
    <w:rsid w:val="00925917"/>
    <w:rsid w:val="0092612E"/>
    <w:rsid w:val="009261C3"/>
    <w:rsid w:val="0092643A"/>
    <w:rsid w:val="00927633"/>
    <w:rsid w:val="009303ED"/>
    <w:rsid w:val="00930480"/>
    <w:rsid w:val="0093052D"/>
    <w:rsid w:val="009308D7"/>
    <w:rsid w:val="009318FB"/>
    <w:rsid w:val="00931D70"/>
    <w:rsid w:val="00932095"/>
    <w:rsid w:val="009322A8"/>
    <w:rsid w:val="00932718"/>
    <w:rsid w:val="009328DF"/>
    <w:rsid w:val="00932C16"/>
    <w:rsid w:val="00932C44"/>
    <w:rsid w:val="00932CF9"/>
    <w:rsid w:val="00933147"/>
    <w:rsid w:val="009333DE"/>
    <w:rsid w:val="00933614"/>
    <w:rsid w:val="0093393A"/>
    <w:rsid w:val="00933F26"/>
    <w:rsid w:val="00934162"/>
    <w:rsid w:val="0093469A"/>
    <w:rsid w:val="009357E5"/>
    <w:rsid w:val="00935CAB"/>
    <w:rsid w:val="0093627E"/>
    <w:rsid w:val="0093629F"/>
    <w:rsid w:val="00936599"/>
    <w:rsid w:val="00936690"/>
    <w:rsid w:val="0093678B"/>
    <w:rsid w:val="0093737B"/>
    <w:rsid w:val="00937E50"/>
    <w:rsid w:val="00940802"/>
    <w:rsid w:val="0094132E"/>
    <w:rsid w:val="009414E2"/>
    <w:rsid w:val="009416BC"/>
    <w:rsid w:val="009419F5"/>
    <w:rsid w:val="00941B4F"/>
    <w:rsid w:val="00941E38"/>
    <w:rsid w:val="0094208E"/>
    <w:rsid w:val="009422BA"/>
    <w:rsid w:val="00942ED0"/>
    <w:rsid w:val="0094350C"/>
    <w:rsid w:val="009439D3"/>
    <w:rsid w:val="00943A28"/>
    <w:rsid w:val="00943A2D"/>
    <w:rsid w:val="00943D4D"/>
    <w:rsid w:val="00943DBE"/>
    <w:rsid w:val="00944433"/>
    <w:rsid w:val="009447BC"/>
    <w:rsid w:val="00944846"/>
    <w:rsid w:val="009449A2"/>
    <w:rsid w:val="00945101"/>
    <w:rsid w:val="00945716"/>
    <w:rsid w:val="0094601C"/>
    <w:rsid w:val="00946924"/>
    <w:rsid w:val="00946A21"/>
    <w:rsid w:val="00946AEC"/>
    <w:rsid w:val="00946CA4"/>
    <w:rsid w:val="00947221"/>
    <w:rsid w:val="00947353"/>
    <w:rsid w:val="00947897"/>
    <w:rsid w:val="00947B38"/>
    <w:rsid w:val="0095005B"/>
    <w:rsid w:val="00950C64"/>
    <w:rsid w:val="00950F79"/>
    <w:rsid w:val="00951083"/>
    <w:rsid w:val="00951311"/>
    <w:rsid w:val="009516E9"/>
    <w:rsid w:val="00952242"/>
    <w:rsid w:val="00952C33"/>
    <w:rsid w:val="00952CB8"/>
    <w:rsid w:val="00952CCE"/>
    <w:rsid w:val="00952E6C"/>
    <w:rsid w:val="0095315B"/>
    <w:rsid w:val="00953E7A"/>
    <w:rsid w:val="00954899"/>
    <w:rsid w:val="00954940"/>
    <w:rsid w:val="00954966"/>
    <w:rsid w:val="009566F7"/>
    <w:rsid w:val="00956D7F"/>
    <w:rsid w:val="00957B56"/>
    <w:rsid w:val="00957ED8"/>
    <w:rsid w:val="009603FF"/>
    <w:rsid w:val="009604F1"/>
    <w:rsid w:val="00960880"/>
    <w:rsid w:val="00960BAA"/>
    <w:rsid w:val="009615B3"/>
    <w:rsid w:val="00961820"/>
    <w:rsid w:val="0096213A"/>
    <w:rsid w:val="009632B7"/>
    <w:rsid w:val="00963C2A"/>
    <w:rsid w:val="00963D84"/>
    <w:rsid w:val="00963F20"/>
    <w:rsid w:val="0096446D"/>
    <w:rsid w:val="00964D29"/>
    <w:rsid w:val="00965C11"/>
    <w:rsid w:val="00965CE8"/>
    <w:rsid w:val="00965FF1"/>
    <w:rsid w:val="009660DE"/>
    <w:rsid w:val="00966213"/>
    <w:rsid w:val="009674DB"/>
    <w:rsid w:val="009709CB"/>
    <w:rsid w:val="00971331"/>
    <w:rsid w:val="00971805"/>
    <w:rsid w:val="00971C0B"/>
    <w:rsid w:val="009725CA"/>
    <w:rsid w:val="00972EA5"/>
    <w:rsid w:val="009731CA"/>
    <w:rsid w:val="00973B67"/>
    <w:rsid w:val="00974085"/>
    <w:rsid w:val="009741E7"/>
    <w:rsid w:val="00974599"/>
    <w:rsid w:val="00974CF1"/>
    <w:rsid w:val="00974D70"/>
    <w:rsid w:val="00974E5D"/>
    <w:rsid w:val="00975365"/>
    <w:rsid w:val="00976065"/>
    <w:rsid w:val="00976A31"/>
    <w:rsid w:val="00976F0E"/>
    <w:rsid w:val="009775B9"/>
    <w:rsid w:val="00977604"/>
    <w:rsid w:val="00980011"/>
    <w:rsid w:val="00980A67"/>
    <w:rsid w:val="00980D93"/>
    <w:rsid w:val="00980F05"/>
    <w:rsid w:val="009829AE"/>
    <w:rsid w:val="00982B96"/>
    <w:rsid w:val="00983193"/>
    <w:rsid w:val="00983738"/>
    <w:rsid w:val="009838E5"/>
    <w:rsid w:val="00983A2A"/>
    <w:rsid w:val="00984BDE"/>
    <w:rsid w:val="00985AFE"/>
    <w:rsid w:val="00986716"/>
    <w:rsid w:val="00986CA7"/>
    <w:rsid w:val="00986D99"/>
    <w:rsid w:val="00986DE2"/>
    <w:rsid w:val="009874BA"/>
    <w:rsid w:val="009874D7"/>
    <w:rsid w:val="00987EF3"/>
    <w:rsid w:val="0099051E"/>
    <w:rsid w:val="00990A2F"/>
    <w:rsid w:val="00990B33"/>
    <w:rsid w:val="00990DB7"/>
    <w:rsid w:val="00991740"/>
    <w:rsid w:val="009918BB"/>
    <w:rsid w:val="00991CC4"/>
    <w:rsid w:val="0099371B"/>
    <w:rsid w:val="00993FC9"/>
    <w:rsid w:val="00994899"/>
    <w:rsid w:val="009956DA"/>
    <w:rsid w:val="009961C3"/>
    <w:rsid w:val="00996413"/>
    <w:rsid w:val="00996EF0"/>
    <w:rsid w:val="009971C7"/>
    <w:rsid w:val="009976F6"/>
    <w:rsid w:val="00997912"/>
    <w:rsid w:val="00997E4D"/>
    <w:rsid w:val="009A0A74"/>
    <w:rsid w:val="009A0BC6"/>
    <w:rsid w:val="009A0FD9"/>
    <w:rsid w:val="009A14B0"/>
    <w:rsid w:val="009A1F1E"/>
    <w:rsid w:val="009A2C73"/>
    <w:rsid w:val="009A2DA9"/>
    <w:rsid w:val="009A3268"/>
    <w:rsid w:val="009A3D04"/>
    <w:rsid w:val="009A4476"/>
    <w:rsid w:val="009A4678"/>
    <w:rsid w:val="009A496A"/>
    <w:rsid w:val="009A510C"/>
    <w:rsid w:val="009A5192"/>
    <w:rsid w:val="009A522D"/>
    <w:rsid w:val="009A5426"/>
    <w:rsid w:val="009A57B9"/>
    <w:rsid w:val="009A67DA"/>
    <w:rsid w:val="009A681F"/>
    <w:rsid w:val="009A6D1D"/>
    <w:rsid w:val="009A715C"/>
    <w:rsid w:val="009A73A9"/>
    <w:rsid w:val="009A7BB1"/>
    <w:rsid w:val="009B1290"/>
    <w:rsid w:val="009B1C9E"/>
    <w:rsid w:val="009B1D95"/>
    <w:rsid w:val="009B1ED2"/>
    <w:rsid w:val="009B2037"/>
    <w:rsid w:val="009B23DA"/>
    <w:rsid w:val="009B2979"/>
    <w:rsid w:val="009B2D20"/>
    <w:rsid w:val="009B3024"/>
    <w:rsid w:val="009B3102"/>
    <w:rsid w:val="009B38B8"/>
    <w:rsid w:val="009B39DF"/>
    <w:rsid w:val="009B3A21"/>
    <w:rsid w:val="009B527D"/>
    <w:rsid w:val="009B55D2"/>
    <w:rsid w:val="009B572B"/>
    <w:rsid w:val="009B5CD3"/>
    <w:rsid w:val="009B61B3"/>
    <w:rsid w:val="009B6AAB"/>
    <w:rsid w:val="009B6CAD"/>
    <w:rsid w:val="009B6E48"/>
    <w:rsid w:val="009B7431"/>
    <w:rsid w:val="009B7D3B"/>
    <w:rsid w:val="009C00F8"/>
    <w:rsid w:val="009C0314"/>
    <w:rsid w:val="009C10A8"/>
    <w:rsid w:val="009C1343"/>
    <w:rsid w:val="009C192F"/>
    <w:rsid w:val="009C1FA5"/>
    <w:rsid w:val="009C282F"/>
    <w:rsid w:val="009C2FFA"/>
    <w:rsid w:val="009C362B"/>
    <w:rsid w:val="009C39A2"/>
    <w:rsid w:val="009C4A7A"/>
    <w:rsid w:val="009C4DB9"/>
    <w:rsid w:val="009C78A9"/>
    <w:rsid w:val="009D0684"/>
    <w:rsid w:val="009D0A78"/>
    <w:rsid w:val="009D1432"/>
    <w:rsid w:val="009D161A"/>
    <w:rsid w:val="009D16D1"/>
    <w:rsid w:val="009D1AEA"/>
    <w:rsid w:val="009D2A9B"/>
    <w:rsid w:val="009D2DE6"/>
    <w:rsid w:val="009D30DB"/>
    <w:rsid w:val="009D3586"/>
    <w:rsid w:val="009D37AE"/>
    <w:rsid w:val="009D38FE"/>
    <w:rsid w:val="009D4D6C"/>
    <w:rsid w:val="009D4E78"/>
    <w:rsid w:val="009D5B51"/>
    <w:rsid w:val="009D6931"/>
    <w:rsid w:val="009D6CE9"/>
    <w:rsid w:val="009D705C"/>
    <w:rsid w:val="009D73BD"/>
    <w:rsid w:val="009D75E7"/>
    <w:rsid w:val="009D7DE0"/>
    <w:rsid w:val="009E0DD1"/>
    <w:rsid w:val="009E131D"/>
    <w:rsid w:val="009E1FB8"/>
    <w:rsid w:val="009E2281"/>
    <w:rsid w:val="009E2575"/>
    <w:rsid w:val="009E3645"/>
    <w:rsid w:val="009E3A16"/>
    <w:rsid w:val="009E42D9"/>
    <w:rsid w:val="009E4E8E"/>
    <w:rsid w:val="009E5330"/>
    <w:rsid w:val="009E58CE"/>
    <w:rsid w:val="009E6228"/>
    <w:rsid w:val="009E6296"/>
    <w:rsid w:val="009E65A5"/>
    <w:rsid w:val="009E71EF"/>
    <w:rsid w:val="009E7920"/>
    <w:rsid w:val="009E7F90"/>
    <w:rsid w:val="009F0072"/>
    <w:rsid w:val="009F03C6"/>
    <w:rsid w:val="009F13E0"/>
    <w:rsid w:val="009F20A0"/>
    <w:rsid w:val="009F3271"/>
    <w:rsid w:val="009F4A95"/>
    <w:rsid w:val="009F5962"/>
    <w:rsid w:val="009F6884"/>
    <w:rsid w:val="009F70C7"/>
    <w:rsid w:val="009F71FD"/>
    <w:rsid w:val="009F788D"/>
    <w:rsid w:val="009F7C7D"/>
    <w:rsid w:val="00A00D4D"/>
    <w:rsid w:val="00A015F9"/>
    <w:rsid w:val="00A019F7"/>
    <w:rsid w:val="00A01F35"/>
    <w:rsid w:val="00A02203"/>
    <w:rsid w:val="00A02617"/>
    <w:rsid w:val="00A0273A"/>
    <w:rsid w:val="00A031A1"/>
    <w:rsid w:val="00A037C2"/>
    <w:rsid w:val="00A05D46"/>
    <w:rsid w:val="00A05E84"/>
    <w:rsid w:val="00A06D06"/>
    <w:rsid w:val="00A07F45"/>
    <w:rsid w:val="00A10168"/>
    <w:rsid w:val="00A1060D"/>
    <w:rsid w:val="00A10843"/>
    <w:rsid w:val="00A10B72"/>
    <w:rsid w:val="00A10BE1"/>
    <w:rsid w:val="00A10EA0"/>
    <w:rsid w:val="00A11E77"/>
    <w:rsid w:val="00A1205C"/>
    <w:rsid w:val="00A12259"/>
    <w:rsid w:val="00A1262F"/>
    <w:rsid w:val="00A1287F"/>
    <w:rsid w:val="00A128D8"/>
    <w:rsid w:val="00A144A7"/>
    <w:rsid w:val="00A146F3"/>
    <w:rsid w:val="00A14743"/>
    <w:rsid w:val="00A14B71"/>
    <w:rsid w:val="00A165DD"/>
    <w:rsid w:val="00A168D9"/>
    <w:rsid w:val="00A16BA9"/>
    <w:rsid w:val="00A17E73"/>
    <w:rsid w:val="00A2001D"/>
    <w:rsid w:val="00A20264"/>
    <w:rsid w:val="00A204EC"/>
    <w:rsid w:val="00A20617"/>
    <w:rsid w:val="00A2072F"/>
    <w:rsid w:val="00A210A7"/>
    <w:rsid w:val="00A211A8"/>
    <w:rsid w:val="00A22109"/>
    <w:rsid w:val="00A22637"/>
    <w:rsid w:val="00A22B3A"/>
    <w:rsid w:val="00A22B92"/>
    <w:rsid w:val="00A22D29"/>
    <w:rsid w:val="00A2325B"/>
    <w:rsid w:val="00A23AB2"/>
    <w:rsid w:val="00A23D4F"/>
    <w:rsid w:val="00A241AB"/>
    <w:rsid w:val="00A24AFF"/>
    <w:rsid w:val="00A24E0B"/>
    <w:rsid w:val="00A24E78"/>
    <w:rsid w:val="00A250CE"/>
    <w:rsid w:val="00A2521A"/>
    <w:rsid w:val="00A2609E"/>
    <w:rsid w:val="00A26892"/>
    <w:rsid w:val="00A2798E"/>
    <w:rsid w:val="00A30018"/>
    <w:rsid w:val="00A306F8"/>
    <w:rsid w:val="00A30BF4"/>
    <w:rsid w:val="00A30D2E"/>
    <w:rsid w:val="00A30D69"/>
    <w:rsid w:val="00A30DF0"/>
    <w:rsid w:val="00A314A0"/>
    <w:rsid w:val="00A3195A"/>
    <w:rsid w:val="00A319D8"/>
    <w:rsid w:val="00A31F7E"/>
    <w:rsid w:val="00A32487"/>
    <w:rsid w:val="00A32FF2"/>
    <w:rsid w:val="00A330E4"/>
    <w:rsid w:val="00A339DD"/>
    <w:rsid w:val="00A33CFA"/>
    <w:rsid w:val="00A349BE"/>
    <w:rsid w:val="00A34E24"/>
    <w:rsid w:val="00A3532C"/>
    <w:rsid w:val="00A3582A"/>
    <w:rsid w:val="00A36F18"/>
    <w:rsid w:val="00A377EF"/>
    <w:rsid w:val="00A37CF9"/>
    <w:rsid w:val="00A37D4D"/>
    <w:rsid w:val="00A40169"/>
    <w:rsid w:val="00A40D1D"/>
    <w:rsid w:val="00A41082"/>
    <w:rsid w:val="00A41239"/>
    <w:rsid w:val="00A41541"/>
    <w:rsid w:val="00A417D0"/>
    <w:rsid w:val="00A41EA9"/>
    <w:rsid w:val="00A423D7"/>
    <w:rsid w:val="00A4243B"/>
    <w:rsid w:val="00A4243E"/>
    <w:rsid w:val="00A4279F"/>
    <w:rsid w:val="00A42B9C"/>
    <w:rsid w:val="00A431D7"/>
    <w:rsid w:val="00A43E2D"/>
    <w:rsid w:val="00A44B6A"/>
    <w:rsid w:val="00A44F25"/>
    <w:rsid w:val="00A4669D"/>
    <w:rsid w:val="00A47888"/>
    <w:rsid w:val="00A47DF4"/>
    <w:rsid w:val="00A47DF8"/>
    <w:rsid w:val="00A5008F"/>
    <w:rsid w:val="00A503CD"/>
    <w:rsid w:val="00A508C8"/>
    <w:rsid w:val="00A5124D"/>
    <w:rsid w:val="00A51969"/>
    <w:rsid w:val="00A51ACE"/>
    <w:rsid w:val="00A51F95"/>
    <w:rsid w:val="00A528C5"/>
    <w:rsid w:val="00A52947"/>
    <w:rsid w:val="00A52AA4"/>
    <w:rsid w:val="00A52E1B"/>
    <w:rsid w:val="00A5333D"/>
    <w:rsid w:val="00A5424B"/>
    <w:rsid w:val="00A552B1"/>
    <w:rsid w:val="00A55485"/>
    <w:rsid w:val="00A558B1"/>
    <w:rsid w:val="00A57873"/>
    <w:rsid w:val="00A57958"/>
    <w:rsid w:val="00A57B7D"/>
    <w:rsid w:val="00A57E19"/>
    <w:rsid w:val="00A57F2D"/>
    <w:rsid w:val="00A57FC0"/>
    <w:rsid w:val="00A609CB"/>
    <w:rsid w:val="00A62252"/>
    <w:rsid w:val="00A623B4"/>
    <w:rsid w:val="00A6268B"/>
    <w:rsid w:val="00A629B8"/>
    <w:rsid w:val="00A636A7"/>
    <w:rsid w:val="00A63865"/>
    <w:rsid w:val="00A64E8A"/>
    <w:rsid w:val="00A651AD"/>
    <w:rsid w:val="00A653C0"/>
    <w:rsid w:val="00A65AE3"/>
    <w:rsid w:val="00A65F49"/>
    <w:rsid w:val="00A67032"/>
    <w:rsid w:val="00A67174"/>
    <w:rsid w:val="00A6754A"/>
    <w:rsid w:val="00A70466"/>
    <w:rsid w:val="00A70CB2"/>
    <w:rsid w:val="00A70D15"/>
    <w:rsid w:val="00A71327"/>
    <w:rsid w:val="00A713B2"/>
    <w:rsid w:val="00A7188D"/>
    <w:rsid w:val="00A71AF1"/>
    <w:rsid w:val="00A72579"/>
    <w:rsid w:val="00A73325"/>
    <w:rsid w:val="00A7497D"/>
    <w:rsid w:val="00A751DF"/>
    <w:rsid w:val="00A75A94"/>
    <w:rsid w:val="00A762FF"/>
    <w:rsid w:val="00A772AB"/>
    <w:rsid w:val="00A7757B"/>
    <w:rsid w:val="00A7771C"/>
    <w:rsid w:val="00A77B02"/>
    <w:rsid w:val="00A77E2F"/>
    <w:rsid w:val="00A801C8"/>
    <w:rsid w:val="00A81043"/>
    <w:rsid w:val="00A814C1"/>
    <w:rsid w:val="00A82C7A"/>
    <w:rsid w:val="00A82E80"/>
    <w:rsid w:val="00A8338E"/>
    <w:rsid w:val="00A84116"/>
    <w:rsid w:val="00A84214"/>
    <w:rsid w:val="00A84489"/>
    <w:rsid w:val="00A84606"/>
    <w:rsid w:val="00A849F4"/>
    <w:rsid w:val="00A84ADE"/>
    <w:rsid w:val="00A84D4E"/>
    <w:rsid w:val="00A84E11"/>
    <w:rsid w:val="00A8566B"/>
    <w:rsid w:val="00A8624F"/>
    <w:rsid w:val="00A8636C"/>
    <w:rsid w:val="00A8656D"/>
    <w:rsid w:val="00A8690A"/>
    <w:rsid w:val="00A87402"/>
    <w:rsid w:val="00A876DB"/>
    <w:rsid w:val="00A87790"/>
    <w:rsid w:val="00A90155"/>
    <w:rsid w:val="00A90D08"/>
    <w:rsid w:val="00A910A8"/>
    <w:rsid w:val="00A913EA"/>
    <w:rsid w:val="00A920D4"/>
    <w:rsid w:val="00A926DD"/>
    <w:rsid w:val="00A935D2"/>
    <w:rsid w:val="00A948FF"/>
    <w:rsid w:val="00A966A1"/>
    <w:rsid w:val="00A96D03"/>
    <w:rsid w:val="00A97220"/>
    <w:rsid w:val="00A9751B"/>
    <w:rsid w:val="00AA041E"/>
    <w:rsid w:val="00AA04F3"/>
    <w:rsid w:val="00AA0A88"/>
    <w:rsid w:val="00AA13F3"/>
    <w:rsid w:val="00AA19F0"/>
    <w:rsid w:val="00AA1B13"/>
    <w:rsid w:val="00AA205E"/>
    <w:rsid w:val="00AA2BE4"/>
    <w:rsid w:val="00AA2C37"/>
    <w:rsid w:val="00AA2E31"/>
    <w:rsid w:val="00AA3189"/>
    <w:rsid w:val="00AA3347"/>
    <w:rsid w:val="00AA3A3C"/>
    <w:rsid w:val="00AA3AA7"/>
    <w:rsid w:val="00AA3E2A"/>
    <w:rsid w:val="00AA3FF1"/>
    <w:rsid w:val="00AA42BC"/>
    <w:rsid w:val="00AA47B6"/>
    <w:rsid w:val="00AA4967"/>
    <w:rsid w:val="00AA5B2A"/>
    <w:rsid w:val="00AA6712"/>
    <w:rsid w:val="00AA6994"/>
    <w:rsid w:val="00AA7129"/>
    <w:rsid w:val="00AA75BD"/>
    <w:rsid w:val="00AA75EF"/>
    <w:rsid w:val="00AB03A9"/>
    <w:rsid w:val="00AB06E8"/>
    <w:rsid w:val="00AB0A0D"/>
    <w:rsid w:val="00AB160C"/>
    <w:rsid w:val="00AB19FB"/>
    <w:rsid w:val="00AB2898"/>
    <w:rsid w:val="00AB303A"/>
    <w:rsid w:val="00AB38A3"/>
    <w:rsid w:val="00AB3D2B"/>
    <w:rsid w:val="00AB410B"/>
    <w:rsid w:val="00AB4473"/>
    <w:rsid w:val="00AB596A"/>
    <w:rsid w:val="00AB5DEE"/>
    <w:rsid w:val="00AB658E"/>
    <w:rsid w:val="00AB6EC9"/>
    <w:rsid w:val="00AB7313"/>
    <w:rsid w:val="00AB75E1"/>
    <w:rsid w:val="00AB7E17"/>
    <w:rsid w:val="00AC02C9"/>
    <w:rsid w:val="00AC07D9"/>
    <w:rsid w:val="00AC0A88"/>
    <w:rsid w:val="00AC0F2A"/>
    <w:rsid w:val="00AC10B2"/>
    <w:rsid w:val="00AC177B"/>
    <w:rsid w:val="00AC1EC9"/>
    <w:rsid w:val="00AC29DB"/>
    <w:rsid w:val="00AC2EE3"/>
    <w:rsid w:val="00AC37DA"/>
    <w:rsid w:val="00AC3A54"/>
    <w:rsid w:val="00AC3CD9"/>
    <w:rsid w:val="00AC3DE3"/>
    <w:rsid w:val="00AC4FC0"/>
    <w:rsid w:val="00AC506E"/>
    <w:rsid w:val="00AC54D8"/>
    <w:rsid w:val="00AC562C"/>
    <w:rsid w:val="00AC591F"/>
    <w:rsid w:val="00AC6282"/>
    <w:rsid w:val="00AC64D1"/>
    <w:rsid w:val="00AC70A1"/>
    <w:rsid w:val="00AC7AE8"/>
    <w:rsid w:val="00AC7C4D"/>
    <w:rsid w:val="00AC7FF4"/>
    <w:rsid w:val="00AD021D"/>
    <w:rsid w:val="00AD0896"/>
    <w:rsid w:val="00AD1380"/>
    <w:rsid w:val="00AD1EF0"/>
    <w:rsid w:val="00AD2163"/>
    <w:rsid w:val="00AD21A7"/>
    <w:rsid w:val="00AD2572"/>
    <w:rsid w:val="00AD2765"/>
    <w:rsid w:val="00AD2C91"/>
    <w:rsid w:val="00AD2D20"/>
    <w:rsid w:val="00AD2EA9"/>
    <w:rsid w:val="00AD32A1"/>
    <w:rsid w:val="00AD509F"/>
    <w:rsid w:val="00AD519A"/>
    <w:rsid w:val="00AD5C93"/>
    <w:rsid w:val="00AD641D"/>
    <w:rsid w:val="00AD7447"/>
    <w:rsid w:val="00AE0BC3"/>
    <w:rsid w:val="00AE15B1"/>
    <w:rsid w:val="00AE1A7B"/>
    <w:rsid w:val="00AE2CAC"/>
    <w:rsid w:val="00AE33D2"/>
    <w:rsid w:val="00AE3AE3"/>
    <w:rsid w:val="00AE40E3"/>
    <w:rsid w:val="00AE4653"/>
    <w:rsid w:val="00AE4742"/>
    <w:rsid w:val="00AE4E31"/>
    <w:rsid w:val="00AE52F7"/>
    <w:rsid w:val="00AE543C"/>
    <w:rsid w:val="00AE58D0"/>
    <w:rsid w:val="00AE6469"/>
    <w:rsid w:val="00AE647C"/>
    <w:rsid w:val="00AE64D0"/>
    <w:rsid w:val="00AE696B"/>
    <w:rsid w:val="00AE7310"/>
    <w:rsid w:val="00AE787F"/>
    <w:rsid w:val="00AE7EC5"/>
    <w:rsid w:val="00AF0A3C"/>
    <w:rsid w:val="00AF0C12"/>
    <w:rsid w:val="00AF126C"/>
    <w:rsid w:val="00AF2752"/>
    <w:rsid w:val="00AF2FAD"/>
    <w:rsid w:val="00AF4622"/>
    <w:rsid w:val="00AF470B"/>
    <w:rsid w:val="00AF4772"/>
    <w:rsid w:val="00AF4BD5"/>
    <w:rsid w:val="00AF4E14"/>
    <w:rsid w:val="00AF5013"/>
    <w:rsid w:val="00AF5245"/>
    <w:rsid w:val="00AF546D"/>
    <w:rsid w:val="00AF5797"/>
    <w:rsid w:val="00AF5C76"/>
    <w:rsid w:val="00AF5CCE"/>
    <w:rsid w:val="00AF5DA7"/>
    <w:rsid w:val="00AF5DBF"/>
    <w:rsid w:val="00AF6065"/>
    <w:rsid w:val="00AF635A"/>
    <w:rsid w:val="00AF7C37"/>
    <w:rsid w:val="00AF7F9D"/>
    <w:rsid w:val="00B00465"/>
    <w:rsid w:val="00B00EB8"/>
    <w:rsid w:val="00B01C79"/>
    <w:rsid w:val="00B03187"/>
    <w:rsid w:val="00B03DEE"/>
    <w:rsid w:val="00B040D5"/>
    <w:rsid w:val="00B0497E"/>
    <w:rsid w:val="00B04DAD"/>
    <w:rsid w:val="00B0502A"/>
    <w:rsid w:val="00B0524F"/>
    <w:rsid w:val="00B052F7"/>
    <w:rsid w:val="00B055B6"/>
    <w:rsid w:val="00B05668"/>
    <w:rsid w:val="00B06974"/>
    <w:rsid w:val="00B06C2B"/>
    <w:rsid w:val="00B073DE"/>
    <w:rsid w:val="00B075D3"/>
    <w:rsid w:val="00B07ACC"/>
    <w:rsid w:val="00B102E1"/>
    <w:rsid w:val="00B10926"/>
    <w:rsid w:val="00B121CD"/>
    <w:rsid w:val="00B122C2"/>
    <w:rsid w:val="00B1256F"/>
    <w:rsid w:val="00B1285D"/>
    <w:rsid w:val="00B12903"/>
    <w:rsid w:val="00B12965"/>
    <w:rsid w:val="00B13ACE"/>
    <w:rsid w:val="00B13DB7"/>
    <w:rsid w:val="00B146C4"/>
    <w:rsid w:val="00B15B8A"/>
    <w:rsid w:val="00B15DAC"/>
    <w:rsid w:val="00B16048"/>
    <w:rsid w:val="00B164BF"/>
    <w:rsid w:val="00B174EF"/>
    <w:rsid w:val="00B17B9A"/>
    <w:rsid w:val="00B20001"/>
    <w:rsid w:val="00B2029A"/>
    <w:rsid w:val="00B20F4B"/>
    <w:rsid w:val="00B21F19"/>
    <w:rsid w:val="00B223AC"/>
    <w:rsid w:val="00B2281A"/>
    <w:rsid w:val="00B22B9F"/>
    <w:rsid w:val="00B23CA5"/>
    <w:rsid w:val="00B242D3"/>
    <w:rsid w:val="00B24762"/>
    <w:rsid w:val="00B2483B"/>
    <w:rsid w:val="00B250D7"/>
    <w:rsid w:val="00B25726"/>
    <w:rsid w:val="00B25941"/>
    <w:rsid w:val="00B25EAD"/>
    <w:rsid w:val="00B2652E"/>
    <w:rsid w:val="00B26534"/>
    <w:rsid w:val="00B2692B"/>
    <w:rsid w:val="00B2766E"/>
    <w:rsid w:val="00B279C6"/>
    <w:rsid w:val="00B30268"/>
    <w:rsid w:val="00B3053A"/>
    <w:rsid w:val="00B30944"/>
    <w:rsid w:val="00B3181F"/>
    <w:rsid w:val="00B338AE"/>
    <w:rsid w:val="00B33CB5"/>
    <w:rsid w:val="00B33DEC"/>
    <w:rsid w:val="00B34989"/>
    <w:rsid w:val="00B35585"/>
    <w:rsid w:val="00B35C4A"/>
    <w:rsid w:val="00B36C80"/>
    <w:rsid w:val="00B37273"/>
    <w:rsid w:val="00B374CB"/>
    <w:rsid w:val="00B4039F"/>
    <w:rsid w:val="00B404A7"/>
    <w:rsid w:val="00B405C8"/>
    <w:rsid w:val="00B4074D"/>
    <w:rsid w:val="00B41341"/>
    <w:rsid w:val="00B41631"/>
    <w:rsid w:val="00B419BE"/>
    <w:rsid w:val="00B41F5A"/>
    <w:rsid w:val="00B42C03"/>
    <w:rsid w:val="00B42FB8"/>
    <w:rsid w:val="00B432D9"/>
    <w:rsid w:val="00B43D1E"/>
    <w:rsid w:val="00B44D28"/>
    <w:rsid w:val="00B44D41"/>
    <w:rsid w:val="00B454CD"/>
    <w:rsid w:val="00B45614"/>
    <w:rsid w:val="00B45D31"/>
    <w:rsid w:val="00B4609F"/>
    <w:rsid w:val="00B46357"/>
    <w:rsid w:val="00B46A43"/>
    <w:rsid w:val="00B46A94"/>
    <w:rsid w:val="00B473E4"/>
    <w:rsid w:val="00B47764"/>
    <w:rsid w:val="00B505D9"/>
    <w:rsid w:val="00B50A3E"/>
    <w:rsid w:val="00B52321"/>
    <w:rsid w:val="00B52BF7"/>
    <w:rsid w:val="00B53B5C"/>
    <w:rsid w:val="00B5404E"/>
    <w:rsid w:val="00B546CB"/>
    <w:rsid w:val="00B54745"/>
    <w:rsid w:val="00B54AD2"/>
    <w:rsid w:val="00B55071"/>
    <w:rsid w:val="00B5666B"/>
    <w:rsid w:val="00B56848"/>
    <w:rsid w:val="00B56F3B"/>
    <w:rsid w:val="00B57C64"/>
    <w:rsid w:val="00B57E71"/>
    <w:rsid w:val="00B57EBD"/>
    <w:rsid w:val="00B6038D"/>
    <w:rsid w:val="00B604C1"/>
    <w:rsid w:val="00B60733"/>
    <w:rsid w:val="00B6102A"/>
    <w:rsid w:val="00B61247"/>
    <w:rsid w:val="00B615E2"/>
    <w:rsid w:val="00B62499"/>
    <w:rsid w:val="00B626AE"/>
    <w:rsid w:val="00B62C95"/>
    <w:rsid w:val="00B62F36"/>
    <w:rsid w:val="00B630B6"/>
    <w:rsid w:val="00B64166"/>
    <w:rsid w:val="00B64ACB"/>
    <w:rsid w:val="00B64B69"/>
    <w:rsid w:val="00B6523B"/>
    <w:rsid w:val="00B65581"/>
    <w:rsid w:val="00B65608"/>
    <w:rsid w:val="00B66528"/>
    <w:rsid w:val="00B66CF1"/>
    <w:rsid w:val="00B66F05"/>
    <w:rsid w:val="00B67517"/>
    <w:rsid w:val="00B67A3E"/>
    <w:rsid w:val="00B67E59"/>
    <w:rsid w:val="00B706CE"/>
    <w:rsid w:val="00B7257C"/>
    <w:rsid w:val="00B726DA"/>
    <w:rsid w:val="00B72C5C"/>
    <w:rsid w:val="00B7316D"/>
    <w:rsid w:val="00B73879"/>
    <w:rsid w:val="00B73884"/>
    <w:rsid w:val="00B73B0D"/>
    <w:rsid w:val="00B73FDB"/>
    <w:rsid w:val="00B74989"/>
    <w:rsid w:val="00B74FAF"/>
    <w:rsid w:val="00B751C1"/>
    <w:rsid w:val="00B75361"/>
    <w:rsid w:val="00B75710"/>
    <w:rsid w:val="00B75757"/>
    <w:rsid w:val="00B75F41"/>
    <w:rsid w:val="00B75F5A"/>
    <w:rsid w:val="00B778D5"/>
    <w:rsid w:val="00B77D99"/>
    <w:rsid w:val="00B810E8"/>
    <w:rsid w:val="00B81AC1"/>
    <w:rsid w:val="00B81B38"/>
    <w:rsid w:val="00B830A3"/>
    <w:rsid w:val="00B83734"/>
    <w:rsid w:val="00B8381E"/>
    <w:rsid w:val="00B83BE5"/>
    <w:rsid w:val="00B83EBE"/>
    <w:rsid w:val="00B8412F"/>
    <w:rsid w:val="00B852FB"/>
    <w:rsid w:val="00B85A66"/>
    <w:rsid w:val="00B863AF"/>
    <w:rsid w:val="00B86E50"/>
    <w:rsid w:val="00B8778F"/>
    <w:rsid w:val="00B87C2C"/>
    <w:rsid w:val="00B902C7"/>
    <w:rsid w:val="00B90F56"/>
    <w:rsid w:val="00B91405"/>
    <w:rsid w:val="00B9194B"/>
    <w:rsid w:val="00B91991"/>
    <w:rsid w:val="00B91B03"/>
    <w:rsid w:val="00B91C18"/>
    <w:rsid w:val="00B92399"/>
    <w:rsid w:val="00B926C0"/>
    <w:rsid w:val="00B92CAA"/>
    <w:rsid w:val="00B9309C"/>
    <w:rsid w:val="00B93413"/>
    <w:rsid w:val="00B935BC"/>
    <w:rsid w:val="00B937F5"/>
    <w:rsid w:val="00B93CA2"/>
    <w:rsid w:val="00B93CF1"/>
    <w:rsid w:val="00B944DB"/>
    <w:rsid w:val="00B94F1C"/>
    <w:rsid w:val="00B95103"/>
    <w:rsid w:val="00B9546D"/>
    <w:rsid w:val="00B96D5D"/>
    <w:rsid w:val="00B973C6"/>
    <w:rsid w:val="00B97D95"/>
    <w:rsid w:val="00BA01E2"/>
    <w:rsid w:val="00BA0F63"/>
    <w:rsid w:val="00BA0FFF"/>
    <w:rsid w:val="00BA1527"/>
    <w:rsid w:val="00BA1EBF"/>
    <w:rsid w:val="00BA2255"/>
    <w:rsid w:val="00BA2829"/>
    <w:rsid w:val="00BA4024"/>
    <w:rsid w:val="00BA4096"/>
    <w:rsid w:val="00BA4999"/>
    <w:rsid w:val="00BA5AE2"/>
    <w:rsid w:val="00BA5B0F"/>
    <w:rsid w:val="00BA5D0A"/>
    <w:rsid w:val="00BA63C1"/>
    <w:rsid w:val="00BA6F11"/>
    <w:rsid w:val="00BA6FB1"/>
    <w:rsid w:val="00BA70F3"/>
    <w:rsid w:val="00BA7EB0"/>
    <w:rsid w:val="00BB0192"/>
    <w:rsid w:val="00BB023C"/>
    <w:rsid w:val="00BB041A"/>
    <w:rsid w:val="00BB054A"/>
    <w:rsid w:val="00BB0802"/>
    <w:rsid w:val="00BB0D6E"/>
    <w:rsid w:val="00BB0F57"/>
    <w:rsid w:val="00BB0FD2"/>
    <w:rsid w:val="00BB27B5"/>
    <w:rsid w:val="00BB29FC"/>
    <w:rsid w:val="00BB2BED"/>
    <w:rsid w:val="00BB4AA3"/>
    <w:rsid w:val="00BB4C1B"/>
    <w:rsid w:val="00BB4D8D"/>
    <w:rsid w:val="00BB56A3"/>
    <w:rsid w:val="00BB6216"/>
    <w:rsid w:val="00BB6404"/>
    <w:rsid w:val="00BB6DC9"/>
    <w:rsid w:val="00BB6EDC"/>
    <w:rsid w:val="00BB78AB"/>
    <w:rsid w:val="00BC043E"/>
    <w:rsid w:val="00BC2671"/>
    <w:rsid w:val="00BC299B"/>
    <w:rsid w:val="00BC2C74"/>
    <w:rsid w:val="00BC2E67"/>
    <w:rsid w:val="00BC4193"/>
    <w:rsid w:val="00BC4C17"/>
    <w:rsid w:val="00BC51C5"/>
    <w:rsid w:val="00BC53DB"/>
    <w:rsid w:val="00BC59FD"/>
    <w:rsid w:val="00BC611C"/>
    <w:rsid w:val="00BC62D3"/>
    <w:rsid w:val="00BC69C1"/>
    <w:rsid w:val="00BC6D29"/>
    <w:rsid w:val="00BC772E"/>
    <w:rsid w:val="00BC7B6B"/>
    <w:rsid w:val="00BC7CFA"/>
    <w:rsid w:val="00BD0739"/>
    <w:rsid w:val="00BD0CF4"/>
    <w:rsid w:val="00BD18FF"/>
    <w:rsid w:val="00BD2492"/>
    <w:rsid w:val="00BD2607"/>
    <w:rsid w:val="00BD2863"/>
    <w:rsid w:val="00BD2B3F"/>
    <w:rsid w:val="00BD2BEA"/>
    <w:rsid w:val="00BD31DF"/>
    <w:rsid w:val="00BD3772"/>
    <w:rsid w:val="00BD42D7"/>
    <w:rsid w:val="00BD7084"/>
    <w:rsid w:val="00BD7CDD"/>
    <w:rsid w:val="00BE11CD"/>
    <w:rsid w:val="00BE1989"/>
    <w:rsid w:val="00BE1D30"/>
    <w:rsid w:val="00BE255A"/>
    <w:rsid w:val="00BE2B6F"/>
    <w:rsid w:val="00BE2CAE"/>
    <w:rsid w:val="00BE333C"/>
    <w:rsid w:val="00BE4475"/>
    <w:rsid w:val="00BE47BB"/>
    <w:rsid w:val="00BE4AA0"/>
    <w:rsid w:val="00BE4B56"/>
    <w:rsid w:val="00BE57CB"/>
    <w:rsid w:val="00BE631C"/>
    <w:rsid w:val="00BE643B"/>
    <w:rsid w:val="00BE6886"/>
    <w:rsid w:val="00BE7B81"/>
    <w:rsid w:val="00BF14DD"/>
    <w:rsid w:val="00BF1B4B"/>
    <w:rsid w:val="00BF2128"/>
    <w:rsid w:val="00BF29DD"/>
    <w:rsid w:val="00BF2B96"/>
    <w:rsid w:val="00BF2D96"/>
    <w:rsid w:val="00BF302E"/>
    <w:rsid w:val="00BF3D16"/>
    <w:rsid w:val="00BF42BE"/>
    <w:rsid w:val="00BF4B5D"/>
    <w:rsid w:val="00BF5517"/>
    <w:rsid w:val="00BF5B82"/>
    <w:rsid w:val="00BF5BF6"/>
    <w:rsid w:val="00BF5C7B"/>
    <w:rsid w:val="00BF5DCB"/>
    <w:rsid w:val="00BF62D5"/>
    <w:rsid w:val="00BF6992"/>
    <w:rsid w:val="00BF6A98"/>
    <w:rsid w:val="00BF6E58"/>
    <w:rsid w:val="00BF77B4"/>
    <w:rsid w:val="00BF79BC"/>
    <w:rsid w:val="00BF79BD"/>
    <w:rsid w:val="00BF7FBD"/>
    <w:rsid w:val="00C00D39"/>
    <w:rsid w:val="00C02278"/>
    <w:rsid w:val="00C02C9F"/>
    <w:rsid w:val="00C02D75"/>
    <w:rsid w:val="00C02F18"/>
    <w:rsid w:val="00C03993"/>
    <w:rsid w:val="00C03E04"/>
    <w:rsid w:val="00C04354"/>
    <w:rsid w:val="00C048CE"/>
    <w:rsid w:val="00C04930"/>
    <w:rsid w:val="00C049B0"/>
    <w:rsid w:val="00C04D21"/>
    <w:rsid w:val="00C057D7"/>
    <w:rsid w:val="00C05B1C"/>
    <w:rsid w:val="00C05E87"/>
    <w:rsid w:val="00C06271"/>
    <w:rsid w:val="00C0688B"/>
    <w:rsid w:val="00C07491"/>
    <w:rsid w:val="00C077FC"/>
    <w:rsid w:val="00C0782D"/>
    <w:rsid w:val="00C078A7"/>
    <w:rsid w:val="00C07C89"/>
    <w:rsid w:val="00C07CE9"/>
    <w:rsid w:val="00C1008E"/>
    <w:rsid w:val="00C10665"/>
    <w:rsid w:val="00C10C4D"/>
    <w:rsid w:val="00C11340"/>
    <w:rsid w:val="00C11DCA"/>
    <w:rsid w:val="00C11F25"/>
    <w:rsid w:val="00C12371"/>
    <w:rsid w:val="00C12457"/>
    <w:rsid w:val="00C137CC"/>
    <w:rsid w:val="00C139B5"/>
    <w:rsid w:val="00C13C48"/>
    <w:rsid w:val="00C14371"/>
    <w:rsid w:val="00C143D3"/>
    <w:rsid w:val="00C14419"/>
    <w:rsid w:val="00C14A64"/>
    <w:rsid w:val="00C15228"/>
    <w:rsid w:val="00C15E35"/>
    <w:rsid w:val="00C1604E"/>
    <w:rsid w:val="00C17395"/>
    <w:rsid w:val="00C178B5"/>
    <w:rsid w:val="00C17B40"/>
    <w:rsid w:val="00C17D55"/>
    <w:rsid w:val="00C20AD8"/>
    <w:rsid w:val="00C20ECC"/>
    <w:rsid w:val="00C213A2"/>
    <w:rsid w:val="00C217D2"/>
    <w:rsid w:val="00C2192E"/>
    <w:rsid w:val="00C21DAC"/>
    <w:rsid w:val="00C2236A"/>
    <w:rsid w:val="00C2265B"/>
    <w:rsid w:val="00C229EC"/>
    <w:rsid w:val="00C22DD6"/>
    <w:rsid w:val="00C2323D"/>
    <w:rsid w:val="00C23A93"/>
    <w:rsid w:val="00C23C77"/>
    <w:rsid w:val="00C24013"/>
    <w:rsid w:val="00C24C19"/>
    <w:rsid w:val="00C252DD"/>
    <w:rsid w:val="00C255E3"/>
    <w:rsid w:val="00C25633"/>
    <w:rsid w:val="00C25841"/>
    <w:rsid w:val="00C26A88"/>
    <w:rsid w:val="00C26B0F"/>
    <w:rsid w:val="00C26B71"/>
    <w:rsid w:val="00C26C9F"/>
    <w:rsid w:val="00C274B2"/>
    <w:rsid w:val="00C27D1B"/>
    <w:rsid w:val="00C27D47"/>
    <w:rsid w:val="00C27E69"/>
    <w:rsid w:val="00C305FD"/>
    <w:rsid w:val="00C30627"/>
    <w:rsid w:val="00C30E0C"/>
    <w:rsid w:val="00C30F0F"/>
    <w:rsid w:val="00C30F88"/>
    <w:rsid w:val="00C30F90"/>
    <w:rsid w:val="00C328C4"/>
    <w:rsid w:val="00C329A2"/>
    <w:rsid w:val="00C334E9"/>
    <w:rsid w:val="00C33E29"/>
    <w:rsid w:val="00C34742"/>
    <w:rsid w:val="00C348A0"/>
    <w:rsid w:val="00C34E9E"/>
    <w:rsid w:val="00C356E0"/>
    <w:rsid w:val="00C35A8B"/>
    <w:rsid w:val="00C35C85"/>
    <w:rsid w:val="00C35CA3"/>
    <w:rsid w:val="00C36629"/>
    <w:rsid w:val="00C36904"/>
    <w:rsid w:val="00C3726C"/>
    <w:rsid w:val="00C37356"/>
    <w:rsid w:val="00C3744D"/>
    <w:rsid w:val="00C403F5"/>
    <w:rsid w:val="00C40A2C"/>
    <w:rsid w:val="00C40C0E"/>
    <w:rsid w:val="00C4236D"/>
    <w:rsid w:val="00C433AA"/>
    <w:rsid w:val="00C446B8"/>
    <w:rsid w:val="00C44911"/>
    <w:rsid w:val="00C4527A"/>
    <w:rsid w:val="00C458A3"/>
    <w:rsid w:val="00C459C3"/>
    <w:rsid w:val="00C45ECF"/>
    <w:rsid w:val="00C46E59"/>
    <w:rsid w:val="00C4768E"/>
    <w:rsid w:val="00C5152E"/>
    <w:rsid w:val="00C51C23"/>
    <w:rsid w:val="00C5257F"/>
    <w:rsid w:val="00C53204"/>
    <w:rsid w:val="00C53312"/>
    <w:rsid w:val="00C53661"/>
    <w:rsid w:val="00C54535"/>
    <w:rsid w:val="00C54B35"/>
    <w:rsid w:val="00C55047"/>
    <w:rsid w:val="00C55416"/>
    <w:rsid w:val="00C55F71"/>
    <w:rsid w:val="00C560A3"/>
    <w:rsid w:val="00C568A7"/>
    <w:rsid w:val="00C56ED1"/>
    <w:rsid w:val="00C60A7A"/>
    <w:rsid w:val="00C6159F"/>
    <w:rsid w:val="00C62199"/>
    <w:rsid w:val="00C62511"/>
    <w:rsid w:val="00C62B4C"/>
    <w:rsid w:val="00C637E1"/>
    <w:rsid w:val="00C63E7B"/>
    <w:rsid w:val="00C64137"/>
    <w:rsid w:val="00C643C0"/>
    <w:rsid w:val="00C646EE"/>
    <w:rsid w:val="00C6548E"/>
    <w:rsid w:val="00C655E7"/>
    <w:rsid w:val="00C65895"/>
    <w:rsid w:val="00C65AB8"/>
    <w:rsid w:val="00C65D18"/>
    <w:rsid w:val="00C667D6"/>
    <w:rsid w:val="00C669DF"/>
    <w:rsid w:val="00C670E8"/>
    <w:rsid w:val="00C671FD"/>
    <w:rsid w:val="00C677B5"/>
    <w:rsid w:val="00C706A6"/>
    <w:rsid w:val="00C70AA1"/>
    <w:rsid w:val="00C71296"/>
    <w:rsid w:val="00C71BFB"/>
    <w:rsid w:val="00C71D92"/>
    <w:rsid w:val="00C721FD"/>
    <w:rsid w:val="00C72A43"/>
    <w:rsid w:val="00C73675"/>
    <w:rsid w:val="00C73A99"/>
    <w:rsid w:val="00C74444"/>
    <w:rsid w:val="00C747DD"/>
    <w:rsid w:val="00C7492D"/>
    <w:rsid w:val="00C7587D"/>
    <w:rsid w:val="00C762A1"/>
    <w:rsid w:val="00C766E3"/>
    <w:rsid w:val="00C772EE"/>
    <w:rsid w:val="00C778A6"/>
    <w:rsid w:val="00C77F45"/>
    <w:rsid w:val="00C805E5"/>
    <w:rsid w:val="00C80945"/>
    <w:rsid w:val="00C80AA2"/>
    <w:rsid w:val="00C80E20"/>
    <w:rsid w:val="00C81555"/>
    <w:rsid w:val="00C81725"/>
    <w:rsid w:val="00C82216"/>
    <w:rsid w:val="00C8299B"/>
    <w:rsid w:val="00C82FDC"/>
    <w:rsid w:val="00C83D57"/>
    <w:rsid w:val="00C83E73"/>
    <w:rsid w:val="00C84181"/>
    <w:rsid w:val="00C847FC"/>
    <w:rsid w:val="00C84EA5"/>
    <w:rsid w:val="00C84F47"/>
    <w:rsid w:val="00C84FC7"/>
    <w:rsid w:val="00C85666"/>
    <w:rsid w:val="00C86115"/>
    <w:rsid w:val="00C866DE"/>
    <w:rsid w:val="00C87B36"/>
    <w:rsid w:val="00C87EFB"/>
    <w:rsid w:val="00C90081"/>
    <w:rsid w:val="00C90260"/>
    <w:rsid w:val="00C90B84"/>
    <w:rsid w:val="00C90E6A"/>
    <w:rsid w:val="00C918AD"/>
    <w:rsid w:val="00C91FF8"/>
    <w:rsid w:val="00C92534"/>
    <w:rsid w:val="00C9268A"/>
    <w:rsid w:val="00C92D62"/>
    <w:rsid w:val="00C94B48"/>
    <w:rsid w:val="00C95E5B"/>
    <w:rsid w:val="00C96551"/>
    <w:rsid w:val="00CA0080"/>
    <w:rsid w:val="00CA3D76"/>
    <w:rsid w:val="00CA3DDB"/>
    <w:rsid w:val="00CA3DEC"/>
    <w:rsid w:val="00CA4507"/>
    <w:rsid w:val="00CA4867"/>
    <w:rsid w:val="00CA5C88"/>
    <w:rsid w:val="00CA613F"/>
    <w:rsid w:val="00CA61AD"/>
    <w:rsid w:val="00CA6C56"/>
    <w:rsid w:val="00CA7263"/>
    <w:rsid w:val="00CA7284"/>
    <w:rsid w:val="00CA7D8C"/>
    <w:rsid w:val="00CA7E17"/>
    <w:rsid w:val="00CA7E77"/>
    <w:rsid w:val="00CB07DF"/>
    <w:rsid w:val="00CB0865"/>
    <w:rsid w:val="00CB130A"/>
    <w:rsid w:val="00CB19AB"/>
    <w:rsid w:val="00CB1DBB"/>
    <w:rsid w:val="00CB1EC7"/>
    <w:rsid w:val="00CB2891"/>
    <w:rsid w:val="00CB2A2C"/>
    <w:rsid w:val="00CB2C8E"/>
    <w:rsid w:val="00CB3EDF"/>
    <w:rsid w:val="00CB4BB5"/>
    <w:rsid w:val="00CB4DEC"/>
    <w:rsid w:val="00CB4EBC"/>
    <w:rsid w:val="00CB51BC"/>
    <w:rsid w:val="00CB585F"/>
    <w:rsid w:val="00CB5CEA"/>
    <w:rsid w:val="00CB61DC"/>
    <w:rsid w:val="00CB651C"/>
    <w:rsid w:val="00CB6A62"/>
    <w:rsid w:val="00CB7057"/>
    <w:rsid w:val="00CB70FD"/>
    <w:rsid w:val="00CB756A"/>
    <w:rsid w:val="00CC0A7C"/>
    <w:rsid w:val="00CC15F6"/>
    <w:rsid w:val="00CC28C1"/>
    <w:rsid w:val="00CC2ADC"/>
    <w:rsid w:val="00CC2BC5"/>
    <w:rsid w:val="00CC2F04"/>
    <w:rsid w:val="00CC310B"/>
    <w:rsid w:val="00CC41B7"/>
    <w:rsid w:val="00CC5091"/>
    <w:rsid w:val="00CC57B0"/>
    <w:rsid w:val="00CC5E2E"/>
    <w:rsid w:val="00CC6678"/>
    <w:rsid w:val="00CC6C4B"/>
    <w:rsid w:val="00CC7330"/>
    <w:rsid w:val="00CC747A"/>
    <w:rsid w:val="00CC7E3D"/>
    <w:rsid w:val="00CD01A8"/>
    <w:rsid w:val="00CD0694"/>
    <w:rsid w:val="00CD0761"/>
    <w:rsid w:val="00CD1444"/>
    <w:rsid w:val="00CD22B4"/>
    <w:rsid w:val="00CD28C4"/>
    <w:rsid w:val="00CD2E01"/>
    <w:rsid w:val="00CD7809"/>
    <w:rsid w:val="00CE07B9"/>
    <w:rsid w:val="00CE0F0F"/>
    <w:rsid w:val="00CE13C9"/>
    <w:rsid w:val="00CE17CA"/>
    <w:rsid w:val="00CE1BA4"/>
    <w:rsid w:val="00CE29AB"/>
    <w:rsid w:val="00CE30F5"/>
    <w:rsid w:val="00CE364B"/>
    <w:rsid w:val="00CE3C4B"/>
    <w:rsid w:val="00CE4114"/>
    <w:rsid w:val="00CE447F"/>
    <w:rsid w:val="00CE4AC5"/>
    <w:rsid w:val="00CE5601"/>
    <w:rsid w:val="00CE5AFF"/>
    <w:rsid w:val="00CE5D8F"/>
    <w:rsid w:val="00CE6BE4"/>
    <w:rsid w:val="00CE72B8"/>
    <w:rsid w:val="00CE7526"/>
    <w:rsid w:val="00CE7F23"/>
    <w:rsid w:val="00CF0008"/>
    <w:rsid w:val="00CF053A"/>
    <w:rsid w:val="00CF0927"/>
    <w:rsid w:val="00CF0CFA"/>
    <w:rsid w:val="00CF0E1E"/>
    <w:rsid w:val="00CF0E96"/>
    <w:rsid w:val="00CF11B6"/>
    <w:rsid w:val="00CF142A"/>
    <w:rsid w:val="00CF162D"/>
    <w:rsid w:val="00CF1E16"/>
    <w:rsid w:val="00CF1E5D"/>
    <w:rsid w:val="00CF282A"/>
    <w:rsid w:val="00CF287B"/>
    <w:rsid w:val="00CF332F"/>
    <w:rsid w:val="00CF3568"/>
    <w:rsid w:val="00CF41CB"/>
    <w:rsid w:val="00CF45DF"/>
    <w:rsid w:val="00CF4BFF"/>
    <w:rsid w:val="00CF4C83"/>
    <w:rsid w:val="00CF4F5D"/>
    <w:rsid w:val="00CF51FB"/>
    <w:rsid w:val="00CF5426"/>
    <w:rsid w:val="00CF6211"/>
    <w:rsid w:val="00CF64AF"/>
    <w:rsid w:val="00CF684A"/>
    <w:rsid w:val="00CF69A7"/>
    <w:rsid w:val="00CF6D65"/>
    <w:rsid w:val="00CF7674"/>
    <w:rsid w:val="00CF7AB6"/>
    <w:rsid w:val="00CF7F16"/>
    <w:rsid w:val="00D00B17"/>
    <w:rsid w:val="00D00CDB"/>
    <w:rsid w:val="00D011F2"/>
    <w:rsid w:val="00D0135A"/>
    <w:rsid w:val="00D03103"/>
    <w:rsid w:val="00D0374D"/>
    <w:rsid w:val="00D0382E"/>
    <w:rsid w:val="00D03F6C"/>
    <w:rsid w:val="00D04EF0"/>
    <w:rsid w:val="00D057E9"/>
    <w:rsid w:val="00D0586F"/>
    <w:rsid w:val="00D05D92"/>
    <w:rsid w:val="00D068C5"/>
    <w:rsid w:val="00D073DD"/>
    <w:rsid w:val="00D07581"/>
    <w:rsid w:val="00D075B6"/>
    <w:rsid w:val="00D075DE"/>
    <w:rsid w:val="00D07B2C"/>
    <w:rsid w:val="00D07EB4"/>
    <w:rsid w:val="00D10CED"/>
    <w:rsid w:val="00D1117C"/>
    <w:rsid w:val="00D11399"/>
    <w:rsid w:val="00D115A4"/>
    <w:rsid w:val="00D11EB7"/>
    <w:rsid w:val="00D1347D"/>
    <w:rsid w:val="00D1385F"/>
    <w:rsid w:val="00D13FDB"/>
    <w:rsid w:val="00D1425D"/>
    <w:rsid w:val="00D145BF"/>
    <w:rsid w:val="00D158B3"/>
    <w:rsid w:val="00D15982"/>
    <w:rsid w:val="00D15C41"/>
    <w:rsid w:val="00D16017"/>
    <w:rsid w:val="00D1671F"/>
    <w:rsid w:val="00D172D6"/>
    <w:rsid w:val="00D1751F"/>
    <w:rsid w:val="00D17614"/>
    <w:rsid w:val="00D17796"/>
    <w:rsid w:val="00D23161"/>
    <w:rsid w:val="00D23E32"/>
    <w:rsid w:val="00D243FD"/>
    <w:rsid w:val="00D246DA"/>
    <w:rsid w:val="00D247A4"/>
    <w:rsid w:val="00D247D2"/>
    <w:rsid w:val="00D250B7"/>
    <w:rsid w:val="00D2543B"/>
    <w:rsid w:val="00D2548E"/>
    <w:rsid w:val="00D265E0"/>
    <w:rsid w:val="00D26BDE"/>
    <w:rsid w:val="00D26EA9"/>
    <w:rsid w:val="00D3091D"/>
    <w:rsid w:val="00D30E6B"/>
    <w:rsid w:val="00D30F8B"/>
    <w:rsid w:val="00D31A57"/>
    <w:rsid w:val="00D31C37"/>
    <w:rsid w:val="00D31F0E"/>
    <w:rsid w:val="00D322FC"/>
    <w:rsid w:val="00D32562"/>
    <w:rsid w:val="00D32A1B"/>
    <w:rsid w:val="00D3328D"/>
    <w:rsid w:val="00D33430"/>
    <w:rsid w:val="00D33B5D"/>
    <w:rsid w:val="00D34227"/>
    <w:rsid w:val="00D3422F"/>
    <w:rsid w:val="00D34521"/>
    <w:rsid w:val="00D34BDC"/>
    <w:rsid w:val="00D3560F"/>
    <w:rsid w:val="00D359B5"/>
    <w:rsid w:val="00D35F3F"/>
    <w:rsid w:val="00D361BE"/>
    <w:rsid w:val="00D369FB"/>
    <w:rsid w:val="00D36A6F"/>
    <w:rsid w:val="00D3739A"/>
    <w:rsid w:val="00D4002D"/>
    <w:rsid w:val="00D40464"/>
    <w:rsid w:val="00D40E5A"/>
    <w:rsid w:val="00D41114"/>
    <w:rsid w:val="00D413E4"/>
    <w:rsid w:val="00D41440"/>
    <w:rsid w:val="00D4168F"/>
    <w:rsid w:val="00D42008"/>
    <w:rsid w:val="00D42517"/>
    <w:rsid w:val="00D425F2"/>
    <w:rsid w:val="00D42999"/>
    <w:rsid w:val="00D42DF8"/>
    <w:rsid w:val="00D42E8F"/>
    <w:rsid w:val="00D4318B"/>
    <w:rsid w:val="00D43251"/>
    <w:rsid w:val="00D440E8"/>
    <w:rsid w:val="00D4450A"/>
    <w:rsid w:val="00D44AB5"/>
    <w:rsid w:val="00D44AC3"/>
    <w:rsid w:val="00D44E13"/>
    <w:rsid w:val="00D45046"/>
    <w:rsid w:val="00D4559B"/>
    <w:rsid w:val="00D458E1"/>
    <w:rsid w:val="00D45B94"/>
    <w:rsid w:val="00D45FA8"/>
    <w:rsid w:val="00D461BB"/>
    <w:rsid w:val="00D469AF"/>
    <w:rsid w:val="00D47486"/>
    <w:rsid w:val="00D47AC6"/>
    <w:rsid w:val="00D47CF8"/>
    <w:rsid w:val="00D50593"/>
    <w:rsid w:val="00D50AD4"/>
    <w:rsid w:val="00D50C66"/>
    <w:rsid w:val="00D50D3C"/>
    <w:rsid w:val="00D51526"/>
    <w:rsid w:val="00D51D1E"/>
    <w:rsid w:val="00D52968"/>
    <w:rsid w:val="00D529D8"/>
    <w:rsid w:val="00D52C23"/>
    <w:rsid w:val="00D53330"/>
    <w:rsid w:val="00D533E3"/>
    <w:rsid w:val="00D5421E"/>
    <w:rsid w:val="00D5499C"/>
    <w:rsid w:val="00D556E1"/>
    <w:rsid w:val="00D55AF8"/>
    <w:rsid w:val="00D55F9F"/>
    <w:rsid w:val="00D560EE"/>
    <w:rsid w:val="00D566BA"/>
    <w:rsid w:val="00D567B6"/>
    <w:rsid w:val="00D5709D"/>
    <w:rsid w:val="00D570C7"/>
    <w:rsid w:val="00D5712E"/>
    <w:rsid w:val="00D573CA"/>
    <w:rsid w:val="00D5783E"/>
    <w:rsid w:val="00D5790E"/>
    <w:rsid w:val="00D57C9F"/>
    <w:rsid w:val="00D601E4"/>
    <w:rsid w:val="00D60756"/>
    <w:rsid w:val="00D61055"/>
    <w:rsid w:val="00D61601"/>
    <w:rsid w:val="00D61924"/>
    <w:rsid w:val="00D61C11"/>
    <w:rsid w:val="00D634D5"/>
    <w:rsid w:val="00D6404D"/>
    <w:rsid w:val="00D647C6"/>
    <w:rsid w:val="00D64A7C"/>
    <w:rsid w:val="00D657B4"/>
    <w:rsid w:val="00D6588F"/>
    <w:rsid w:val="00D658D3"/>
    <w:rsid w:val="00D65956"/>
    <w:rsid w:val="00D65FD1"/>
    <w:rsid w:val="00D660B5"/>
    <w:rsid w:val="00D66725"/>
    <w:rsid w:val="00D667E6"/>
    <w:rsid w:val="00D66B6E"/>
    <w:rsid w:val="00D66FD4"/>
    <w:rsid w:val="00D6759A"/>
    <w:rsid w:val="00D67E06"/>
    <w:rsid w:val="00D67F8F"/>
    <w:rsid w:val="00D7027C"/>
    <w:rsid w:val="00D70484"/>
    <w:rsid w:val="00D704D0"/>
    <w:rsid w:val="00D7063A"/>
    <w:rsid w:val="00D70814"/>
    <w:rsid w:val="00D70B2A"/>
    <w:rsid w:val="00D70E80"/>
    <w:rsid w:val="00D710A2"/>
    <w:rsid w:val="00D713EB"/>
    <w:rsid w:val="00D7180C"/>
    <w:rsid w:val="00D71AA9"/>
    <w:rsid w:val="00D73031"/>
    <w:rsid w:val="00D7349E"/>
    <w:rsid w:val="00D735D6"/>
    <w:rsid w:val="00D74041"/>
    <w:rsid w:val="00D745D3"/>
    <w:rsid w:val="00D74774"/>
    <w:rsid w:val="00D75191"/>
    <w:rsid w:val="00D75A1A"/>
    <w:rsid w:val="00D75B4E"/>
    <w:rsid w:val="00D75CF5"/>
    <w:rsid w:val="00D762DD"/>
    <w:rsid w:val="00D7682F"/>
    <w:rsid w:val="00D768DE"/>
    <w:rsid w:val="00D7735A"/>
    <w:rsid w:val="00D7786F"/>
    <w:rsid w:val="00D77EDC"/>
    <w:rsid w:val="00D806EF"/>
    <w:rsid w:val="00D807E0"/>
    <w:rsid w:val="00D80A3F"/>
    <w:rsid w:val="00D80BA0"/>
    <w:rsid w:val="00D80C78"/>
    <w:rsid w:val="00D80D2B"/>
    <w:rsid w:val="00D82055"/>
    <w:rsid w:val="00D829CF"/>
    <w:rsid w:val="00D83038"/>
    <w:rsid w:val="00D84185"/>
    <w:rsid w:val="00D848D4"/>
    <w:rsid w:val="00D84BC9"/>
    <w:rsid w:val="00D8504E"/>
    <w:rsid w:val="00D8605C"/>
    <w:rsid w:val="00D868D1"/>
    <w:rsid w:val="00D86BA0"/>
    <w:rsid w:val="00D86BAD"/>
    <w:rsid w:val="00D871C3"/>
    <w:rsid w:val="00D87201"/>
    <w:rsid w:val="00D87387"/>
    <w:rsid w:val="00D9194E"/>
    <w:rsid w:val="00D91B78"/>
    <w:rsid w:val="00D91EBF"/>
    <w:rsid w:val="00D91F53"/>
    <w:rsid w:val="00D921A9"/>
    <w:rsid w:val="00D92251"/>
    <w:rsid w:val="00D925B5"/>
    <w:rsid w:val="00D925B9"/>
    <w:rsid w:val="00D92676"/>
    <w:rsid w:val="00D9276B"/>
    <w:rsid w:val="00D92A61"/>
    <w:rsid w:val="00D92F3B"/>
    <w:rsid w:val="00D93C8E"/>
    <w:rsid w:val="00D93EFD"/>
    <w:rsid w:val="00D944FB"/>
    <w:rsid w:val="00D94C8D"/>
    <w:rsid w:val="00D94FB1"/>
    <w:rsid w:val="00D9670E"/>
    <w:rsid w:val="00D96DD3"/>
    <w:rsid w:val="00D973AB"/>
    <w:rsid w:val="00D9743B"/>
    <w:rsid w:val="00D9757D"/>
    <w:rsid w:val="00D9798D"/>
    <w:rsid w:val="00D97F1C"/>
    <w:rsid w:val="00DA0C9C"/>
    <w:rsid w:val="00DA0CF1"/>
    <w:rsid w:val="00DA0EF1"/>
    <w:rsid w:val="00DA11A4"/>
    <w:rsid w:val="00DA12E3"/>
    <w:rsid w:val="00DA13D8"/>
    <w:rsid w:val="00DA1B96"/>
    <w:rsid w:val="00DA1DEB"/>
    <w:rsid w:val="00DA1F44"/>
    <w:rsid w:val="00DA2475"/>
    <w:rsid w:val="00DA2B13"/>
    <w:rsid w:val="00DA33A7"/>
    <w:rsid w:val="00DA3677"/>
    <w:rsid w:val="00DA38DA"/>
    <w:rsid w:val="00DA49F0"/>
    <w:rsid w:val="00DA5B75"/>
    <w:rsid w:val="00DA6AD1"/>
    <w:rsid w:val="00DA7FDA"/>
    <w:rsid w:val="00DB0262"/>
    <w:rsid w:val="00DB0716"/>
    <w:rsid w:val="00DB13E9"/>
    <w:rsid w:val="00DB266F"/>
    <w:rsid w:val="00DB2A78"/>
    <w:rsid w:val="00DB2DB7"/>
    <w:rsid w:val="00DB2F40"/>
    <w:rsid w:val="00DB35E4"/>
    <w:rsid w:val="00DB39B9"/>
    <w:rsid w:val="00DB3C2D"/>
    <w:rsid w:val="00DB3DCA"/>
    <w:rsid w:val="00DB4458"/>
    <w:rsid w:val="00DB50E1"/>
    <w:rsid w:val="00DB552A"/>
    <w:rsid w:val="00DB5AE9"/>
    <w:rsid w:val="00DB7D7F"/>
    <w:rsid w:val="00DB7E79"/>
    <w:rsid w:val="00DC03BF"/>
    <w:rsid w:val="00DC0606"/>
    <w:rsid w:val="00DC0AD8"/>
    <w:rsid w:val="00DC0F9F"/>
    <w:rsid w:val="00DC20DD"/>
    <w:rsid w:val="00DC232C"/>
    <w:rsid w:val="00DC286A"/>
    <w:rsid w:val="00DC2A3F"/>
    <w:rsid w:val="00DC2F26"/>
    <w:rsid w:val="00DC308A"/>
    <w:rsid w:val="00DC344B"/>
    <w:rsid w:val="00DC396F"/>
    <w:rsid w:val="00DC3B66"/>
    <w:rsid w:val="00DC4EFB"/>
    <w:rsid w:val="00DC4F3E"/>
    <w:rsid w:val="00DC543E"/>
    <w:rsid w:val="00DC5587"/>
    <w:rsid w:val="00DC63A7"/>
    <w:rsid w:val="00DC6690"/>
    <w:rsid w:val="00DC6A2D"/>
    <w:rsid w:val="00DC6BDA"/>
    <w:rsid w:val="00DC6BE9"/>
    <w:rsid w:val="00DC746D"/>
    <w:rsid w:val="00DC76B1"/>
    <w:rsid w:val="00DC7B4C"/>
    <w:rsid w:val="00DD0280"/>
    <w:rsid w:val="00DD04B3"/>
    <w:rsid w:val="00DD0748"/>
    <w:rsid w:val="00DD0F7D"/>
    <w:rsid w:val="00DD144C"/>
    <w:rsid w:val="00DD30C9"/>
    <w:rsid w:val="00DD31DE"/>
    <w:rsid w:val="00DD3608"/>
    <w:rsid w:val="00DD44B8"/>
    <w:rsid w:val="00DD48B9"/>
    <w:rsid w:val="00DD57B4"/>
    <w:rsid w:val="00DD5CDF"/>
    <w:rsid w:val="00DD62D8"/>
    <w:rsid w:val="00DD6333"/>
    <w:rsid w:val="00DD698A"/>
    <w:rsid w:val="00DD6C18"/>
    <w:rsid w:val="00DD6DF7"/>
    <w:rsid w:val="00DD7C99"/>
    <w:rsid w:val="00DD7F11"/>
    <w:rsid w:val="00DE05CF"/>
    <w:rsid w:val="00DE0B8D"/>
    <w:rsid w:val="00DE0E3B"/>
    <w:rsid w:val="00DE1333"/>
    <w:rsid w:val="00DE148E"/>
    <w:rsid w:val="00DE1838"/>
    <w:rsid w:val="00DE2354"/>
    <w:rsid w:val="00DE287D"/>
    <w:rsid w:val="00DE2D9B"/>
    <w:rsid w:val="00DE3375"/>
    <w:rsid w:val="00DE37B0"/>
    <w:rsid w:val="00DE3F8D"/>
    <w:rsid w:val="00DE462C"/>
    <w:rsid w:val="00DE47EB"/>
    <w:rsid w:val="00DE5030"/>
    <w:rsid w:val="00DE5E07"/>
    <w:rsid w:val="00DE5EF3"/>
    <w:rsid w:val="00DE6592"/>
    <w:rsid w:val="00DE7357"/>
    <w:rsid w:val="00DE73AD"/>
    <w:rsid w:val="00DE7428"/>
    <w:rsid w:val="00DE7437"/>
    <w:rsid w:val="00DE74F8"/>
    <w:rsid w:val="00DE7CE9"/>
    <w:rsid w:val="00DE7EC7"/>
    <w:rsid w:val="00DE7F48"/>
    <w:rsid w:val="00DF0643"/>
    <w:rsid w:val="00DF07D3"/>
    <w:rsid w:val="00DF0A7B"/>
    <w:rsid w:val="00DF0CEC"/>
    <w:rsid w:val="00DF1EDE"/>
    <w:rsid w:val="00DF26B8"/>
    <w:rsid w:val="00DF2D15"/>
    <w:rsid w:val="00DF2D75"/>
    <w:rsid w:val="00DF3243"/>
    <w:rsid w:val="00DF34E0"/>
    <w:rsid w:val="00DF36BD"/>
    <w:rsid w:val="00DF5059"/>
    <w:rsid w:val="00DF51AF"/>
    <w:rsid w:val="00DF5414"/>
    <w:rsid w:val="00DF55E2"/>
    <w:rsid w:val="00DF6437"/>
    <w:rsid w:val="00DF6DB0"/>
    <w:rsid w:val="00DF73FB"/>
    <w:rsid w:val="00DF7ACD"/>
    <w:rsid w:val="00E00478"/>
    <w:rsid w:val="00E004CA"/>
    <w:rsid w:val="00E00771"/>
    <w:rsid w:val="00E00A82"/>
    <w:rsid w:val="00E00E61"/>
    <w:rsid w:val="00E00E8D"/>
    <w:rsid w:val="00E010C6"/>
    <w:rsid w:val="00E0136C"/>
    <w:rsid w:val="00E01FF9"/>
    <w:rsid w:val="00E02C24"/>
    <w:rsid w:val="00E0349A"/>
    <w:rsid w:val="00E034D1"/>
    <w:rsid w:val="00E03997"/>
    <w:rsid w:val="00E03A4B"/>
    <w:rsid w:val="00E03BB6"/>
    <w:rsid w:val="00E04487"/>
    <w:rsid w:val="00E045CA"/>
    <w:rsid w:val="00E05F59"/>
    <w:rsid w:val="00E06901"/>
    <w:rsid w:val="00E06FC0"/>
    <w:rsid w:val="00E070B8"/>
    <w:rsid w:val="00E07DF7"/>
    <w:rsid w:val="00E10D2F"/>
    <w:rsid w:val="00E11709"/>
    <w:rsid w:val="00E11C86"/>
    <w:rsid w:val="00E11DDF"/>
    <w:rsid w:val="00E13595"/>
    <w:rsid w:val="00E13619"/>
    <w:rsid w:val="00E14354"/>
    <w:rsid w:val="00E14556"/>
    <w:rsid w:val="00E159D0"/>
    <w:rsid w:val="00E15F5F"/>
    <w:rsid w:val="00E16568"/>
    <w:rsid w:val="00E20667"/>
    <w:rsid w:val="00E20FF2"/>
    <w:rsid w:val="00E21262"/>
    <w:rsid w:val="00E223D2"/>
    <w:rsid w:val="00E23579"/>
    <w:rsid w:val="00E235CA"/>
    <w:rsid w:val="00E23971"/>
    <w:rsid w:val="00E2401E"/>
    <w:rsid w:val="00E245BA"/>
    <w:rsid w:val="00E24D39"/>
    <w:rsid w:val="00E24D59"/>
    <w:rsid w:val="00E25115"/>
    <w:rsid w:val="00E261E5"/>
    <w:rsid w:val="00E26409"/>
    <w:rsid w:val="00E26C47"/>
    <w:rsid w:val="00E30186"/>
    <w:rsid w:val="00E3113E"/>
    <w:rsid w:val="00E31ECD"/>
    <w:rsid w:val="00E3273C"/>
    <w:rsid w:val="00E331E9"/>
    <w:rsid w:val="00E334F2"/>
    <w:rsid w:val="00E336EB"/>
    <w:rsid w:val="00E355DC"/>
    <w:rsid w:val="00E35B29"/>
    <w:rsid w:val="00E35D59"/>
    <w:rsid w:val="00E35ED6"/>
    <w:rsid w:val="00E37240"/>
    <w:rsid w:val="00E379DB"/>
    <w:rsid w:val="00E37BAA"/>
    <w:rsid w:val="00E41307"/>
    <w:rsid w:val="00E41F4F"/>
    <w:rsid w:val="00E420C2"/>
    <w:rsid w:val="00E423DF"/>
    <w:rsid w:val="00E42E2F"/>
    <w:rsid w:val="00E42FDE"/>
    <w:rsid w:val="00E43368"/>
    <w:rsid w:val="00E43598"/>
    <w:rsid w:val="00E43E0A"/>
    <w:rsid w:val="00E43F39"/>
    <w:rsid w:val="00E44A08"/>
    <w:rsid w:val="00E44F7E"/>
    <w:rsid w:val="00E451A3"/>
    <w:rsid w:val="00E45F43"/>
    <w:rsid w:val="00E4627A"/>
    <w:rsid w:val="00E47736"/>
    <w:rsid w:val="00E5098A"/>
    <w:rsid w:val="00E50B11"/>
    <w:rsid w:val="00E5102F"/>
    <w:rsid w:val="00E511D8"/>
    <w:rsid w:val="00E51399"/>
    <w:rsid w:val="00E51C01"/>
    <w:rsid w:val="00E51D66"/>
    <w:rsid w:val="00E52005"/>
    <w:rsid w:val="00E531C3"/>
    <w:rsid w:val="00E53952"/>
    <w:rsid w:val="00E54021"/>
    <w:rsid w:val="00E5474E"/>
    <w:rsid w:val="00E556F3"/>
    <w:rsid w:val="00E558A1"/>
    <w:rsid w:val="00E55BA8"/>
    <w:rsid w:val="00E56314"/>
    <w:rsid w:val="00E57E5A"/>
    <w:rsid w:val="00E57E62"/>
    <w:rsid w:val="00E60186"/>
    <w:rsid w:val="00E60739"/>
    <w:rsid w:val="00E618A0"/>
    <w:rsid w:val="00E61B48"/>
    <w:rsid w:val="00E61DFC"/>
    <w:rsid w:val="00E6221D"/>
    <w:rsid w:val="00E62A41"/>
    <w:rsid w:val="00E63315"/>
    <w:rsid w:val="00E63B61"/>
    <w:rsid w:val="00E64FD8"/>
    <w:rsid w:val="00E66036"/>
    <w:rsid w:val="00E66037"/>
    <w:rsid w:val="00E6637B"/>
    <w:rsid w:val="00E67EB8"/>
    <w:rsid w:val="00E70A9E"/>
    <w:rsid w:val="00E70B3C"/>
    <w:rsid w:val="00E72000"/>
    <w:rsid w:val="00E72619"/>
    <w:rsid w:val="00E72FF6"/>
    <w:rsid w:val="00E730A9"/>
    <w:rsid w:val="00E735BE"/>
    <w:rsid w:val="00E73932"/>
    <w:rsid w:val="00E73F99"/>
    <w:rsid w:val="00E74083"/>
    <w:rsid w:val="00E745FE"/>
    <w:rsid w:val="00E748A1"/>
    <w:rsid w:val="00E749F6"/>
    <w:rsid w:val="00E74C44"/>
    <w:rsid w:val="00E75592"/>
    <w:rsid w:val="00E755D0"/>
    <w:rsid w:val="00E76004"/>
    <w:rsid w:val="00E76B85"/>
    <w:rsid w:val="00E77236"/>
    <w:rsid w:val="00E77491"/>
    <w:rsid w:val="00E7768F"/>
    <w:rsid w:val="00E779BC"/>
    <w:rsid w:val="00E77CFC"/>
    <w:rsid w:val="00E77D57"/>
    <w:rsid w:val="00E804F9"/>
    <w:rsid w:val="00E8086F"/>
    <w:rsid w:val="00E80C93"/>
    <w:rsid w:val="00E811B4"/>
    <w:rsid w:val="00E81528"/>
    <w:rsid w:val="00E818DA"/>
    <w:rsid w:val="00E81911"/>
    <w:rsid w:val="00E82316"/>
    <w:rsid w:val="00E825DE"/>
    <w:rsid w:val="00E84742"/>
    <w:rsid w:val="00E84888"/>
    <w:rsid w:val="00E8489B"/>
    <w:rsid w:val="00E8568F"/>
    <w:rsid w:val="00E8587C"/>
    <w:rsid w:val="00E86558"/>
    <w:rsid w:val="00E86710"/>
    <w:rsid w:val="00E8677F"/>
    <w:rsid w:val="00E8729A"/>
    <w:rsid w:val="00E87897"/>
    <w:rsid w:val="00E8795F"/>
    <w:rsid w:val="00E87D40"/>
    <w:rsid w:val="00E913A7"/>
    <w:rsid w:val="00E913CC"/>
    <w:rsid w:val="00E91446"/>
    <w:rsid w:val="00E914B3"/>
    <w:rsid w:val="00E9215A"/>
    <w:rsid w:val="00E923A7"/>
    <w:rsid w:val="00E924E9"/>
    <w:rsid w:val="00E92DC6"/>
    <w:rsid w:val="00E947EF"/>
    <w:rsid w:val="00E94807"/>
    <w:rsid w:val="00E956B6"/>
    <w:rsid w:val="00E9579D"/>
    <w:rsid w:val="00E95A49"/>
    <w:rsid w:val="00E95E04"/>
    <w:rsid w:val="00E9612D"/>
    <w:rsid w:val="00E97048"/>
    <w:rsid w:val="00E97361"/>
    <w:rsid w:val="00E979C8"/>
    <w:rsid w:val="00EA0556"/>
    <w:rsid w:val="00EA12EF"/>
    <w:rsid w:val="00EA135D"/>
    <w:rsid w:val="00EA1A8D"/>
    <w:rsid w:val="00EA1F95"/>
    <w:rsid w:val="00EA2360"/>
    <w:rsid w:val="00EA23C2"/>
    <w:rsid w:val="00EA2697"/>
    <w:rsid w:val="00EA2951"/>
    <w:rsid w:val="00EA379F"/>
    <w:rsid w:val="00EA3A38"/>
    <w:rsid w:val="00EA4C0B"/>
    <w:rsid w:val="00EA52B6"/>
    <w:rsid w:val="00EA5E16"/>
    <w:rsid w:val="00EA5E4B"/>
    <w:rsid w:val="00EA60D4"/>
    <w:rsid w:val="00EA68F5"/>
    <w:rsid w:val="00EA6B8D"/>
    <w:rsid w:val="00EA7B73"/>
    <w:rsid w:val="00EB05FE"/>
    <w:rsid w:val="00EB0F46"/>
    <w:rsid w:val="00EB1018"/>
    <w:rsid w:val="00EB1639"/>
    <w:rsid w:val="00EB1E98"/>
    <w:rsid w:val="00EB213C"/>
    <w:rsid w:val="00EB281C"/>
    <w:rsid w:val="00EB2CC5"/>
    <w:rsid w:val="00EB3B33"/>
    <w:rsid w:val="00EB5034"/>
    <w:rsid w:val="00EB571C"/>
    <w:rsid w:val="00EB6583"/>
    <w:rsid w:val="00EB6A87"/>
    <w:rsid w:val="00EB6D24"/>
    <w:rsid w:val="00EB6E1D"/>
    <w:rsid w:val="00EB6E70"/>
    <w:rsid w:val="00EB718B"/>
    <w:rsid w:val="00EB71A1"/>
    <w:rsid w:val="00EB7304"/>
    <w:rsid w:val="00EB78F2"/>
    <w:rsid w:val="00EC05F3"/>
    <w:rsid w:val="00EC0915"/>
    <w:rsid w:val="00EC0AAD"/>
    <w:rsid w:val="00EC0CAF"/>
    <w:rsid w:val="00EC0EA0"/>
    <w:rsid w:val="00EC2B5A"/>
    <w:rsid w:val="00EC3234"/>
    <w:rsid w:val="00EC379E"/>
    <w:rsid w:val="00EC449C"/>
    <w:rsid w:val="00EC4A10"/>
    <w:rsid w:val="00EC4B9C"/>
    <w:rsid w:val="00EC4C52"/>
    <w:rsid w:val="00EC4C9F"/>
    <w:rsid w:val="00EC4CC7"/>
    <w:rsid w:val="00EC5552"/>
    <w:rsid w:val="00EC5DE1"/>
    <w:rsid w:val="00EC7161"/>
    <w:rsid w:val="00EC739A"/>
    <w:rsid w:val="00ED0493"/>
    <w:rsid w:val="00ED06D3"/>
    <w:rsid w:val="00ED09BF"/>
    <w:rsid w:val="00ED0B33"/>
    <w:rsid w:val="00ED0EF4"/>
    <w:rsid w:val="00ED1106"/>
    <w:rsid w:val="00ED15E4"/>
    <w:rsid w:val="00ED201F"/>
    <w:rsid w:val="00ED3A6F"/>
    <w:rsid w:val="00ED46F1"/>
    <w:rsid w:val="00ED5B9F"/>
    <w:rsid w:val="00ED687A"/>
    <w:rsid w:val="00ED6951"/>
    <w:rsid w:val="00ED7363"/>
    <w:rsid w:val="00EE0FFC"/>
    <w:rsid w:val="00EE1D32"/>
    <w:rsid w:val="00EE2106"/>
    <w:rsid w:val="00EE2601"/>
    <w:rsid w:val="00EE2C8D"/>
    <w:rsid w:val="00EE2D9E"/>
    <w:rsid w:val="00EE2EF3"/>
    <w:rsid w:val="00EE4054"/>
    <w:rsid w:val="00EE4266"/>
    <w:rsid w:val="00EE54A2"/>
    <w:rsid w:val="00EE5889"/>
    <w:rsid w:val="00EE5A74"/>
    <w:rsid w:val="00EE5BF7"/>
    <w:rsid w:val="00EE6820"/>
    <w:rsid w:val="00EE7655"/>
    <w:rsid w:val="00EE78D5"/>
    <w:rsid w:val="00EE7D29"/>
    <w:rsid w:val="00EF035B"/>
    <w:rsid w:val="00EF1541"/>
    <w:rsid w:val="00EF17B7"/>
    <w:rsid w:val="00EF208D"/>
    <w:rsid w:val="00EF319B"/>
    <w:rsid w:val="00EF38F1"/>
    <w:rsid w:val="00EF39A8"/>
    <w:rsid w:val="00EF4630"/>
    <w:rsid w:val="00EF46FF"/>
    <w:rsid w:val="00EF4781"/>
    <w:rsid w:val="00EF48AC"/>
    <w:rsid w:val="00EF4D22"/>
    <w:rsid w:val="00EF5DBC"/>
    <w:rsid w:val="00EF60AD"/>
    <w:rsid w:val="00EF6355"/>
    <w:rsid w:val="00EF67CF"/>
    <w:rsid w:val="00EF704A"/>
    <w:rsid w:val="00EF765D"/>
    <w:rsid w:val="00F00176"/>
    <w:rsid w:val="00F00AB1"/>
    <w:rsid w:val="00F010C7"/>
    <w:rsid w:val="00F01C96"/>
    <w:rsid w:val="00F02795"/>
    <w:rsid w:val="00F0281F"/>
    <w:rsid w:val="00F0327A"/>
    <w:rsid w:val="00F0351C"/>
    <w:rsid w:val="00F0426D"/>
    <w:rsid w:val="00F04610"/>
    <w:rsid w:val="00F04721"/>
    <w:rsid w:val="00F05167"/>
    <w:rsid w:val="00F05AAC"/>
    <w:rsid w:val="00F064C9"/>
    <w:rsid w:val="00F0718B"/>
    <w:rsid w:val="00F07982"/>
    <w:rsid w:val="00F07CA5"/>
    <w:rsid w:val="00F07CCF"/>
    <w:rsid w:val="00F07F10"/>
    <w:rsid w:val="00F07F14"/>
    <w:rsid w:val="00F07FE4"/>
    <w:rsid w:val="00F10447"/>
    <w:rsid w:val="00F106EC"/>
    <w:rsid w:val="00F10A5D"/>
    <w:rsid w:val="00F1220E"/>
    <w:rsid w:val="00F12AA0"/>
    <w:rsid w:val="00F12F7B"/>
    <w:rsid w:val="00F13C52"/>
    <w:rsid w:val="00F14252"/>
    <w:rsid w:val="00F151BE"/>
    <w:rsid w:val="00F1625A"/>
    <w:rsid w:val="00F1665A"/>
    <w:rsid w:val="00F16ABA"/>
    <w:rsid w:val="00F17603"/>
    <w:rsid w:val="00F17614"/>
    <w:rsid w:val="00F17808"/>
    <w:rsid w:val="00F17D8B"/>
    <w:rsid w:val="00F20178"/>
    <w:rsid w:val="00F20A1B"/>
    <w:rsid w:val="00F20CB3"/>
    <w:rsid w:val="00F20CE8"/>
    <w:rsid w:val="00F2131A"/>
    <w:rsid w:val="00F22020"/>
    <w:rsid w:val="00F220B1"/>
    <w:rsid w:val="00F22C87"/>
    <w:rsid w:val="00F22DC5"/>
    <w:rsid w:val="00F235F0"/>
    <w:rsid w:val="00F23CB8"/>
    <w:rsid w:val="00F2404F"/>
    <w:rsid w:val="00F2431A"/>
    <w:rsid w:val="00F243A9"/>
    <w:rsid w:val="00F245DE"/>
    <w:rsid w:val="00F27115"/>
    <w:rsid w:val="00F27953"/>
    <w:rsid w:val="00F30D2D"/>
    <w:rsid w:val="00F30F25"/>
    <w:rsid w:val="00F31335"/>
    <w:rsid w:val="00F329F3"/>
    <w:rsid w:val="00F33233"/>
    <w:rsid w:val="00F3342F"/>
    <w:rsid w:val="00F334DE"/>
    <w:rsid w:val="00F33CE3"/>
    <w:rsid w:val="00F34E86"/>
    <w:rsid w:val="00F351BF"/>
    <w:rsid w:val="00F35494"/>
    <w:rsid w:val="00F3606A"/>
    <w:rsid w:val="00F36B3E"/>
    <w:rsid w:val="00F36C90"/>
    <w:rsid w:val="00F37308"/>
    <w:rsid w:val="00F3798E"/>
    <w:rsid w:val="00F4112F"/>
    <w:rsid w:val="00F41C86"/>
    <w:rsid w:val="00F425ED"/>
    <w:rsid w:val="00F427EA"/>
    <w:rsid w:val="00F42817"/>
    <w:rsid w:val="00F42EC7"/>
    <w:rsid w:val="00F43212"/>
    <w:rsid w:val="00F43728"/>
    <w:rsid w:val="00F444D4"/>
    <w:rsid w:val="00F457CA"/>
    <w:rsid w:val="00F45AF5"/>
    <w:rsid w:val="00F45C85"/>
    <w:rsid w:val="00F45CA6"/>
    <w:rsid w:val="00F45EA5"/>
    <w:rsid w:val="00F461B3"/>
    <w:rsid w:val="00F46559"/>
    <w:rsid w:val="00F46B0E"/>
    <w:rsid w:val="00F46F02"/>
    <w:rsid w:val="00F4705F"/>
    <w:rsid w:val="00F47B59"/>
    <w:rsid w:val="00F47D77"/>
    <w:rsid w:val="00F47DF7"/>
    <w:rsid w:val="00F50987"/>
    <w:rsid w:val="00F50BCD"/>
    <w:rsid w:val="00F50DBC"/>
    <w:rsid w:val="00F50EF1"/>
    <w:rsid w:val="00F5161C"/>
    <w:rsid w:val="00F51839"/>
    <w:rsid w:val="00F51B97"/>
    <w:rsid w:val="00F51D18"/>
    <w:rsid w:val="00F52043"/>
    <w:rsid w:val="00F53E9A"/>
    <w:rsid w:val="00F558C1"/>
    <w:rsid w:val="00F55B0B"/>
    <w:rsid w:val="00F55BF0"/>
    <w:rsid w:val="00F56B30"/>
    <w:rsid w:val="00F56C5C"/>
    <w:rsid w:val="00F5765D"/>
    <w:rsid w:val="00F57950"/>
    <w:rsid w:val="00F57B1C"/>
    <w:rsid w:val="00F57F12"/>
    <w:rsid w:val="00F600AE"/>
    <w:rsid w:val="00F60288"/>
    <w:rsid w:val="00F606E7"/>
    <w:rsid w:val="00F623CD"/>
    <w:rsid w:val="00F630F6"/>
    <w:rsid w:val="00F6318C"/>
    <w:rsid w:val="00F63AB8"/>
    <w:rsid w:val="00F63C4A"/>
    <w:rsid w:val="00F63E3C"/>
    <w:rsid w:val="00F640B4"/>
    <w:rsid w:val="00F64593"/>
    <w:rsid w:val="00F64889"/>
    <w:rsid w:val="00F64E73"/>
    <w:rsid w:val="00F64EF1"/>
    <w:rsid w:val="00F65D9D"/>
    <w:rsid w:val="00F668FB"/>
    <w:rsid w:val="00F66E5F"/>
    <w:rsid w:val="00F671AF"/>
    <w:rsid w:val="00F6776F"/>
    <w:rsid w:val="00F67B45"/>
    <w:rsid w:val="00F67F52"/>
    <w:rsid w:val="00F700B9"/>
    <w:rsid w:val="00F700EE"/>
    <w:rsid w:val="00F7080A"/>
    <w:rsid w:val="00F713E1"/>
    <w:rsid w:val="00F71C37"/>
    <w:rsid w:val="00F72033"/>
    <w:rsid w:val="00F721D0"/>
    <w:rsid w:val="00F7224C"/>
    <w:rsid w:val="00F73848"/>
    <w:rsid w:val="00F73B51"/>
    <w:rsid w:val="00F742E2"/>
    <w:rsid w:val="00F74E4A"/>
    <w:rsid w:val="00F751AA"/>
    <w:rsid w:val="00F7525E"/>
    <w:rsid w:val="00F759EB"/>
    <w:rsid w:val="00F75D47"/>
    <w:rsid w:val="00F76492"/>
    <w:rsid w:val="00F77D27"/>
    <w:rsid w:val="00F80112"/>
    <w:rsid w:val="00F80372"/>
    <w:rsid w:val="00F81065"/>
    <w:rsid w:val="00F81418"/>
    <w:rsid w:val="00F82263"/>
    <w:rsid w:val="00F822B7"/>
    <w:rsid w:val="00F83828"/>
    <w:rsid w:val="00F83A7C"/>
    <w:rsid w:val="00F8475A"/>
    <w:rsid w:val="00F852BD"/>
    <w:rsid w:val="00F87A57"/>
    <w:rsid w:val="00F908EE"/>
    <w:rsid w:val="00F90987"/>
    <w:rsid w:val="00F90C99"/>
    <w:rsid w:val="00F92449"/>
    <w:rsid w:val="00F929C8"/>
    <w:rsid w:val="00F9449B"/>
    <w:rsid w:val="00F94EA6"/>
    <w:rsid w:val="00F94FE8"/>
    <w:rsid w:val="00F95154"/>
    <w:rsid w:val="00F9615D"/>
    <w:rsid w:val="00F97C69"/>
    <w:rsid w:val="00FA024F"/>
    <w:rsid w:val="00FA05E1"/>
    <w:rsid w:val="00FA0B3D"/>
    <w:rsid w:val="00FA0BAF"/>
    <w:rsid w:val="00FA121E"/>
    <w:rsid w:val="00FA13AC"/>
    <w:rsid w:val="00FA1BB2"/>
    <w:rsid w:val="00FA20F8"/>
    <w:rsid w:val="00FA2FD8"/>
    <w:rsid w:val="00FA36FC"/>
    <w:rsid w:val="00FA3C11"/>
    <w:rsid w:val="00FA3F98"/>
    <w:rsid w:val="00FA5075"/>
    <w:rsid w:val="00FA5958"/>
    <w:rsid w:val="00FA5B31"/>
    <w:rsid w:val="00FA5D75"/>
    <w:rsid w:val="00FA69DB"/>
    <w:rsid w:val="00FA6DB8"/>
    <w:rsid w:val="00FA7FC5"/>
    <w:rsid w:val="00FB00BF"/>
    <w:rsid w:val="00FB01B5"/>
    <w:rsid w:val="00FB07A9"/>
    <w:rsid w:val="00FB193B"/>
    <w:rsid w:val="00FB22C2"/>
    <w:rsid w:val="00FB27CD"/>
    <w:rsid w:val="00FB2814"/>
    <w:rsid w:val="00FB2F9A"/>
    <w:rsid w:val="00FB32A2"/>
    <w:rsid w:val="00FB3A2B"/>
    <w:rsid w:val="00FB3C08"/>
    <w:rsid w:val="00FB3E30"/>
    <w:rsid w:val="00FB43EE"/>
    <w:rsid w:val="00FB461A"/>
    <w:rsid w:val="00FB4764"/>
    <w:rsid w:val="00FB4AAB"/>
    <w:rsid w:val="00FB4B56"/>
    <w:rsid w:val="00FB4DFB"/>
    <w:rsid w:val="00FB58C1"/>
    <w:rsid w:val="00FC0010"/>
    <w:rsid w:val="00FC00DF"/>
    <w:rsid w:val="00FC0A08"/>
    <w:rsid w:val="00FC1461"/>
    <w:rsid w:val="00FC14F7"/>
    <w:rsid w:val="00FC18B9"/>
    <w:rsid w:val="00FC19DB"/>
    <w:rsid w:val="00FC238A"/>
    <w:rsid w:val="00FC2DE7"/>
    <w:rsid w:val="00FC2EAB"/>
    <w:rsid w:val="00FC32CE"/>
    <w:rsid w:val="00FC4E8F"/>
    <w:rsid w:val="00FC53D5"/>
    <w:rsid w:val="00FC56F0"/>
    <w:rsid w:val="00FC5E86"/>
    <w:rsid w:val="00FC5FD6"/>
    <w:rsid w:val="00FC68A8"/>
    <w:rsid w:val="00FC71A1"/>
    <w:rsid w:val="00FC75E8"/>
    <w:rsid w:val="00FC7880"/>
    <w:rsid w:val="00FD0D2F"/>
    <w:rsid w:val="00FD148F"/>
    <w:rsid w:val="00FD2403"/>
    <w:rsid w:val="00FD2DDF"/>
    <w:rsid w:val="00FD3438"/>
    <w:rsid w:val="00FD348A"/>
    <w:rsid w:val="00FD37F2"/>
    <w:rsid w:val="00FD39FC"/>
    <w:rsid w:val="00FD4BBA"/>
    <w:rsid w:val="00FD58FF"/>
    <w:rsid w:val="00FD609C"/>
    <w:rsid w:val="00FD6793"/>
    <w:rsid w:val="00FD6C58"/>
    <w:rsid w:val="00FD775D"/>
    <w:rsid w:val="00FD78DA"/>
    <w:rsid w:val="00FE00E5"/>
    <w:rsid w:val="00FE1014"/>
    <w:rsid w:val="00FE11B0"/>
    <w:rsid w:val="00FE1382"/>
    <w:rsid w:val="00FE1522"/>
    <w:rsid w:val="00FE17B3"/>
    <w:rsid w:val="00FE20AD"/>
    <w:rsid w:val="00FE2541"/>
    <w:rsid w:val="00FE2A33"/>
    <w:rsid w:val="00FE2AA3"/>
    <w:rsid w:val="00FE3988"/>
    <w:rsid w:val="00FE3ABC"/>
    <w:rsid w:val="00FE3F36"/>
    <w:rsid w:val="00FE4633"/>
    <w:rsid w:val="00FE54E1"/>
    <w:rsid w:val="00FE5834"/>
    <w:rsid w:val="00FE5D62"/>
    <w:rsid w:val="00FE6B72"/>
    <w:rsid w:val="00FE730A"/>
    <w:rsid w:val="00FE7365"/>
    <w:rsid w:val="00FE7B5B"/>
    <w:rsid w:val="00FF018F"/>
    <w:rsid w:val="00FF029D"/>
    <w:rsid w:val="00FF1139"/>
    <w:rsid w:val="00FF1C9A"/>
    <w:rsid w:val="00FF1DB7"/>
    <w:rsid w:val="00FF2603"/>
    <w:rsid w:val="00FF2882"/>
    <w:rsid w:val="00FF2930"/>
    <w:rsid w:val="00FF2DC9"/>
    <w:rsid w:val="00FF331B"/>
    <w:rsid w:val="00FF36A2"/>
    <w:rsid w:val="00FF4E58"/>
    <w:rsid w:val="00FF5B7D"/>
    <w:rsid w:val="00FF6736"/>
    <w:rsid w:val="00FF6763"/>
    <w:rsid w:val="00FF6901"/>
    <w:rsid w:val="00FF6B0C"/>
    <w:rsid w:val="00FF7BC8"/>
    <w:rsid w:val="00FF7E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1D676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30A3"/>
    <w:pPr>
      <w:spacing w:after="240"/>
    </w:pPr>
    <w:rPr>
      <w:rFonts w:asciiTheme="majorHAnsi" w:hAnsiTheme="majorHAnsi"/>
    </w:rPr>
  </w:style>
  <w:style w:type="paragraph" w:styleId="Heading1">
    <w:name w:val="heading 1"/>
    <w:basedOn w:val="Normal"/>
    <w:next w:val="Normal"/>
    <w:link w:val="Heading1Char"/>
    <w:uiPriority w:val="9"/>
    <w:qFormat/>
    <w:rsid w:val="003D3A67"/>
    <w:pPr>
      <w:keepNext/>
      <w:keepLines/>
      <w:pageBreakBefore/>
      <w:outlineLvl w:val="0"/>
    </w:pPr>
    <w:rPr>
      <w:rFonts w:eastAsiaTheme="majorEastAsia" w:cstheme="majorBidi"/>
      <w:b/>
      <w:bCs/>
      <w:color w:val="000000" w:themeColor="text1"/>
      <w:sz w:val="40"/>
      <w:szCs w:val="32"/>
    </w:rPr>
  </w:style>
  <w:style w:type="paragraph" w:styleId="Heading2">
    <w:name w:val="heading 2"/>
    <w:basedOn w:val="Normal"/>
    <w:next w:val="Normal"/>
    <w:link w:val="Heading2Char"/>
    <w:uiPriority w:val="9"/>
    <w:unhideWhenUsed/>
    <w:qFormat/>
    <w:rsid w:val="0027008A"/>
    <w:pPr>
      <w:keepNext/>
      <w:keepLines/>
      <w:spacing w:before="20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461167"/>
    <w:pPr>
      <w:keepNext/>
      <w:keepLines/>
      <w:spacing w:before="200"/>
      <w:outlineLvl w:val="2"/>
    </w:pPr>
    <w:rPr>
      <w:rFonts w:eastAsiaTheme="majorEastAsia"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bSteps">
    <w:name w:val="LabSteps"/>
    <w:basedOn w:val="Normal"/>
    <w:qFormat/>
    <w:rsid w:val="00DD698A"/>
    <w:pPr>
      <w:numPr>
        <w:numId w:val="1"/>
      </w:numPr>
      <w:spacing w:before="240" w:after="120"/>
    </w:pPr>
  </w:style>
  <w:style w:type="character" w:customStyle="1" w:styleId="Heading1Char">
    <w:name w:val="Heading 1 Char"/>
    <w:basedOn w:val="DefaultParagraphFont"/>
    <w:link w:val="Heading1"/>
    <w:uiPriority w:val="9"/>
    <w:rsid w:val="003D3A67"/>
    <w:rPr>
      <w:rFonts w:asciiTheme="majorHAnsi" w:eastAsiaTheme="majorEastAsia" w:hAnsiTheme="majorHAnsi" w:cstheme="majorBidi"/>
      <w:b/>
      <w:bCs/>
      <w:color w:val="000000" w:themeColor="text1"/>
      <w:sz w:val="40"/>
      <w:szCs w:val="32"/>
    </w:rPr>
  </w:style>
  <w:style w:type="table" w:styleId="TableGrid">
    <w:name w:val="Table Grid"/>
    <w:basedOn w:val="TableNormal"/>
    <w:uiPriority w:val="59"/>
    <w:rsid w:val="006F6B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lideBox">
    <w:name w:val="SlideBox"/>
    <w:qFormat/>
    <w:rsid w:val="00A41082"/>
    <w:pPr>
      <w:pageBreakBefore/>
      <w:framePr w:w="7920" w:h="6048" w:hSpace="187" w:vSpace="187" w:wrap="around" w:vAnchor="text" w:hAnchor="text" w:y="1"/>
      <w:pBdr>
        <w:top w:val="single" w:sz="4" w:space="1" w:color="auto"/>
        <w:left w:val="single" w:sz="4" w:space="4" w:color="auto"/>
        <w:bottom w:val="single" w:sz="4" w:space="1" w:color="auto"/>
        <w:right w:val="single" w:sz="4" w:space="4" w:color="auto"/>
      </w:pBdr>
    </w:pPr>
    <w:rPr>
      <w:rFonts w:asciiTheme="majorHAnsi" w:hAnsiTheme="majorHAnsi"/>
    </w:rPr>
  </w:style>
  <w:style w:type="character" w:customStyle="1" w:styleId="Heading2Char">
    <w:name w:val="Heading 2 Char"/>
    <w:basedOn w:val="DefaultParagraphFont"/>
    <w:link w:val="Heading2"/>
    <w:uiPriority w:val="9"/>
    <w:rsid w:val="0027008A"/>
    <w:rPr>
      <w:rFonts w:asciiTheme="majorHAnsi" w:eastAsiaTheme="majorEastAsia" w:hAnsiTheme="majorHAnsi" w:cstheme="majorBidi"/>
      <w:b/>
      <w:bCs/>
      <w:color w:val="000000" w:themeColor="text1"/>
      <w:sz w:val="28"/>
      <w:szCs w:val="26"/>
    </w:rPr>
  </w:style>
  <w:style w:type="paragraph" w:styleId="Title">
    <w:name w:val="Title"/>
    <w:aliases w:val="UnitTitle"/>
    <w:basedOn w:val="Normal"/>
    <w:next w:val="Subtitle"/>
    <w:link w:val="TitleChar"/>
    <w:uiPriority w:val="10"/>
    <w:qFormat/>
    <w:rsid w:val="00086035"/>
    <w:pPr>
      <w:pageBreakBefore/>
      <w:pBdr>
        <w:bottom w:val="single" w:sz="8" w:space="4" w:color="4F81BD" w:themeColor="accent1"/>
      </w:pBdr>
      <w:spacing w:after="300"/>
      <w:contextualSpacing/>
    </w:pPr>
    <w:rPr>
      <w:rFonts w:eastAsiaTheme="majorEastAsia" w:cstheme="majorBidi"/>
      <w:b/>
      <w:color w:val="17365D" w:themeColor="text2" w:themeShade="BF"/>
      <w:spacing w:val="5"/>
      <w:kern w:val="28"/>
      <w:sz w:val="56"/>
      <w:szCs w:val="52"/>
    </w:rPr>
  </w:style>
  <w:style w:type="character" w:customStyle="1" w:styleId="TitleChar">
    <w:name w:val="Title Char"/>
    <w:aliases w:val="UnitTitle Char"/>
    <w:basedOn w:val="DefaultParagraphFont"/>
    <w:link w:val="Title"/>
    <w:uiPriority w:val="10"/>
    <w:rsid w:val="00086035"/>
    <w:rPr>
      <w:rFonts w:asciiTheme="majorHAnsi" w:eastAsiaTheme="majorEastAsia" w:hAnsiTheme="majorHAnsi" w:cstheme="majorBidi"/>
      <w:b/>
      <w:color w:val="17365D" w:themeColor="text2" w:themeShade="BF"/>
      <w:spacing w:val="5"/>
      <w:kern w:val="28"/>
      <w:sz w:val="56"/>
      <w:szCs w:val="52"/>
    </w:rPr>
  </w:style>
  <w:style w:type="paragraph" w:styleId="ListParagraph">
    <w:name w:val="List Paragraph"/>
    <w:basedOn w:val="Normal"/>
    <w:uiPriority w:val="34"/>
    <w:qFormat/>
    <w:rsid w:val="00B41F5A"/>
    <w:pPr>
      <w:ind w:left="720"/>
    </w:pPr>
  </w:style>
  <w:style w:type="paragraph" w:styleId="Subtitle">
    <w:name w:val="Subtitle"/>
    <w:basedOn w:val="Normal"/>
    <w:next w:val="ListNumber"/>
    <w:link w:val="SubtitleChar"/>
    <w:uiPriority w:val="11"/>
    <w:qFormat/>
    <w:rsid w:val="00E03997"/>
    <w:pPr>
      <w:numPr>
        <w:ilvl w:val="1"/>
      </w:numPr>
      <w:spacing w:after="100"/>
      <w:ind w:left="720"/>
    </w:pPr>
    <w:rPr>
      <w:rFonts w:eastAsiaTheme="majorEastAsia" w:cstheme="majorBidi"/>
      <w:i/>
      <w:iCs/>
      <w:color w:val="000000" w:themeColor="text1"/>
      <w:spacing w:val="15"/>
    </w:rPr>
  </w:style>
  <w:style w:type="character" w:customStyle="1" w:styleId="SubtitleChar">
    <w:name w:val="Subtitle Char"/>
    <w:basedOn w:val="DefaultParagraphFont"/>
    <w:link w:val="Subtitle"/>
    <w:uiPriority w:val="11"/>
    <w:rsid w:val="00E03997"/>
    <w:rPr>
      <w:rFonts w:asciiTheme="majorHAnsi" w:eastAsiaTheme="majorEastAsia" w:hAnsiTheme="majorHAnsi" w:cstheme="majorBidi"/>
      <w:i/>
      <w:iCs/>
      <w:color w:val="000000" w:themeColor="text1"/>
      <w:spacing w:val="15"/>
    </w:rPr>
  </w:style>
  <w:style w:type="paragraph" w:styleId="List">
    <w:name w:val="List"/>
    <w:basedOn w:val="Normal"/>
    <w:uiPriority w:val="99"/>
    <w:semiHidden/>
    <w:unhideWhenUsed/>
    <w:rsid w:val="0027008A"/>
    <w:pPr>
      <w:ind w:left="360" w:hanging="360"/>
      <w:contextualSpacing/>
    </w:pPr>
  </w:style>
  <w:style w:type="paragraph" w:styleId="BalloonText">
    <w:name w:val="Balloon Text"/>
    <w:basedOn w:val="Normal"/>
    <w:link w:val="BalloonTextChar"/>
    <w:uiPriority w:val="99"/>
    <w:semiHidden/>
    <w:unhideWhenUsed/>
    <w:rsid w:val="00D84BC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84BC9"/>
    <w:rPr>
      <w:rFonts w:ascii="Lucida Grande" w:hAnsi="Lucida Grande" w:cs="Lucida Grande"/>
      <w:sz w:val="18"/>
      <w:szCs w:val="18"/>
    </w:rPr>
  </w:style>
  <w:style w:type="paragraph" w:styleId="ListNumber">
    <w:name w:val="List Number"/>
    <w:basedOn w:val="Normal"/>
    <w:uiPriority w:val="99"/>
    <w:unhideWhenUsed/>
    <w:qFormat/>
    <w:rsid w:val="009A0A74"/>
  </w:style>
  <w:style w:type="paragraph" w:customStyle="1" w:styleId="Code">
    <w:name w:val="Code"/>
    <w:basedOn w:val="Normal"/>
    <w:qFormat/>
    <w:rsid w:val="00DD698A"/>
    <w:pPr>
      <w:shd w:val="solid" w:color="D9D9D9" w:themeColor="background1" w:themeShade="D9" w:fill="D9D9D9"/>
      <w:spacing w:before="360" w:after="360"/>
      <w:ind w:left="576" w:right="144"/>
      <w:contextualSpacing/>
    </w:pPr>
    <w:rPr>
      <w:rFonts w:ascii="Courier New" w:hAnsi="Courier New"/>
      <w:sz w:val="22"/>
    </w:rPr>
  </w:style>
  <w:style w:type="paragraph" w:customStyle="1" w:styleId="Note">
    <w:name w:val="Note"/>
    <w:basedOn w:val="Normal"/>
    <w:qFormat/>
    <w:rsid w:val="007D1558"/>
    <w:pPr>
      <w:pBdr>
        <w:top w:val="single" w:sz="12" w:space="12" w:color="000000" w:themeColor="text1"/>
        <w:left w:val="single" w:sz="12" w:space="12" w:color="000000" w:themeColor="text1"/>
        <w:bottom w:val="single" w:sz="12" w:space="12" w:color="000000" w:themeColor="text1"/>
        <w:right w:val="single" w:sz="12" w:space="12" w:color="000000" w:themeColor="text1"/>
      </w:pBdr>
      <w:shd w:val="solid" w:color="D9D9D9" w:themeColor="background1" w:themeShade="D9" w:fill="auto"/>
      <w:spacing w:before="360" w:after="360"/>
      <w:ind w:left="720" w:right="432"/>
      <w:contextualSpacing/>
    </w:pPr>
  </w:style>
  <w:style w:type="character" w:customStyle="1" w:styleId="CodeInline">
    <w:name w:val="Code Inline"/>
    <w:basedOn w:val="DefaultParagraphFont"/>
    <w:uiPriority w:val="1"/>
    <w:qFormat/>
    <w:rsid w:val="00B6038D"/>
    <w:rPr>
      <w:rFonts w:ascii="Courier New" w:hAnsi="Courier New"/>
      <w:sz w:val="24"/>
    </w:rPr>
  </w:style>
  <w:style w:type="character" w:customStyle="1" w:styleId="Labels">
    <w:name w:val="Labels"/>
    <w:basedOn w:val="DefaultParagraphFont"/>
    <w:uiPriority w:val="1"/>
    <w:qFormat/>
    <w:rsid w:val="00A57E19"/>
    <w:rPr>
      <w:b/>
    </w:rPr>
  </w:style>
  <w:style w:type="paragraph" w:styleId="Header">
    <w:name w:val="header"/>
    <w:basedOn w:val="Normal"/>
    <w:link w:val="HeaderChar"/>
    <w:uiPriority w:val="99"/>
    <w:unhideWhenUsed/>
    <w:rsid w:val="00EC0CAF"/>
    <w:pPr>
      <w:tabs>
        <w:tab w:val="center" w:pos="4320"/>
        <w:tab w:val="right" w:pos="8640"/>
      </w:tabs>
    </w:pPr>
  </w:style>
  <w:style w:type="character" w:customStyle="1" w:styleId="HeaderChar">
    <w:name w:val="Header Char"/>
    <w:basedOn w:val="DefaultParagraphFont"/>
    <w:link w:val="Header"/>
    <w:uiPriority w:val="99"/>
    <w:rsid w:val="00EC0CAF"/>
    <w:rPr>
      <w:rFonts w:asciiTheme="majorHAnsi" w:hAnsiTheme="majorHAnsi"/>
    </w:rPr>
  </w:style>
  <w:style w:type="paragraph" w:styleId="Footer">
    <w:name w:val="footer"/>
    <w:basedOn w:val="Normal"/>
    <w:link w:val="FooterChar"/>
    <w:uiPriority w:val="99"/>
    <w:unhideWhenUsed/>
    <w:rsid w:val="00EC0CAF"/>
    <w:pPr>
      <w:tabs>
        <w:tab w:val="center" w:pos="4320"/>
        <w:tab w:val="right" w:pos="8640"/>
      </w:tabs>
    </w:pPr>
  </w:style>
  <w:style w:type="character" w:customStyle="1" w:styleId="FooterChar">
    <w:name w:val="Footer Char"/>
    <w:basedOn w:val="DefaultParagraphFont"/>
    <w:link w:val="Footer"/>
    <w:uiPriority w:val="99"/>
    <w:rsid w:val="00EC0CAF"/>
    <w:rPr>
      <w:rFonts w:asciiTheme="majorHAnsi" w:hAnsiTheme="majorHAnsi"/>
    </w:rPr>
  </w:style>
  <w:style w:type="character" w:styleId="PageNumber">
    <w:name w:val="page number"/>
    <w:basedOn w:val="DefaultParagraphFont"/>
    <w:uiPriority w:val="99"/>
    <w:semiHidden/>
    <w:unhideWhenUsed/>
    <w:rsid w:val="00EC0CAF"/>
  </w:style>
  <w:style w:type="paragraph" w:customStyle="1" w:styleId="LabTitle">
    <w:name w:val="LabTitle"/>
    <w:basedOn w:val="Title"/>
    <w:next w:val="Normal"/>
    <w:qFormat/>
    <w:rsid w:val="00F30D2D"/>
    <w:rPr>
      <w:color w:val="000000" w:themeColor="text1"/>
      <w:sz w:val="44"/>
    </w:rPr>
  </w:style>
  <w:style w:type="character" w:customStyle="1" w:styleId="Heading3Char">
    <w:name w:val="Heading 3 Char"/>
    <w:basedOn w:val="DefaultParagraphFont"/>
    <w:link w:val="Heading3"/>
    <w:uiPriority w:val="9"/>
    <w:rsid w:val="00461167"/>
    <w:rPr>
      <w:rFonts w:asciiTheme="majorHAnsi" w:eastAsiaTheme="majorEastAsia" w:hAnsiTheme="majorHAnsi" w:cstheme="majorBidi"/>
      <w:b/>
      <w:bCs/>
      <w:color w:val="000000" w:themeColor="text1"/>
    </w:rPr>
  </w:style>
  <w:style w:type="character" w:styleId="Hyperlink">
    <w:name w:val="Hyperlink"/>
    <w:basedOn w:val="DefaultParagraphFont"/>
    <w:uiPriority w:val="99"/>
    <w:unhideWhenUsed/>
    <w:rsid w:val="002C3207"/>
    <w:rPr>
      <w:color w:val="0000FF" w:themeColor="hyperlink"/>
      <w:u w:val="single"/>
    </w:rPr>
  </w:style>
  <w:style w:type="character" w:styleId="Strong">
    <w:name w:val="Strong"/>
    <w:basedOn w:val="DefaultParagraphFont"/>
    <w:uiPriority w:val="22"/>
    <w:qFormat/>
    <w:rsid w:val="003959E2"/>
    <w:rPr>
      <w:b/>
      <w:bCs/>
    </w:rPr>
  </w:style>
  <w:style w:type="paragraph" w:styleId="NormalWeb">
    <w:name w:val="Normal (Web)"/>
    <w:basedOn w:val="Normal"/>
    <w:uiPriority w:val="99"/>
    <w:semiHidden/>
    <w:unhideWhenUsed/>
    <w:rsid w:val="00F7525E"/>
    <w:pPr>
      <w:spacing w:before="100" w:beforeAutospacing="1" w:after="100" w:afterAutospacing="1"/>
    </w:pPr>
    <w:rPr>
      <w:rFonts w:ascii="Times" w:hAnsi="Times" w:cs="Times New Roman"/>
      <w:sz w:val="20"/>
      <w:szCs w:val="20"/>
    </w:rPr>
  </w:style>
  <w:style w:type="paragraph" w:customStyle="1" w:styleId="Reference">
    <w:name w:val="Reference"/>
    <w:basedOn w:val="Normal"/>
    <w:qFormat/>
    <w:rsid w:val="00522008"/>
  </w:style>
  <w:style w:type="character" w:styleId="EndnoteReference">
    <w:name w:val="endnote reference"/>
    <w:basedOn w:val="DefaultParagraphFont"/>
    <w:uiPriority w:val="99"/>
    <w:unhideWhenUsed/>
    <w:rsid w:val="00522008"/>
    <w:rPr>
      <w:vertAlign w:val="superscript"/>
    </w:rPr>
  </w:style>
  <w:style w:type="paragraph" w:customStyle="1" w:styleId="ForMoreInformation">
    <w:name w:val="ForMoreInformation"/>
    <w:basedOn w:val="Normal"/>
    <w:next w:val="Normal"/>
    <w:qFormat/>
    <w:rsid w:val="00DC5587"/>
    <w:pPr>
      <w:framePr w:hSpace="187" w:vSpace="43" w:wrap="around" w:vAnchor="page" w:hAnchor="text" w:yAlign="bottom"/>
      <w:pBdr>
        <w:top w:val="single" w:sz="4" w:space="12" w:color="auto"/>
      </w:pBdr>
      <w:spacing w:after="1440"/>
    </w:pPr>
  </w:style>
  <w:style w:type="paragraph" w:styleId="DocumentMap">
    <w:name w:val="Document Map"/>
    <w:basedOn w:val="Normal"/>
    <w:link w:val="DocumentMapChar"/>
    <w:uiPriority w:val="99"/>
    <w:semiHidden/>
    <w:unhideWhenUsed/>
    <w:rsid w:val="00A10168"/>
    <w:pPr>
      <w:spacing w:after="0"/>
    </w:pPr>
    <w:rPr>
      <w:rFonts w:ascii="Lucida Grande" w:hAnsi="Lucida Grande" w:cs="Lucida Grande"/>
    </w:rPr>
  </w:style>
  <w:style w:type="character" w:customStyle="1" w:styleId="DocumentMapChar">
    <w:name w:val="Document Map Char"/>
    <w:basedOn w:val="DefaultParagraphFont"/>
    <w:link w:val="DocumentMap"/>
    <w:uiPriority w:val="99"/>
    <w:semiHidden/>
    <w:rsid w:val="00A10168"/>
    <w:rPr>
      <w:rFonts w:ascii="Lucida Grande" w:hAnsi="Lucida Grande" w:cs="Lucida Grande"/>
    </w:rPr>
  </w:style>
  <w:style w:type="paragraph" w:styleId="Revision">
    <w:name w:val="Revision"/>
    <w:hidden/>
    <w:uiPriority w:val="99"/>
    <w:semiHidden/>
    <w:rsid w:val="00C45ECF"/>
    <w:rPr>
      <w:rFonts w:asciiTheme="majorHAnsi" w:hAnsiTheme="majorHAnsi"/>
    </w:rPr>
  </w:style>
  <w:style w:type="paragraph" w:customStyle="1" w:styleId="HeadingNOTES">
    <w:name w:val="Heading NOTES"/>
    <w:basedOn w:val="Heading1"/>
    <w:next w:val="Normal"/>
    <w:qFormat/>
    <w:rsid w:val="0023782E"/>
    <w:pPr>
      <w:pBdr>
        <w:bottom w:val="single" w:sz="4" w:space="1" w:color="auto"/>
      </w:pBdr>
    </w:pPr>
  </w:style>
  <w:style w:type="paragraph" w:styleId="TOC1">
    <w:name w:val="toc 1"/>
    <w:basedOn w:val="Normal"/>
    <w:next w:val="Normal"/>
    <w:autoRedefine/>
    <w:uiPriority w:val="39"/>
    <w:unhideWhenUsed/>
    <w:rsid w:val="0096446D"/>
    <w:pPr>
      <w:tabs>
        <w:tab w:val="right" w:leader="dot" w:pos="8630"/>
      </w:tabs>
      <w:spacing w:before="120" w:after="0"/>
    </w:pPr>
    <w:rPr>
      <w:rFonts w:asciiTheme="minorHAnsi" w:hAnsiTheme="minorHAnsi"/>
      <w:b/>
    </w:rPr>
  </w:style>
  <w:style w:type="paragraph" w:styleId="TOC2">
    <w:name w:val="toc 2"/>
    <w:basedOn w:val="Normal"/>
    <w:next w:val="Normal"/>
    <w:autoRedefine/>
    <w:uiPriority w:val="39"/>
    <w:unhideWhenUsed/>
    <w:rsid w:val="008213E4"/>
    <w:pPr>
      <w:spacing w:after="0"/>
      <w:ind w:left="240"/>
    </w:pPr>
    <w:rPr>
      <w:rFonts w:asciiTheme="minorHAnsi" w:hAnsiTheme="minorHAnsi"/>
      <w:b/>
      <w:sz w:val="22"/>
      <w:szCs w:val="22"/>
    </w:rPr>
  </w:style>
  <w:style w:type="paragraph" w:styleId="TOC3">
    <w:name w:val="toc 3"/>
    <w:basedOn w:val="Normal"/>
    <w:next w:val="Normal"/>
    <w:autoRedefine/>
    <w:uiPriority w:val="39"/>
    <w:unhideWhenUsed/>
    <w:rsid w:val="008213E4"/>
    <w:pPr>
      <w:spacing w:after="0"/>
      <w:ind w:left="480"/>
    </w:pPr>
    <w:rPr>
      <w:rFonts w:asciiTheme="minorHAnsi" w:hAnsiTheme="minorHAnsi"/>
      <w:sz w:val="22"/>
      <w:szCs w:val="22"/>
    </w:rPr>
  </w:style>
  <w:style w:type="paragraph" w:styleId="TOC4">
    <w:name w:val="toc 4"/>
    <w:basedOn w:val="Normal"/>
    <w:next w:val="Normal"/>
    <w:autoRedefine/>
    <w:uiPriority w:val="39"/>
    <w:unhideWhenUsed/>
    <w:rsid w:val="008213E4"/>
    <w:pPr>
      <w:spacing w:after="0"/>
      <w:ind w:left="720"/>
    </w:pPr>
    <w:rPr>
      <w:rFonts w:asciiTheme="minorHAnsi" w:hAnsiTheme="minorHAnsi"/>
      <w:sz w:val="20"/>
      <w:szCs w:val="20"/>
    </w:rPr>
  </w:style>
  <w:style w:type="paragraph" w:styleId="TOC5">
    <w:name w:val="toc 5"/>
    <w:basedOn w:val="Normal"/>
    <w:next w:val="Normal"/>
    <w:autoRedefine/>
    <w:uiPriority w:val="39"/>
    <w:unhideWhenUsed/>
    <w:rsid w:val="008213E4"/>
    <w:pPr>
      <w:spacing w:after="0"/>
      <w:ind w:left="960"/>
    </w:pPr>
    <w:rPr>
      <w:rFonts w:asciiTheme="minorHAnsi" w:hAnsiTheme="minorHAnsi"/>
      <w:sz w:val="20"/>
      <w:szCs w:val="20"/>
    </w:rPr>
  </w:style>
  <w:style w:type="paragraph" w:styleId="TOC6">
    <w:name w:val="toc 6"/>
    <w:basedOn w:val="Normal"/>
    <w:next w:val="Normal"/>
    <w:autoRedefine/>
    <w:uiPriority w:val="39"/>
    <w:unhideWhenUsed/>
    <w:rsid w:val="008213E4"/>
    <w:pPr>
      <w:spacing w:after="0"/>
      <w:ind w:left="1200"/>
    </w:pPr>
    <w:rPr>
      <w:rFonts w:asciiTheme="minorHAnsi" w:hAnsiTheme="minorHAnsi"/>
      <w:sz w:val="20"/>
      <w:szCs w:val="20"/>
    </w:rPr>
  </w:style>
  <w:style w:type="paragraph" w:styleId="TOC7">
    <w:name w:val="toc 7"/>
    <w:basedOn w:val="Normal"/>
    <w:next w:val="Normal"/>
    <w:autoRedefine/>
    <w:uiPriority w:val="39"/>
    <w:unhideWhenUsed/>
    <w:rsid w:val="008213E4"/>
    <w:pPr>
      <w:spacing w:after="0"/>
      <w:ind w:left="1440"/>
    </w:pPr>
    <w:rPr>
      <w:rFonts w:asciiTheme="minorHAnsi" w:hAnsiTheme="minorHAnsi"/>
      <w:sz w:val="20"/>
      <w:szCs w:val="20"/>
    </w:rPr>
  </w:style>
  <w:style w:type="paragraph" w:styleId="TOC8">
    <w:name w:val="toc 8"/>
    <w:basedOn w:val="Normal"/>
    <w:next w:val="Normal"/>
    <w:autoRedefine/>
    <w:uiPriority w:val="39"/>
    <w:unhideWhenUsed/>
    <w:rsid w:val="008213E4"/>
    <w:pPr>
      <w:spacing w:after="0"/>
      <w:ind w:left="1680"/>
    </w:pPr>
    <w:rPr>
      <w:rFonts w:asciiTheme="minorHAnsi" w:hAnsiTheme="minorHAnsi"/>
      <w:sz w:val="20"/>
      <w:szCs w:val="20"/>
    </w:rPr>
  </w:style>
  <w:style w:type="paragraph" w:styleId="TOC9">
    <w:name w:val="toc 9"/>
    <w:basedOn w:val="Normal"/>
    <w:next w:val="Normal"/>
    <w:autoRedefine/>
    <w:uiPriority w:val="39"/>
    <w:unhideWhenUsed/>
    <w:rsid w:val="008213E4"/>
    <w:pPr>
      <w:spacing w:after="0"/>
      <w:ind w:left="1920"/>
    </w:pPr>
    <w:rPr>
      <w:rFonts w:asciiTheme="minorHAnsi" w:hAnsiTheme="minorHAnsi"/>
      <w:sz w:val="20"/>
      <w:szCs w:val="20"/>
    </w:rPr>
  </w:style>
  <w:style w:type="paragraph" w:styleId="Quote">
    <w:name w:val="Quote"/>
    <w:basedOn w:val="Normal"/>
    <w:next w:val="Normal"/>
    <w:link w:val="QuoteChar"/>
    <w:uiPriority w:val="29"/>
    <w:qFormat/>
    <w:rsid w:val="00A377EF"/>
    <w:rPr>
      <w:i/>
      <w:iCs/>
      <w:color w:val="000000" w:themeColor="text1"/>
    </w:rPr>
  </w:style>
  <w:style w:type="character" w:customStyle="1" w:styleId="QuoteChar">
    <w:name w:val="Quote Char"/>
    <w:basedOn w:val="DefaultParagraphFont"/>
    <w:link w:val="Quote"/>
    <w:uiPriority w:val="29"/>
    <w:rsid w:val="00A377EF"/>
    <w:rPr>
      <w:rFonts w:asciiTheme="majorHAnsi" w:hAnsiTheme="majorHAnsi"/>
      <w:i/>
      <w:iCs/>
      <w:color w:val="000000" w:themeColor="text1"/>
    </w:rPr>
  </w:style>
  <w:style w:type="paragraph" w:styleId="IntenseQuote">
    <w:name w:val="Intense Quote"/>
    <w:basedOn w:val="Normal"/>
    <w:next w:val="Normal"/>
    <w:link w:val="IntenseQuoteChar"/>
    <w:uiPriority w:val="30"/>
    <w:qFormat/>
    <w:rsid w:val="00A377E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377EF"/>
    <w:rPr>
      <w:rFonts w:asciiTheme="majorHAnsi" w:hAnsiTheme="majorHAnsi"/>
      <w:b/>
      <w:bCs/>
      <w:i/>
      <w:iCs/>
      <w:color w:val="4F81BD" w:themeColor="accent1"/>
    </w:rPr>
  </w:style>
  <w:style w:type="character" w:styleId="IntenseReference">
    <w:name w:val="Intense Reference"/>
    <w:basedOn w:val="DefaultParagraphFont"/>
    <w:uiPriority w:val="32"/>
    <w:qFormat/>
    <w:rsid w:val="00A377EF"/>
    <w:rPr>
      <w:rFonts w:asciiTheme="majorHAnsi" w:hAnsiTheme="majorHAnsi"/>
      <w:i/>
      <w:iCs/>
      <w:caps w:val="0"/>
      <w:smallCaps w:val="0"/>
      <w:strike w:val="0"/>
      <w:dstrike w:val="0"/>
      <w:vanish w:val="0"/>
      <w:color w:val="000000" w:themeColor="text1"/>
      <w:spacing w:val="5"/>
      <w:sz w:val="24"/>
      <w:szCs w:val="24"/>
      <w:u w:val="none"/>
      <w:vertAlign w:val="baseline"/>
    </w:rPr>
  </w:style>
  <w:style w:type="character" w:customStyle="1" w:styleId="apple-converted-space">
    <w:name w:val="apple-converted-space"/>
    <w:basedOn w:val="DefaultParagraphFont"/>
    <w:rsid w:val="00150EC4"/>
  </w:style>
  <w:style w:type="character" w:styleId="Emphasis">
    <w:name w:val="Emphasis"/>
    <w:basedOn w:val="DefaultParagraphFont"/>
    <w:uiPriority w:val="20"/>
    <w:qFormat/>
    <w:rsid w:val="00947B38"/>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30A3"/>
    <w:pPr>
      <w:spacing w:after="240"/>
    </w:pPr>
    <w:rPr>
      <w:rFonts w:asciiTheme="majorHAnsi" w:hAnsiTheme="majorHAnsi"/>
    </w:rPr>
  </w:style>
  <w:style w:type="paragraph" w:styleId="Heading1">
    <w:name w:val="heading 1"/>
    <w:basedOn w:val="Normal"/>
    <w:next w:val="Normal"/>
    <w:link w:val="Heading1Char"/>
    <w:uiPriority w:val="9"/>
    <w:qFormat/>
    <w:rsid w:val="003D3A67"/>
    <w:pPr>
      <w:keepNext/>
      <w:keepLines/>
      <w:pageBreakBefore/>
      <w:outlineLvl w:val="0"/>
    </w:pPr>
    <w:rPr>
      <w:rFonts w:eastAsiaTheme="majorEastAsia" w:cstheme="majorBidi"/>
      <w:b/>
      <w:bCs/>
      <w:color w:val="000000" w:themeColor="text1"/>
      <w:sz w:val="40"/>
      <w:szCs w:val="32"/>
    </w:rPr>
  </w:style>
  <w:style w:type="paragraph" w:styleId="Heading2">
    <w:name w:val="heading 2"/>
    <w:basedOn w:val="Normal"/>
    <w:next w:val="Normal"/>
    <w:link w:val="Heading2Char"/>
    <w:uiPriority w:val="9"/>
    <w:unhideWhenUsed/>
    <w:qFormat/>
    <w:rsid w:val="0027008A"/>
    <w:pPr>
      <w:keepNext/>
      <w:keepLines/>
      <w:spacing w:before="20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461167"/>
    <w:pPr>
      <w:keepNext/>
      <w:keepLines/>
      <w:spacing w:before="200"/>
      <w:outlineLvl w:val="2"/>
    </w:pPr>
    <w:rPr>
      <w:rFonts w:eastAsiaTheme="majorEastAsia"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bSteps">
    <w:name w:val="LabSteps"/>
    <w:basedOn w:val="Normal"/>
    <w:qFormat/>
    <w:rsid w:val="00DD698A"/>
    <w:pPr>
      <w:numPr>
        <w:numId w:val="1"/>
      </w:numPr>
      <w:spacing w:before="240" w:after="120"/>
    </w:pPr>
  </w:style>
  <w:style w:type="character" w:customStyle="1" w:styleId="Heading1Char">
    <w:name w:val="Heading 1 Char"/>
    <w:basedOn w:val="DefaultParagraphFont"/>
    <w:link w:val="Heading1"/>
    <w:uiPriority w:val="9"/>
    <w:rsid w:val="003D3A67"/>
    <w:rPr>
      <w:rFonts w:asciiTheme="majorHAnsi" w:eastAsiaTheme="majorEastAsia" w:hAnsiTheme="majorHAnsi" w:cstheme="majorBidi"/>
      <w:b/>
      <w:bCs/>
      <w:color w:val="000000" w:themeColor="text1"/>
      <w:sz w:val="40"/>
      <w:szCs w:val="32"/>
    </w:rPr>
  </w:style>
  <w:style w:type="table" w:styleId="TableGrid">
    <w:name w:val="Table Grid"/>
    <w:basedOn w:val="TableNormal"/>
    <w:uiPriority w:val="59"/>
    <w:rsid w:val="006F6B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lideBox">
    <w:name w:val="SlideBox"/>
    <w:qFormat/>
    <w:rsid w:val="00A41082"/>
    <w:pPr>
      <w:pageBreakBefore/>
      <w:framePr w:w="7920" w:h="6048" w:hSpace="187" w:vSpace="187" w:wrap="around" w:vAnchor="text" w:hAnchor="text" w:y="1"/>
      <w:pBdr>
        <w:top w:val="single" w:sz="4" w:space="1" w:color="auto"/>
        <w:left w:val="single" w:sz="4" w:space="4" w:color="auto"/>
        <w:bottom w:val="single" w:sz="4" w:space="1" w:color="auto"/>
        <w:right w:val="single" w:sz="4" w:space="4" w:color="auto"/>
      </w:pBdr>
    </w:pPr>
    <w:rPr>
      <w:rFonts w:asciiTheme="majorHAnsi" w:hAnsiTheme="majorHAnsi"/>
    </w:rPr>
  </w:style>
  <w:style w:type="character" w:customStyle="1" w:styleId="Heading2Char">
    <w:name w:val="Heading 2 Char"/>
    <w:basedOn w:val="DefaultParagraphFont"/>
    <w:link w:val="Heading2"/>
    <w:uiPriority w:val="9"/>
    <w:rsid w:val="0027008A"/>
    <w:rPr>
      <w:rFonts w:asciiTheme="majorHAnsi" w:eastAsiaTheme="majorEastAsia" w:hAnsiTheme="majorHAnsi" w:cstheme="majorBidi"/>
      <w:b/>
      <w:bCs/>
      <w:color w:val="000000" w:themeColor="text1"/>
      <w:sz w:val="28"/>
      <w:szCs w:val="26"/>
    </w:rPr>
  </w:style>
  <w:style w:type="paragraph" w:styleId="Title">
    <w:name w:val="Title"/>
    <w:aliases w:val="UnitTitle"/>
    <w:basedOn w:val="Normal"/>
    <w:next w:val="Subtitle"/>
    <w:link w:val="TitleChar"/>
    <w:uiPriority w:val="10"/>
    <w:qFormat/>
    <w:rsid w:val="00086035"/>
    <w:pPr>
      <w:pageBreakBefore/>
      <w:pBdr>
        <w:bottom w:val="single" w:sz="8" w:space="4" w:color="4F81BD" w:themeColor="accent1"/>
      </w:pBdr>
      <w:spacing w:after="300"/>
      <w:contextualSpacing/>
    </w:pPr>
    <w:rPr>
      <w:rFonts w:eastAsiaTheme="majorEastAsia" w:cstheme="majorBidi"/>
      <w:b/>
      <w:color w:val="17365D" w:themeColor="text2" w:themeShade="BF"/>
      <w:spacing w:val="5"/>
      <w:kern w:val="28"/>
      <w:sz w:val="56"/>
      <w:szCs w:val="52"/>
    </w:rPr>
  </w:style>
  <w:style w:type="character" w:customStyle="1" w:styleId="TitleChar">
    <w:name w:val="Title Char"/>
    <w:aliases w:val="UnitTitle Char"/>
    <w:basedOn w:val="DefaultParagraphFont"/>
    <w:link w:val="Title"/>
    <w:uiPriority w:val="10"/>
    <w:rsid w:val="00086035"/>
    <w:rPr>
      <w:rFonts w:asciiTheme="majorHAnsi" w:eastAsiaTheme="majorEastAsia" w:hAnsiTheme="majorHAnsi" w:cstheme="majorBidi"/>
      <w:b/>
      <w:color w:val="17365D" w:themeColor="text2" w:themeShade="BF"/>
      <w:spacing w:val="5"/>
      <w:kern w:val="28"/>
      <w:sz w:val="56"/>
      <w:szCs w:val="52"/>
    </w:rPr>
  </w:style>
  <w:style w:type="paragraph" w:styleId="ListParagraph">
    <w:name w:val="List Paragraph"/>
    <w:basedOn w:val="Normal"/>
    <w:uiPriority w:val="34"/>
    <w:qFormat/>
    <w:rsid w:val="00B41F5A"/>
    <w:pPr>
      <w:ind w:left="720"/>
    </w:pPr>
  </w:style>
  <w:style w:type="paragraph" w:styleId="Subtitle">
    <w:name w:val="Subtitle"/>
    <w:basedOn w:val="Normal"/>
    <w:next w:val="ListNumber"/>
    <w:link w:val="SubtitleChar"/>
    <w:uiPriority w:val="11"/>
    <w:qFormat/>
    <w:rsid w:val="00E03997"/>
    <w:pPr>
      <w:numPr>
        <w:ilvl w:val="1"/>
      </w:numPr>
      <w:spacing w:after="100"/>
      <w:ind w:left="720"/>
    </w:pPr>
    <w:rPr>
      <w:rFonts w:eastAsiaTheme="majorEastAsia" w:cstheme="majorBidi"/>
      <w:i/>
      <w:iCs/>
      <w:color w:val="000000" w:themeColor="text1"/>
      <w:spacing w:val="15"/>
    </w:rPr>
  </w:style>
  <w:style w:type="character" w:customStyle="1" w:styleId="SubtitleChar">
    <w:name w:val="Subtitle Char"/>
    <w:basedOn w:val="DefaultParagraphFont"/>
    <w:link w:val="Subtitle"/>
    <w:uiPriority w:val="11"/>
    <w:rsid w:val="00E03997"/>
    <w:rPr>
      <w:rFonts w:asciiTheme="majorHAnsi" w:eastAsiaTheme="majorEastAsia" w:hAnsiTheme="majorHAnsi" w:cstheme="majorBidi"/>
      <w:i/>
      <w:iCs/>
      <w:color w:val="000000" w:themeColor="text1"/>
      <w:spacing w:val="15"/>
    </w:rPr>
  </w:style>
  <w:style w:type="paragraph" w:styleId="List">
    <w:name w:val="List"/>
    <w:basedOn w:val="Normal"/>
    <w:uiPriority w:val="99"/>
    <w:semiHidden/>
    <w:unhideWhenUsed/>
    <w:rsid w:val="0027008A"/>
    <w:pPr>
      <w:ind w:left="360" w:hanging="360"/>
      <w:contextualSpacing/>
    </w:pPr>
  </w:style>
  <w:style w:type="paragraph" w:styleId="BalloonText">
    <w:name w:val="Balloon Text"/>
    <w:basedOn w:val="Normal"/>
    <w:link w:val="BalloonTextChar"/>
    <w:uiPriority w:val="99"/>
    <w:semiHidden/>
    <w:unhideWhenUsed/>
    <w:rsid w:val="00D84BC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84BC9"/>
    <w:rPr>
      <w:rFonts w:ascii="Lucida Grande" w:hAnsi="Lucida Grande" w:cs="Lucida Grande"/>
      <w:sz w:val="18"/>
      <w:szCs w:val="18"/>
    </w:rPr>
  </w:style>
  <w:style w:type="paragraph" w:styleId="ListNumber">
    <w:name w:val="List Number"/>
    <w:basedOn w:val="Normal"/>
    <w:uiPriority w:val="99"/>
    <w:unhideWhenUsed/>
    <w:qFormat/>
    <w:rsid w:val="009A0A74"/>
  </w:style>
  <w:style w:type="paragraph" w:customStyle="1" w:styleId="Code">
    <w:name w:val="Code"/>
    <w:basedOn w:val="Normal"/>
    <w:qFormat/>
    <w:rsid w:val="00DD698A"/>
    <w:pPr>
      <w:shd w:val="solid" w:color="D9D9D9" w:themeColor="background1" w:themeShade="D9" w:fill="D9D9D9"/>
      <w:spacing w:before="360" w:after="360"/>
      <w:ind w:left="576" w:right="144"/>
      <w:contextualSpacing/>
    </w:pPr>
    <w:rPr>
      <w:rFonts w:ascii="Courier New" w:hAnsi="Courier New"/>
      <w:sz w:val="22"/>
    </w:rPr>
  </w:style>
  <w:style w:type="paragraph" w:customStyle="1" w:styleId="Note">
    <w:name w:val="Note"/>
    <w:basedOn w:val="Normal"/>
    <w:qFormat/>
    <w:rsid w:val="007D1558"/>
    <w:pPr>
      <w:pBdr>
        <w:top w:val="single" w:sz="12" w:space="12" w:color="000000" w:themeColor="text1"/>
        <w:left w:val="single" w:sz="12" w:space="12" w:color="000000" w:themeColor="text1"/>
        <w:bottom w:val="single" w:sz="12" w:space="12" w:color="000000" w:themeColor="text1"/>
        <w:right w:val="single" w:sz="12" w:space="12" w:color="000000" w:themeColor="text1"/>
      </w:pBdr>
      <w:shd w:val="solid" w:color="D9D9D9" w:themeColor="background1" w:themeShade="D9" w:fill="auto"/>
      <w:spacing w:before="360" w:after="360"/>
      <w:ind w:left="720" w:right="432"/>
      <w:contextualSpacing/>
    </w:pPr>
  </w:style>
  <w:style w:type="character" w:customStyle="1" w:styleId="CodeInline">
    <w:name w:val="Code Inline"/>
    <w:basedOn w:val="DefaultParagraphFont"/>
    <w:uiPriority w:val="1"/>
    <w:qFormat/>
    <w:rsid w:val="00B6038D"/>
    <w:rPr>
      <w:rFonts w:ascii="Courier New" w:hAnsi="Courier New"/>
      <w:sz w:val="24"/>
    </w:rPr>
  </w:style>
  <w:style w:type="character" w:customStyle="1" w:styleId="Labels">
    <w:name w:val="Labels"/>
    <w:basedOn w:val="DefaultParagraphFont"/>
    <w:uiPriority w:val="1"/>
    <w:qFormat/>
    <w:rsid w:val="00A57E19"/>
    <w:rPr>
      <w:b/>
    </w:rPr>
  </w:style>
  <w:style w:type="paragraph" w:styleId="Header">
    <w:name w:val="header"/>
    <w:basedOn w:val="Normal"/>
    <w:link w:val="HeaderChar"/>
    <w:uiPriority w:val="99"/>
    <w:unhideWhenUsed/>
    <w:rsid w:val="00EC0CAF"/>
    <w:pPr>
      <w:tabs>
        <w:tab w:val="center" w:pos="4320"/>
        <w:tab w:val="right" w:pos="8640"/>
      </w:tabs>
    </w:pPr>
  </w:style>
  <w:style w:type="character" w:customStyle="1" w:styleId="HeaderChar">
    <w:name w:val="Header Char"/>
    <w:basedOn w:val="DefaultParagraphFont"/>
    <w:link w:val="Header"/>
    <w:uiPriority w:val="99"/>
    <w:rsid w:val="00EC0CAF"/>
    <w:rPr>
      <w:rFonts w:asciiTheme="majorHAnsi" w:hAnsiTheme="majorHAnsi"/>
    </w:rPr>
  </w:style>
  <w:style w:type="paragraph" w:styleId="Footer">
    <w:name w:val="footer"/>
    <w:basedOn w:val="Normal"/>
    <w:link w:val="FooterChar"/>
    <w:uiPriority w:val="99"/>
    <w:unhideWhenUsed/>
    <w:rsid w:val="00EC0CAF"/>
    <w:pPr>
      <w:tabs>
        <w:tab w:val="center" w:pos="4320"/>
        <w:tab w:val="right" w:pos="8640"/>
      </w:tabs>
    </w:pPr>
  </w:style>
  <w:style w:type="character" w:customStyle="1" w:styleId="FooterChar">
    <w:name w:val="Footer Char"/>
    <w:basedOn w:val="DefaultParagraphFont"/>
    <w:link w:val="Footer"/>
    <w:uiPriority w:val="99"/>
    <w:rsid w:val="00EC0CAF"/>
    <w:rPr>
      <w:rFonts w:asciiTheme="majorHAnsi" w:hAnsiTheme="majorHAnsi"/>
    </w:rPr>
  </w:style>
  <w:style w:type="character" w:styleId="PageNumber">
    <w:name w:val="page number"/>
    <w:basedOn w:val="DefaultParagraphFont"/>
    <w:uiPriority w:val="99"/>
    <w:semiHidden/>
    <w:unhideWhenUsed/>
    <w:rsid w:val="00EC0CAF"/>
  </w:style>
  <w:style w:type="paragraph" w:customStyle="1" w:styleId="LabTitle">
    <w:name w:val="LabTitle"/>
    <w:basedOn w:val="Title"/>
    <w:next w:val="Normal"/>
    <w:qFormat/>
    <w:rsid w:val="00F30D2D"/>
    <w:rPr>
      <w:color w:val="000000" w:themeColor="text1"/>
      <w:sz w:val="44"/>
    </w:rPr>
  </w:style>
  <w:style w:type="character" w:customStyle="1" w:styleId="Heading3Char">
    <w:name w:val="Heading 3 Char"/>
    <w:basedOn w:val="DefaultParagraphFont"/>
    <w:link w:val="Heading3"/>
    <w:uiPriority w:val="9"/>
    <w:rsid w:val="00461167"/>
    <w:rPr>
      <w:rFonts w:asciiTheme="majorHAnsi" w:eastAsiaTheme="majorEastAsia" w:hAnsiTheme="majorHAnsi" w:cstheme="majorBidi"/>
      <w:b/>
      <w:bCs/>
      <w:color w:val="000000" w:themeColor="text1"/>
    </w:rPr>
  </w:style>
  <w:style w:type="character" w:styleId="Hyperlink">
    <w:name w:val="Hyperlink"/>
    <w:basedOn w:val="DefaultParagraphFont"/>
    <w:uiPriority w:val="99"/>
    <w:unhideWhenUsed/>
    <w:rsid w:val="002C3207"/>
    <w:rPr>
      <w:color w:val="0000FF" w:themeColor="hyperlink"/>
      <w:u w:val="single"/>
    </w:rPr>
  </w:style>
  <w:style w:type="character" w:styleId="Strong">
    <w:name w:val="Strong"/>
    <w:basedOn w:val="DefaultParagraphFont"/>
    <w:uiPriority w:val="22"/>
    <w:qFormat/>
    <w:rsid w:val="003959E2"/>
    <w:rPr>
      <w:b/>
      <w:bCs/>
    </w:rPr>
  </w:style>
  <w:style w:type="paragraph" w:styleId="NormalWeb">
    <w:name w:val="Normal (Web)"/>
    <w:basedOn w:val="Normal"/>
    <w:uiPriority w:val="99"/>
    <w:semiHidden/>
    <w:unhideWhenUsed/>
    <w:rsid w:val="00F7525E"/>
    <w:pPr>
      <w:spacing w:before="100" w:beforeAutospacing="1" w:after="100" w:afterAutospacing="1"/>
    </w:pPr>
    <w:rPr>
      <w:rFonts w:ascii="Times" w:hAnsi="Times" w:cs="Times New Roman"/>
      <w:sz w:val="20"/>
      <w:szCs w:val="20"/>
    </w:rPr>
  </w:style>
  <w:style w:type="paragraph" w:customStyle="1" w:styleId="Reference">
    <w:name w:val="Reference"/>
    <w:basedOn w:val="Normal"/>
    <w:qFormat/>
    <w:rsid w:val="00522008"/>
  </w:style>
  <w:style w:type="character" w:styleId="EndnoteReference">
    <w:name w:val="endnote reference"/>
    <w:basedOn w:val="DefaultParagraphFont"/>
    <w:uiPriority w:val="99"/>
    <w:unhideWhenUsed/>
    <w:rsid w:val="00522008"/>
    <w:rPr>
      <w:vertAlign w:val="superscript"/>
    </w:rPr>
  </w:style>
  <w:style w:type="paragraph" w:customStyle="1" w:styleId="ForMoreInformation">
    <w:name w:val="ForMoreInformation"/>
    <w:basedOn w:val="Normal"/>
    <w:next w:val="Normal"/>
    <w:qFormat/>
    <w:rsid w:val="00DC5587"/>
    <w:pPr>
      <w:framePr w:hSpace="187" w:vSpace="43" w:wrap="around" w:vAnchor="page" w:hAnchor="text" w:yAlign="bottom"/>
      <w:pBdr>
        <w:top w:val="single" w:sz="4" w:space="12" w:color="auto"/>
      </w:pBdr>
      <w:spacing w:after="1440"/>
    </w:pPr>
  </w:style>
  <w:style w:type="paragraph" w:styleId="DocumentMap">
    <w:name w:val="Document Map"/>
    <w:basedOn w:val="Normal"/>
    <w:link w:val="DocumentMapChar"/>
    <w:uiPriority w:val="99"/>
    <w:semiHidden/>
    <w:unhideWhenUsed/>
    <w:rsid w:val="00A10168"/>
    <w:pPr>
      <w:spacing w:after="0"/>
    </w:pPr>
    <w:rPr>
      <w:rFonts w:ascii="Lucida Grande" w:hAnsi="Lucida Grande" w:cs="Lucida Grande"/>
    </w:rPr>
  </w:style>
  <w:style w:type="character" w:customStyle="1" w:styleId="DocumentMapChar">
    <w:name w:val="Document Map Char"/>
    <w:basedOn w:val="DefaultParagraphFont"/>
    <w:link w:val="DocumentMap"/>
    <w:uiPriority w:val="99"/>
    <w:semiHidden/>
    <w:rsid w:val="00A10168"/>
    <w:rPr>
      <w:rFonts w:ascii="Lucida Grande" w:hAnsi="Lucida Grande" w:cs="Lucida Grande"/>
    </w:rPr>
  </w:style>
  <w:style w:type="paragraph" w:styleId="Revision">
    <w:name w:val="Revision"/>
    <w:hidden/>
    <w:uiPriority w:val="99"/>
    <w:semiHidden/>
    <w:rsid w:val="00C45ECF"/>
    <w:rPr>
      <w:rFonts w:asciiTheme="majorHAnsi" w:hAnsiTheme="majorHAnsi"/>
    </w:rPr>
  </w:style>
  <w:style w:type="paragraph" w:customStyle="1" w:styleId="HeadingNOTES">
    <w:name w:val="Heading NOTES"/>
    <w:basedOn w:val="Heading1"/>
    <w:next w:val="Normal"/>
    <w:qFormat/>
    <w:rsid w:val="0023782E"/>
    <w:pPr>
      <w:pBdr>
        <w:bottom w:val="single" w:sz="4" w:space="1" w:color="auto"/>
      </w:pBdr>
    </w:pPr>
  </w:style>
  <w:style w:type="paragraph" w:styleId="TOC1">
    <w:name w:val="toc 1"/>
    <w:basedOn w:val="Normal"/>
    <w:next w:val="Normal"/>
    <w:autoRedefine/>
    <w:uiPriority w:val="39"/>
    <w:unhideWhenUsed/>
    <w:rsid w:val="0096446D"/>
    <w:pPr>
      <w:tabs>
        <w:tab w:val="right" w:leader="dot" w:pos="8630"/>
      </w:tabs>
      <w:spacing w:before="120" w:after="0"/>
    </w:pPr>
    <w:rPr>
      <w:rFonts w:asciiTheme="minorHAnsi" w:hAnsiTheme="minorHAnsi"/>
      <w:b/>
    </w:rPr>
  </w:style>
  <w:style w:type="paragraph" w:styleId="TOC2">
    <w:name w:val="toc 2"/>
    <w:basedOn w:val="Normal"/>
    <w:next w:val="Normal"/>
    <w:autoRedefine/>
    <w:uiPriority w:val="39"/>
    <w:unhideWhenUsed/>
    <w:rsid w:val="008213E4"/>
    <w:pPr>
      <w:spacing w:after="0"/>
      <w:ind w:left="240"/>
    </w:pPr>
    <w:rPr>
      <w:rFonts w:asciiTheme="minorHAnsi" w:hAnsiTheme="minorHAnsi"/>
      <w:b/>
      <w:sz w:val="22"/>
      <w:szCs w:val="22"/>
    </w:rPr>
  </w:style>
  <w:style w:type="paragraph" w:styleId="TOC3">
    <w:name w:val="toc 3"/>
    <w:basedOn w:val="Normal"/>
    <w:next w:val="Normal"/>
    <w:autoRedefine/>
    <w:uiPriority w:val="39"/>
    <w:unhideWhenUsed/>
    <w:rsid w:val="008213E4"/>
    <w:pPr>
      <w:spacing w:after="0"/>
      <w:ind w:left="480"/>
    </w:pPr>
    <w:rPr>
      <w:rFonts w:asciiTheme="minorHAnsi" w:hAnsiTheme="minorHAnsi"/>
      <w:sz w:val="22"/>
      <w:szCs w:val="22"/>
    </w:rPr>
  </w:style>
  <w:style w:type="paragraph" w:styleId="TOC4">
    <w:name w:val="toc 4"/>
    <w:basedOn w:val="Normal"/>
    <w:next w:val="Normal"/>
    <w:autoRedefine/>
    <w:uiPriority w:val="39"/>
    <w:unhideWhenUsed/>
    <w:rsid w:val="008213E4"/>
    <w:pPr>
      <w:spacing w:after="0"/>
      <w:ind w:left="720"/>
    </w:pPr>
    <w:rPr>
      <w:rFonts w:asciiTheme="minorHAnsi" w:hAnsiTheme="minorHAnsi"/>
      <w:sz w:val="20"/>
      <w:szCs w:val="20"/>
    </w:rPr>
  </w:style>
  <w:style w:type="paragraph" w:styleId="TOC5">
    <w:name w:val="toc 5"/>
    <w:basedOn w:val="Normal"/>
    <w:next w:val="Normal"/>
    <w:autoRedefine/>
    <w:uiPriority w:val="39"/>
    <w:unhideWhenUsed/>
    <w:rsid w:val="008213E4"/>
    <w:pPr>
      <w:spacing w:after="0"/>
      <w:ind w:left="960"/>
    </w:pPr>
    <w:rPr>
      <w:rFonts w:asciiTheme="minorHAnsi" w:hAnsiTheme="minorHAnsi"/>
      <w:sz w:val="20"/>
      <w:szCs w:val="20"/>
    </w:rPr>
  </w:style>
  <w:style w:type="paragraph" w:styleId="TOC6">
    <w:name w:val="toc 6"/>
    <w:basedOn w:val="Normal"/>
    <w:next w:val="Normal"/>
    <w:autoRedefine/>
    <w:uiPriority w:val="39"/>
    <w:unhideWhenUsed/>
    <w:rsid w:val="008213E4"/>
    <w:pPr>
      <w:spacing w:after="0"/>
      <w:ind w:left="1200"/>
    </w:pPr>
    <w:rPr>
      <w:rFonts w:asciiTheme="minorHAnsi" w:hAnsiTheme="minorHAnsi"/>
      <w:sz w:val="20"/>
      <w:szCs w:val="20"/>
    </w:rPr>
  </w:style>
  <w:style w:type="paragraph" w:styleId="TOC7">
    <w:name w:val="toc 7"/>
    <w:basedOn w:val="Normal"/>
    <w:next w:val="Normal"/>
    <w:autoRedefine/>
    <w:uiPriority w:val="39"/>
    <w:unhideWhenUsed/>
    <w:rsid w:val="008213E4"/>
    <w:pPr>
      <w:spacing w:after="0"/>
      <w:ind w:left="1440"/>
    </w:pPr>
    <w:rPr>
      <w:rFonts w:asciiTheme="minorHAnsi" w:hAnsiTheme="minorHAnsi"/>
      <w:sz w:val="20"/>
      <w:szCs w:val="20"/>
    </w:rPr>
  </w:style>
  <w:style w:type="paragraph" w:styleId="TOC8">
    <w:name w:val="toc 8"/>
    <w:basedOn w:val="Normal"/>
    <w:next w:val="Normal"/>
    <w:autoRedefine/>
    <w:uiPriority w:val="39"/>
    <w:unhideWhenUsed/>
    <w:rsid w:val="008213E4"/>
    <w:pPr>
      <w:spacing w:after="0"/>
      <w:ind w:left="1680"/>
    </w:pPr>
    <w:rPr>
      <w:rFonts w:asciiTheme="minorHAnsi" w:hAnsiTheme="minorHAnsi"/>
      <w:sz w:val="20"/>
      <w:szCs w:val="20"/>
    </w:rPr>
  </w:style>
  <w:style w:type="paragraph" w:styleId="TOC9">
    <w:name w:val="toc 9"/>
    <w:basedOn w:val="Normal"/>
    <w:next w:val="Normal"/>
    <w:autoRedefine/>
    <w:uiPriority w:val="39"/>
    <w:unhideWhenUsed/>
    <w:rsid w:val="008213E4"/>
    <w:pPr>
      <w:spacing w:after="0"/>
      <w:ind w:left="1920"/>
    </w:pPr>
    <w:rPr>
      <w:rFonts w:asciiTheme="minorHAnsi" w:hAnsiTheme="minorHAnsi"/>
      <w:sz w:val="20"/>
      <w:szCs w:val="20"/>
    </w:rPr>
  </w:style>
  <w:style w:type="paragraph" w:styleId="Quote">
    <w:name w:val="Quote"/>
    <w:basedOn w:val="Normal"/>
    <w:next w:val="Normal"/>
    <w:link w:val="QuoteChar"/>
    <w:uiPriority w:val="29"/>
    <w:qFormat/>
    <w:rsid w:val="00A377EF"/>
    <w:rPr>
      <w:i/>
      <w:iCs/>
      <w:color w:val="000000" w:themeColor="text1"/>
    </w:rPr>
  </w:style>
  <w:style w:type="character" w:customStyle="1" w:styleId="QuoteChar">
    <w:name w:val="Quote Char"/>
    <w:basedOn w:val="DefaultParagraphFont"/>
    <w:link w:val="Quote"/>
    <w:uiPriority w:val="29"/>
    <w:rsid w:val="00A377EF"/>
    <w:rPr>
      <w:rFonts w:asciiTheme="majorHAnsi" w:hAnsiTheme="majorHAnsi"/>
      <w:i/>
      <w:iCs/>
      <w:color w:val="000000" w:themeColor="text1"/>
    </w:rPr>
  </w:style>
  <w:style w:type="paragraph" w:styleId="IntenseQuote">
    <w:name w:val="Intense Quote"/>
    <w:basedOn w:val="Normal"/>
    <w:next w:val="Normal"/>
    <w:link w:val="IntenseQuoteChar"/>
    <w:uiPriority w:val="30"/>
    <w:qFormat/>
    <w:rsid w:val="00A377E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377EF"/>
    <w:rPr>
      <w:rFonts w:asciiTheme="majorHAnsi" w:hAnsiTheme="majorHAnsi"/>
      <w:b/>
      <w:bCs/>
      <w:i/>
      <w:iCs/>
      <w:color w:val="4F81BD" w:themeColor="accent1"/>
    </w:rPr>
  </w:style>
  <w:style w:type="character" w:styleId="IntenseReference">
    <w:name w:val="Intense Reference"/>
    <w:basedOn w:val="DefaultParagraphFont"/>
    <w:uiPriority w:val="32"/>
    <w:qFormat/>
    <w:rsid w:val="00A377EF"/>
    <w:rPr>
      <w:rFonts w:asciiTheme="majorHAnsi" w:hAnsiTheme="majorHAnsi"/>
      <w:i/>
      <w:iCs/>
      <w:caps w:val="0"/>
      <w:smallCaps w:val="0"/>
      <w:strike w:val="0"/>
      <w:dstrike w:val="0"/>
      <w:vanish w:val="0"/>
      <w:color w:val="000000" w:themeColor="text1"/>
      <w:spacing w:val="5"/>
      <w:sz w:val="24"/>
      <w:szCs w:val="24"/>
      <w:u w:val="none"/>
      <w:vertAlign w:val="baseline"/>
    </w:rPr>
  </w:style>
  <w:style w:type="character" w:customStyle="1" w:styleId="apple-converted-space">
    <w:name w:val="apple-converted-space"/>
    <w:basedOn w:val="DefaultParagraphFont"/>
    <w:rsid w:val="00150EC4"/>
  </w:style>
  <w:style w:type="character" w:styleId="Emphasis">
    <w:name w:val="Emphasis"/>
    <w:basedOn w:val="DefaultParagraphFont"/>
    <w:uiPriority w:val="20"/>
    <w:qFormat/>
    <w:rsid w:val="00947B3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590626">
      <w:bodyDiv w:val="1"/>
      <w:marLeft w:val="0"/>
      <w:marRight w:val="0"/>
      <w:marTop w:val="0"/>
      <w:marBottom w:val="0"/>
      <w:divBdr>
        <w:top w:val="none" w:sz="0" w:space="0" w:color="auto"/>
        <w:left w:val="none" w:sz="0" w:space="0" w:color="auto"/>
        <w:bottom w:val="none" w:sz="0" w:space="0" w:color="auto"/>
        <w:right w:val="none" w:sz="0" w:space="0" w:color="auto"/>
      </w:divBdr>
    </w:div>
    <w:div w:id="266039451">
      <w:bodyDiv w:val="1"/>
      <w:marLeft w:val="0"/>
      <w:marRight w:val="0"/>
      <w:marTop w:val="0"/>
      <w:marBottom w:val="0"/>
      <w:divBdr>
        <w:top w:val="none" w:sz="0" w:space="0" w:color="auto"/>
        <w:left w:val="none" w:sz="0" w:space="0" w:color="auto"/>
        <w:bottom w:val="none" w:sz="0" w:space="0" w:color="auto"/>
        <w:right w:val="none" w:sz="0" w:space="0" w:color="auto"/>
      </w:divBdr>
    </w:div>
    <w:div w:id="269624499">
      <w:bodyDiv w:val="1"/>
      <w:marLeft w:val="0"/>
      <w:marRight w:val="0"/>
      <w:marTop w:val="0"/>
      <w:marBottom w:val="0"/>
      <w:divBdr>
        <w:top w:val="none" w:sz="0" w:space="0" w:color="auto"/>
        <w:left w:val="none" w:sz="0" w:space="0" w:color="auto"/>
        <w:bottom w:val="none" w:sz="0" w:space="0" w:color="auto"/>
        <w:right w:val="none" w:sz="0" w:space="0" w:color="auto"/>
      </w:divBdr>
      <w:divsChild>
        <w:div w:id="1114013538">
          <w:marLeft w:val="547"/>
          <w:marRight w:val="0"/>
          <w:marTop w:val="134"/>
          <w:marBottom w:val="0"/>
          <w:divBdr>
            <w:top w:val="none" w:sz="0" w:space="0" w:color="auto"/>
            <w:left w:val="none" w:sz="0" w:space="0" w:color="auto"/>
            <w:bottom w:val="none" w:sz="0" w:space="0" w:color="auto"/>
            <w:right w:val="none" w:sz="0" w:space="0" w:color="auto"/>
          </w:divBdr>
        </w:div>
      </w:divsChild>
    </w:div>
    <w:div w:id="305204118">
      <w:bodyDiv w:val="1"/>
      <w:marLeft w:val="0"/>
      <w:marRight w:val="0"/>
      <w:marTop w:val="0"/>
      <w:marBottom w:val="0"/>
      <w:divBdr>
        <w:top w:val="none" w:sz="0" w:space="0" w:color="auto"/>
        <w:left w:val="none" w:sz="0" w:space="0" w:color="auto"/>
        <w:bottom w:val="none" w:sz="0" w:space="0" w:color="auto"/>
        <w:right w:val="none" w:sz="0" w:space="0" w:color="auto"/>
      </w:divBdr>
    </w:div>
    <w:div w:id="311566853">
      <w:bodyDiv w:val="1"/>
      <w:marLeft w:val="0"/>
      <w:marRight w:val="0"/>
      <w:marTop w:val="0"/>
      <w:marBottom w:val="0"/>
      <w:divBdr>
        <w:top w:val="none" w:sz="0" w:space="0" w:color="auto"/>
        <w:left w:val="none" w:sz="0" w:space="0" w:color="auto"/>
        <w:bottom w:val="none" w:sz="0" w:space="0" w:color="auto"/>
        <w:right w:val="none" w:sz="0" w:space="0" w:color="auto"/>
      </w:divBdr>
    </w:div>
    <w:div w:id="317151003">
      <w:bodyDiv w:val="1"/>
      <w:marLeft w:val="0"/>
      <w:marRight w:val="0"/>
      <w:marTop w:val="0"/>
      <w:marBottom w:val="0"/>
      <w:divBdr>
        <w:top w:val="none" w:sz="0" w:space="0" w:color="auto"/>
        <w:left w:val="none" w:sz="0" w:space="0" w:color="auto"/>
        <w:bottom w:val="none" w:sz="0" w:space="0" w:color="auto"/>
        <w:right w:val="none" w:sz="0" w:space="0" w:color="auto"/>
      </w:divBdr>
    </w:div>
    <w:div w:id="327707938">
      <w:bodyDiv w:val="1"/>
      <w:marLeft w:val="0"/>
      <w:marRight w:val="0"/>
      <w:marTop w:val="0"/>
      <w:marBottom w:val="0"/>
      <w:divBdr>
        <w:top w:val="none" w:sz="0" w:space="0" w:color="auto"/>
        <w:left w:val="none" w:sz="0" w:space="0" w:color="auto"/>
        <w:bottom w:val="none" w:sz="0" w:space="0" w:color="auto"/>
        <w:right w:val="none" w:sz="0" w:space="0" w:color="auto"/>
      </w:divBdr>
      <w:divsChild>
        <w:div w:id="1772823593">
          <w:marLeft w:val="806"/>
          <w:marRight w:val="0"/>
          <w:marTop w:val="134"/>
          <w:marBottom w:val="0"/>
          <w:divBdr>
            <w:top w:val="none" w:sz="0" w:space="0" w:color="auto"/>
            <w:left w:val="none" w:sz="0" w:space="0" w:color="auto"/>
            <w:bottom w:val="none" w:sz="0" w:space="0" w:color="auto"/>
            <w:right w:val="none" w:sz="0" w:space="0" w:color="auto"/>
          </w:divBdr>
        </w:div>
        <w:div w:id="599801287">
          <w:marLeft w:val="806"/>
          <w:marRight w:val="0"/>
          <w:marTop w:val="134"/>
          <w:marBottom w:val="0"/>
          <w:divBdr>
            <w:top w:val="none" w:sz="0" w:space="0" w:color="auto"/>
            <w:left w:val="none" w:sz="0" w:space="0" w:color="auto"/>
            <w:bottom w:val="none" w:sz="0" w:space="0" w:color="auto"/>
            <w:right w:val="none" w:sz="0" w:space="0" w:color="auto"/>
          </w:divBdr>
        </w:div>
        <w:div w:id="1920363884">
          <w:marLeft w:val="806"/>
          <w:marRight w:val="0"/>
          <w:marTop w:val="134"/>
          <w:marBottom w:val="0"/>
          <w:divBdr>
            <w:top w:val="none" w:sz="0" w:space="0" w:color="auto"/>
            <w:left w:val="none" w:sz="0" w:space="0" w:color="auto"/>
            <w:bottom w:val="none" w:sz="0" w:space="0" w:color="auto"/>
            <w:right w:val="none" w:sz="0" w:space="0" w:color="auto"/>
          </w:divBdr>
        </w:div>
        <w:div w:id="1460537636">
          <w:marLeft w:val="806"/>
          <w:marRight w:val="0"/>
          <w:marTop w:val="134"/>
          <w:marBottom w:val="0"/>
          <w:divBdr>
            <w:top w:val="none" w:sz="0" w:space="0" w:color="auto"/>
            <w:left w:val="none" w:sz="0" w:space="0" w:color="auto"/>
            <w:bottom w:val="none" w:sz="0" w:space="0" w:color="auto"/>
            <w:right w:val="none" w:sz="0" w:space="0" w:color="auto"/>
          </w:divBdr>
        </w:div>
        <w:div w:id="301080011">
          <w:marLeft w:val="806"/>
          <w:marRight w:val="0"/>
          <w:marTop w:val="134"/>
          <w:marBottom w:val="0"/>
          <w:divBdr>
            <w:top w:val="none" w:sz="0" w:space="0" w:color="auto"/>
            <w:left w:val="none" w:sz="0" w:space="0" w:color="auto"/>
            <w:bottom w:val="none" w:sz="0" w:space="0" w:color="auto"/>
            <w:right w:val="none" w:sz="0" w:space="0" w:color="auto"/>
          </w:divBdr>
        </w:div>
      </w:divsChild>
    </w:div>
    <w:div w:id="428740844">
      <w:bodyDiv w:val="1"/>
      <w:marLeft w:val="0"/>
      <w:marRight w:val="0"/>
      <w:marTop w:val="0"/>
      <w:marBottom w:val="0"/>
      <w:divBdr>
        <w:top w:val="none" w:sz="0" w:space="0" w:color="auto"/>
        <w:left w:val="none" w:sz="0" w:space="0" w:color="auto"/>
        <w:bottom w:val="none" w:sz="0" w:space="0" w:color="auto"/>
        <w:right w:val="none" w:sz="0" w:space="0" w:color="auto"/>
      </w:divBdr>
    </w:div>
    <w:div w:id="445270603">
      <w:bodyDiv w:val="1"/>
      <w:marLeft w:val="0"/>
      <w:marRight w:val="0"/>
      <w:marTop w:val="0"/>
      <w:marBottom w:val="0"/>
      <w:divBdr>
        <w:top w:val="none" w:sz="0" w:space="0" w:color="auto"/>
        <w:left w:val="none" w:sz="0" w:space="0" w:color="auto"/>
        <w:bottom w:val="none" w:sz="0" w:space="0" w:color="auto"/>
        <w:right w:val="none" w:sz="0" w:space="0" w:color="auto"/>
      </w:divBdr>
    </w:div>
    <w:div w:id="505288726">
      <w:bodyDiv w:val="1"/>
      <w:marLeft w:val="0"/>
      <w:marRight w:val="0"/>
      <w:marTop w:val="0"/>
      <w:marBottom w:val="0"/>
      <w:divBdr>
        <w:top w:val="none" w:sz="0" w:space="0" w:color="auto"/>
        <w:left w:val="none" w:sz="0" w:space="0" w:color="auto"/>
        <w:bottom w:val="none" w:sz="0" w:space="0" w:color="auto"/>
        <w:right w:val="none" w:sz="0" w:space="0" w:color="auto"/>
      </w:divBdr>
    </w:div>
    <w:div w:id="551578130">
      <w:bodyDiv w:val="1"/>
      <w:marLeft w:val="0"/>
      <w:marRight w:val="0"/>
      <w:marTop w:val="0"/>
      <w:marBottom w:val="0"/>
      <w:divBdr>
        <w:top w:val="none" w:sz="0" w:space="0" w:color="auto"/>
        <w:left w:val="none" w:sz="0" w:space="0" w:color="auto"/>
        <w:bottom w:val="none" w:sz="0" w:space="0" w:color="auto"/>
        <w:right w:val="none" w:sz="0" w:space="0" w:color="auto"/>
      </w:divBdr>
    </w:div>
    <w:div w:id="552157442">
      <w:bodyDiv w:val="1"/>
      <w:marLeft w:val="0"/>
      <w:marRight w:val="0"/>
      <w:marTop w:val="0"/>
      <w:marBottom w:val="0"/>
      <w:divBdr>
        <w:top w:val="none" w:sz="0" w:space="0" w:color="auto"/>
        <w:left w:val="none" w:sz="0" w:space="0" w:color="auto"/>
        <w:bottom w:val="none" w:sz="0" w:space="0" w:color="auto"/>
        <w:right w:val="none" w:sz="0" w:space="0" w:color="auto"/>
      </w:divBdr>
    </w:div>
    <w:div w:id="568229221">
      <w:bodyDiv w:val="1"/>
      <w:marLeft w:val="0"/>
      <w:marRight w:val="0"/>
      <w:marTop w:val="0"/>
      <w:marBottom w:val="0"/>
      <w:divBdr>
        <w:top w:val="none" w:sz="0" w:space="0" w:color="auto"/>
        <w:left w:val="none" w:sz="0" w:space="0" w:color="auto"/>
        <w:bottom w:val="none" w:sz="0" w:space="0" w:color="auto"/>
        <w:right w:val="none" w:sz="0" w:space="0" w:color="auto"/>
      </w:divBdr>
    </w:div>
    <w:div w:id="597370400">
      <w:bodyDiv w:val="1"/>
      <w:marLeft w:val="0"/>
      <w:marRight w:val="0"/>
      <w:marTop w:val="0"/>
      <w:marBottom w:val="0"/>
      <w:divBdr>
        <w:top w:val="none" w:sz="0" w:space="0" w:color="auto"/>
        <w:left w:val="none" w:sz="0" w:space="0" w:color="auto"/>
        <w:bottom w:val="none" w:sz="0" w:space="0" w:color="auto"/>
        <w:right w:val="none" w:sz="0" w:space="0" w:color="auto"/>
      </w:divBdr>
    </w:div>
    <w:div w:id="743532070">
      <w:bodyDiv w:val="1"/>
      <w:marLeft w:val="0"/>
      <w:marRight w:val="0"/>
      <w:marTop w:val="0"/>
      <w:marBottom w:val="0"/>
      <w:divBdr>
        <w:top w:val="none" w:sz="0" w:space="0" w:color="auto"/>
        <w:left w:val="none" w:sz="0" w:space="0" w:color="auto"/>
        <w:bottom w:val="none" w:sz="0" w:space="0" w:color="auto"/>
        <w:right w:val="none" w:sz="0" w:space="0" w:color="auto"/>
      </w:divBdr>
      <w:divsChild>
        <w:div w:id="1975482287">
          <w:marLeft w:val="0"/>
          <w:marRight w:val="0"/>
          <w:marTop w:val="0"/>
          <w:marBottom w:val="0"/>
          <w:divBdr>
            <w:top w:val="none" w:sz="0" w:space="0" w:color="auto"/>
            <w:left w:val="none" w:sz="0" w:space="0" w:color="auto"/>
            <w:bottom w:val="none" w:sz="0" w:space="0" w:color="auto"/>
            <w:right w:val="none" w:sz="0" w:space="0" w:color="auto"/>
          </w:divBdr>
        </w:div>
        <w:div w:id="316493689">
          <w:marLeft w:val="0"/>
          <w:marRight w:val="0"/>
          <w:marTop w:val="0"/>
          <w:marBottom w:val="0"/>
          <w:divBdr>
            <w:top w:val="none" w:sz="0" w:space="0" w:color="auto"/>
            <w:left w:val="none" w:sz="0" w:space="0" w:color="auto"/>
            <w:bottom w:val="none" w:sz="0" w:space="0" w:color="auto"/>
            <w:right w:val="none" w:sz="0" w:space="0" w:color="auto"/>
          </w:divBdr>
        </w:div>
        <w:div w:id="2018800294">
          <w:marLeft w:val="0"/>
          <w:marRight w:val="0"/>
          <w:marTop w:val="0"/>
          <w:marBottom w:val="0"/>
          <w:divBdr>
            <w:top w:val="none" w:sz="0" w:space="0" w:color="auto"/>
            <w:left w:val="none" w:sz="0" w:space="0" w:color="auto"/>
            <w:bottom w:val="none" w:sz="0" w:space="0" w:color="auto"/>
            <w:right w:val="none" w:sz="0" w:space="0" w:color="auto"/>
          </w:divBdr>
        </w:div>
        <w:div w:id="2034725902">
          <w:marLeft w:val="0"/>
          <w:marRight w:val="0"/>
          <w:marTop w:val="0"/>
          <w:marBottom w:val="0"/>
          <w:divBdr>
            <w:top w:val="none" w:sz="0" w:space="0" w:color="auto"/>
            <w:left w:val="none" w:sz="0" w:space="0" w:color="auto"/>
            <w:bottom w:val="none" w:sz="0" w:space="0" w:color="auto"/>
            <w:right w:val="none" w:sz="0" w:space="0" w:color="auto"/>
          </w:divBdr>
        </w:div>
        <w:div w:id="2056615673">
          <w:marLeft w:val="0"/>
          <w:marRight w:val="0"/>
          <w:marTop w:val="0"/>
          <w:marBottom w:val="0"/>
          <w:divBdr>
            <w:top w:val="none" w:sz="0" w:space="0" w:color="auto"/>
            <w:left w:val="none" w:sz="0" w:space="0" w:color="auto"/>
            <w:bottom w:val="none" w:sz="0" w:space="0" w:color="auto"/>
            <w:right w:val="none" w:sz="0" w:space="0" w:color="auto"/>
          </w:divBdr>
        </w:div>
        <w:div w:id="1308048746">
          <w:marLeft w:val="0"/>
          <w:marRight w:val="0"/>
          <w:marTop w:val="0"/>
          <w:marBottom w:val="0"/>
          <w:divBdr>
            <w:top w:val="none" w:sz="0" w:space="0" w:color="auto"/>
            <w:left w:val="none" w:sz="0" w:space="0" w:color="auto"/>
            <w:bottom w:val="none" w:sz="0" w:space="0" w:color="auto"/>
            <w:right w:val="none" w:sz="0" w:space="0" w:color="auto"/>
          </w:divBdr>
        </w:div>
        <w:div w:id="845946395">
          <w:marLeft w:val="0"/>
          <w:marRight w:val="0"/>
          <w:marTop w:val="0"/>
          <w:marBottom w:val="0"/>
          <w:divBdr>
            <w:top w:val="none" w:sz="0" w:space="0" w:color="auto"/>
            <w:left w:val="none" w:sz="0" w:space="0" w:color="auto"/>
            <w:bottom w:val="none" w:sz="0" w:space="0" w:color="auto"/>
            <w:right w:val="none" w:sz="0" w:space="0" w:color="auto"/>
          </w:divBdr>
        </w:div>
        <w:div w:id="60371897">
          <w:marLeft w:val="0"/>
          <w:marRight w:val="0"/>
          <w:marTop w:val="0"/>
          <w:marBottom w:val="0"/>
          <w:divBdr>
            <w:top w:val="none" w:sz="0" w:space="0" w:color="auto"/>
            <w:left w:val="none" w:sz="0" w:space="0" w:color="auto"/>
            <w:bottom w:val="none" w:sz="0" w:space="0" w:color="auto"/>
            <w:right w:val="none" w:sz="0" w:space="0" w:color="auto"/>
          </w:divBdr>
        </w:div>
        <w:div w:id="1317954658">
          <w:marLeft w:val="0"/>
          <w:marRight w:val="0"/>
          <w:marTop w:val="0"/>
          <w:marBottom w:val="0"/>
          <w:divBdr>
            <w:top w:val="none" w:sz="0" w:space="0" w:color="auto"/>
            <w:left w:val="none" w:sz="0" w:space="0" w:color="auto"/>
            <w:bottom w:val="none" w:sz="0" w:space="0" w:color="auto"/>
            <w:right w:val="none" w:sz="0" w:space="0" w:color="auto"/>
          </w:divBdr>
        </w:div>
        <w:div w:id="486212004">
          <w:marLeft w:val="0"/>
          <w:marRight w:val="0"/>
          <w:marTop w:val="0"/>
          <w:marBottom w:val="0"/>
          <w:divBdr>
            <w:top w:val="none" w:sz="0" w:space="0" w:color="auto"/>
            <w:left w:val="none" w:sz="0" w:space="0" w:color="auto"/>
            <w:bottom w:val="none" w:sz="0" w:space="0" w:color="auto"/>
            <w:right w:val="none" w:sz="0" w:space="0" w:color="auto"/>
          </w:divBdr>
        </w:div>
        <w:div w:id="1789660140">
          <w:marLeft w:val="0"/>
          <w:marRight w:val="0"/>
          <w:marTop w:val="0"/>
          <w:marBottom w:val="0"/>
          <w:divBdr>
            <w:top w:val="none" w:sz="0" w:space="0" w:color="auto"/>
            <w:left w:val="none" w:sz="0" w:space="0" w:color="auto"/>
            <w:bottom w:val="none" w:sz="0" w:space="0" w:color="auto"/>
            <w:right w:val="none" w:sz="0" w:space="0" w:color="auto"/>
          </w:divBdr>
        </w:div>
        <w:div w:id="1940915745">
          <w:marLeft w:val="0"/>
          <w:marRight w:val="0"/>
          <w:marTop w:val="0"/>
          <w:marBottom w:val="0"/>
          <w:divBdr>
            <w:top w:val="none" w:sz="0" w:space="0" w:color="auto"/>
            <w:left w:val="none" w:sz="0" w:space="0" w:color="auto"/>
            <w:bottom w:val="none" w:sz="0" w:space="0" w:color="auto"/>
            <w:right w:val="none" w:sz="0" w:space="0" w:color="auto"/>
          </w:divBdr>
        </w:div>
      </w:divsChild>
    </w:div>
    <w:div w:id="759332693">
      <w:bodyDiv w:val="1"/>
      <w:marLeft w:val="0"/>
      <w:marRight w:val="0"/>
      <w:marTop w:val="0"/>
      <w:marBottom w:val="0"/>
      <w:divBdr>
        <w:top w:val="none" w:sz="0" w:space="0" w:color="auto"/>
        <w:left w:val="none" w:sz="0" w:space="0" w:color="auto"/>
        <w:bottom w:val="none" w:sz="0" w:space="0" w:color="auto"/>
        <w:right w:val="none" w:sz="0" w:space="0" w:color="auto"/>
      </w:divBdr>
    </w:div>
    <w:div w:id="779690479">
      <w:bodyDiv w:val="1"/>
      <w:marLeft w:val="0"/>
      <w:marRight w:val="0"/>
      <w:marTop w:val="0"/>
      <w:marBottom w:val="0"/>
      <w:divBdr>
        <w:top w:val="none" w:sz="0" w:space="0" w:color="auto"/>
        <w:left w:val="none" w:sz="0" w:space="0" w:color="auto"/>
        <w:bottom w:val="none" w:sz="0" w:space="0" w:color="auto"/>
        <w:right w:val="none" w:sz="0" w:space="0" w:color="auto"/>
      </w:divBdr>
    </w:div>
    <w:div w:id="785084704">
      <w:bodyDiv w:val="1"/>
      <w:marLeft w:val="0"/>
      <w:marRight w:val="0"/>
      <w:marTop w:val="0"/>
      <w:marBottom w:val="0"/>
      <w:divBdr>
        <w:top w:val="none" w:sz="0" w:space="0" w:color="auto"/>
        <w:left w:val="none" w:sz="0" w:space="0" w:color="auto"/>
        <w:bottom w:val="none" w:sz="0" w:space="0" w:color="auto"/>
        <w:right w:val="none" w:sz="0" w:space="0" w:color="auto"/>
      </w:divBdr>
    </w:div>
    <w:div w:id="814178000">
      <w:bodyDiv w:val="1"/>
      <w:marLeft w:val="0"/>
      <w:marRight w:val="0"/>
      <w:marTop w:val="0"/>
      <w:marBottom w:val="0"/>
      <w:divBdr>
        <w:top w:val="none" w:sz="0" w:space="0" w:color="auto"/>
        <w:left w:val="none" w:sz="0" w:space="0" w:color="auto"/>
        <w:bottom w:val="none" w:sz="0" w:space="0" w:color="auto"/>
        <w:right w:val="none" w:sz="0" w:space="0" w:color="auto"/>
      </w:divBdr>
      <w:divsChild>
        <w:div w:id="1529485445">
          <w:marLeft w:val="547"/>
          <w:marRight w:val="0"/>
          <w:marTop w:val="134"/>
          <w:marBottom w:val="0"/>
          <w:divBdr>
            <w:top w:val="none" w:sz="0" w:space="0" w:color="auto"/>
            <w:left w:val="none" w:sz="0" w:space="0" w:color="auto"/>
            <w:bottom w:val="none" w:sz="0" w:space="0" w:color="auto"/>
            <w:right w:val="none" w:sz="0" w:space="0" w:color="auto"/>
          </w:divBdr>
        </w:div>
        <w:div w:id="225073371">
          <w:marLeft w:val="547"/>
          <w:marRight w:val="0"/>
          <w:marTop w:val="134"/>
          <w:marBottom w:val="0"/>
          <w:divBdr>
            <w:top w:val="none" w:sz="0" w:space="0" w:color="auto"/>
            <w:left w:val="none" w:sz="0" w:space="0" w:color="auto"/>
            <w:bottom w:val="none" w:sz="0" w:space="0" w:color="auto"/>
            <w:right w:val="none" w:sz="0" w:space="0" w:color="auto"/>
          </w:divBdr>
        </w:div>
        <w:div w:id="272438551">
          <w:marLeft w:val="547"/>
          <w:marRight w:val="0"/>
          <w:marTop w:val="134"/>
          <w:marBottom w:val="0"/>
          <w:divBdr>
            <w:top w:val="none" w:sz="0" w:space="0" w:color="auto"/>
            <w:left w:val="none" w:sz="0" w:space="0" w:color="auto"/>
            <w:bottom w:val="none" w:sz="0" w:space="0" w:color="auto"/>
            <w:right w:val="none" w:sz="0" w:space="0" w:color="auto"/>
          </w:divBdr>
        </w:div>
      </w:divsChild>
    </w:div>
    <w:div w:id="830829053">
      <w:bodyDiv w:val="1"/>
      <w:marLeft w:val="0"/>
      <w:marRight w:val="0"/>
      <w:marTop w:val="0"/>
      <w:marBottom w:val="0"/>
      <w:divBdr>
        <w:top w:val="none" w:sz="0" w:space="0" w:color="auto"/>
        <w:left w:val="none" w:sz="0" w:space="0" w:color="auto"/>
        <w:bottom w:val="none" w:sz="0" w:space="0" w:color="auto"/>
        <w:right w:val="none" w:sz="0" w:space="0" w:color="auto"/>
      </w:divBdr>
    </w:div>
    <w:div w:id="1008361442">
      <w:bodyDiv w:val="1"/>
      <w:marLeft w:val="0"/>
      <w:marRight w:val="0"/>
      <w:marTop w:val="0"/>
      <w:marBottom w:val="0"/>
      <w:divBdr>
        <w:top w:val="none" w:sz="0" w:space="0" w:color="auto"/>
        <w:left w:val="none" w:sz="0" w:space="0" w:color="auto"/>
        <w:bottom w:val="none" w:sz="0" w:space="0" w:color="auto"/>
        <w:right w:val="none" w:sz="0" w:space="0" w:color="auto"/>
      </w:divBdr>
    </w:div>
    <w:div w:id="1013603896">
      <w:bodyDiv w:val="1"/>
      <w:marLeft w:val="0"/>
      <w:marRight w:val="0"/>
      <w:marTop w:val="0"/>
      <w:marBottom w:val="0"/>
      <w:divBdr>
        <w:top w:val="none" w:sz="0" w:space="0" w:color="auto"/>
        <w:left w:val="none" w:sz="0" w:space="0" w:color="auto"/>
        <w:bottom w:val="none" w:sz="0" w:space="0" w:color="auto"/>
        <w:right w:val="none" w:sz="0" w:space="0" w:color="auto"/>
      </w:divBdr>
    </w:div>
    <w:div w:id="1043600122">
      <w:bodyDiv w:val="1"/>
      <w:marLeft w:val="0"/>
      <w:marRight w:val="0"/>
      <w:marTop w:val="0"/>
      <w:marBottom w:val="0"/>
      <w:divBdr>
        <w:top w:val="none" w:sz="0" w:space="0" w:color="auto"/>
        <w:left w:val="none" w:sz="0" w:space="0" w:color="auto"/>
        <w:bottom w:val="none" w:sz="0" w:space="0" w:color="auto"/>
        <w:right w:val="none" w:sz="0" w:space="0" w:color="auto"/>
      </w:divBdr>
    </w:div>
    <w:div w:id="1101871307">
      <w:bodyDiv w:val="1"/>
      <w:marLeft w:val="0"/>
      <w:marRight w:val="0"/>
      <w:marTop w:val="0"/>
      <w:marBottom w:val="0"/>
      <w:divBdr>
        <w:top w:val="none" w:sz="0" w:space="0" w:color="auto"/>
        <w:left w:val="none" w:sz="0" w:space="0" w:color="auto"/>
        <w:bottom w:val="none" w:sz="0" w:space="0" w:color="auto"/>
        <w:right w:val="none" w:sz="0" w:space="0" w:color="auto"/>
      </w:divBdr>
    </w:div>
    <w:div w:id="1114598505">
      <w:bodyDiv w:val="1"/>
      <w:marLeft w:val="0"/>
      <w:marRight w:val="0"/>
      <w:marTop w:val="0"/>
      <w:marBottom w:val="0"/>
      <w:divBdr>
        <w:top w:val="none" w:sz="0" w:space="0" w:color="auto"/>
        <w:left w:val="none" w:sz="0" w:space="0" w:color="auto"/>
        <w:bottom w:val="none" w:sz="0" w:space="0" w:color="auto"/>
        <w:right w:val="none" w:sz="0" w:space="0" w:color="auto"/>
      </w:divBdr>
    </w:div>
    <w:div w:id="1189299918">
      <w:bodyDiv w:val="1"/>
      <w:marLeft w:val="0"/>
      <w:marRight w:val="0"/>
      <w:marTop w:val="0"/>
      <w:marBottom w:val="0"/>
      <w:divBdr>
        <w:top w:val="none" w:sz="0" w:space="0" w:color="auto"/>
        <w:left w:val="none" w:sz="0" w:space="0" w:color="auto"/>
        <w:bottom w:val="none" w:sz="0" w:space="0" w:color="auto"/>
        <w:right w:val="none" w:sz="0" w:space="0" w:color="auto"/>
      </w:divBdr>
    </w:div>
    <w:div w:id="1200584353">
      <w:bodyDiv w:val="1"/>
      <w:marLeft w:val="0"/>
      <w:marRight w:val="0"/>
      <w:marTop w:val="0"/>
      <w:marBottom w:val="0"/>
      <w:divBdr>
        <w:top w:val="none" w:sz="0" w:space="0" w:color="auto"/>
        <w:left w:val="none" w:sz="0" w:space="0" w:color="auto"/>
        <w:bottom w:val="none" w:sz="0" w:space="0" w:color="auto"/>
        <w:right w:val="none" w:sz="0" w:space="0" w:color="auto"/>
      </w:divBdr>
    </w:div>
    <w:div w:id="1230462594">
      <w:bodyDiv w:val="1"/>
      <w:marLeft w:val="0"/>
      <w:marRight w:val="0"/>
      <w:marTop w:val="0"/>
      <w:marBottom w:val="0"/>
      <w:divBdr>
        <w:top w:val="none" w:sz="0" w:space="0" w:color="auto"/>
        <w:left w:val="none" w:sz="0" w:space="0" w:color="auto"/>
        <w:bottom w:val="none" w:sz="0" w:space="0" w:color="auto"/>
        <w:right w:val="none" w:sz="0" w:space="0" w:color="auto"/>
      </w:divBdr>
    </w:div>
    <w:div w:id="1245184053">
      <w:bodyDiv w:val="1"/>
      <w:marLeft w:val="0"/>
      <w:marRight w:val="0"/>
      <w:marTop w:val="0"/>
      <w:marBottom w:val="0"/>
      <w:divBdr>
        <w:top w:val="none" w:sz="0" w:space="0" w:color="auto"/>
        <w:left w:val="none" w:sz="0" w:space="0" w:color="auto"/>
        <w:bottom w:val="none" w:sz="0" w:space="0" w:color="auto"/>
        <w:right w:val="none" w:sz="0" w:space="0" w:color="auto"/>
      </w:divBdr>
    </w:div>
    <w:div w:id="1279140433">
      <w:bodyDiv w:val="1"/>
      <w:marLeft w:val="0"/>
      <w:marRight w:val="0"/>
      <w:marTop w:val="0"/>
      <w:marBottom w:val="0"/>
      <w:divBdr>
        <w:top w:val="none" w:sz="0" w:space="0" w:color="auto"/>
        <w:left w:val="none" w:sz="0" w:space="0" w:color="auto"/>
        <w:bottom w:val="none" w:sz="0" w:space="0" w:color="auto"/>
        <w:right w:val="none" w:sz="0" w:space="0" w:color="auto"/>
      </w:divBdr>
    </w:div>
    <w:div w:id="1282613824">
      <w:bodyDiv w:val="1"/>
      <w:marLeft w:val="0"/>
      <w:marRight w:val="0"/>
      <w:marTop w:val="0"/>
      <w:marBottom w:val="0"/>
      <w:divBdr>
        <w:top w:val="none" w:sz="0" w:space="0" w:color="auto"/>
        <w:left w:val="none" w:sz="0" w:space="0" w:color="auto"/>
        <w:bottom w:val="none" w:sz="0" w:space="0" w:color="auto"/>
        <w:right w:val="none" w:sz="0" w:space="0" w:color="auto"/>
      </w:divBdr>
    </w:div>
    <w:div w:id="1292785887">
      <w:bodyDiv w:val="1"/>
      <w:marLeft w:val="0"/>
      <w:marRight w:val="0"/>
      <w:marTop w:val="0"/>
      <w:marBottom w:val="0"/>
      <w:divBdr>
        <w:top w:val="none" w:sz="0" w:space="0" w:color="auto"/>
        <w:left w:val="none" w:sz="0" w:space="0" w:color="auto"/>
        <w:bottom w:val="none" w:sz="0" w:space="0" w:color="auto"/>
        <w:right w:val="none" w:sz="0" w:space="0" w:color="auto"/>
      </w:divBdr>
    </w:div>
    <w:div w:id="1416125264">
      <w:bodyDiv w:val="1"/>
      <w:marLeft w:val="0"/>
      <w:marRight w:val="0"/>
      <w:marTop w:val="0"/>
      <w:marBottom w:val="0"/>
      <w:divBdr>
        <w:top w:val="none" w:sz="0" w:space="0" w:color="auto"/>
        <w:left w:val="none" w:sz="0" w:space="0" w:color="auto"/>
        <w:bottom w:val="none" w:sz="0" w:space="0" w:color="auto"/>
        <w:right w:val="none" w:sz="0" w:space="0" w:color="auto"/>
      </w:divBdr>
    </w:div>
    <w:div w:id="1457794556">
      <w:bodyDiv w:val="1"/>
      <w:marLeft w:val="0"/>
      <w:marRight w:val="0"/>
      <w:marTop w:val="0"/>
      <w:marBottom w:val="0"/>
      <w:divBdr>
        <w:top w:val="none" w:sz="0" w:space="0" w:color="auto"/>
        <w:left w:val="none" w:sz="0" w:space="0" w:color="auto"/>
        <w:bottom w:val="none" w:sz="0" w:space="0" w:color="auto"/>
        <w:right w:val="none" w:sz="0" w:space="0" w:color="auto"/>
      </w:divBdr>
    </w:div>
    <w:div w:id="1520271035">
      <w:bodyDiv w:val="1"/>
      <w:marLeft w:val="0"/>
      <w:marRight w:val="0"/>
      <w:marTop w:val="0"/>
      <w:marBottom w:val="0"/>
      <w:divBdr>
        <w:top w:val="none" w:sz="0" w:space="0" w:color="auto"/>
        <w:left w:val="none" w:sz="0" w:space="0" w:color="auto"/>
        <w:bottom w:val="none" w:sz="0" w:space="0" w:color="auto"/>
        <w:right w:val="none" w:sz="0" w:space="0" w:color="auto"/>
      </w:divBdr>
    </w:div>
    <w:div w:id="1520389502">
      <w:bodyDiv w:val="1"/>
      <w:marLeft w:val="0"/>
      <w:marRight w:val="0"/>
      <w:marTop w:val="0"/>
      <w:marBottom w:val="0"/>
      <w:divBdr>
        <w:top w:val="none" w:sz="0" w:space="0" w:color="auto"/>
        <w:left w:val="none" w:sz="0" w:space="0" w:color="auto"/>
        <w:bottom w:val="none" w:sz="0" w:space="0" w:color="auto"/>
        <w:right w:val="none" w:sz="0" w:space="0" w:color="auto"/>
      </w:divBdr>
    </w:div>
    <w:div w:id="1541164950">
      <w:bodyDiv w:val="1"/>
      <w:marLeft w:val="0"/>
      <w:marRight w:val="0"/>
      <w:marTop w:val="0"/>
      <w:marBottom w:val="0"/>
      <w:divBdr>
        <w:top w:val="none" w:sz="0" w:space="0" w:color="auto"/>
        <w:left w:val="none" w:sz="0" w:space="0" w:color="auto"/>
        <w:bottom w:val="none" w:sz="0" w:space="0" w:color="auto"/>
        <w:right w:val="none" w:sz="0" w:space="0" w:color="auto"/>
      </w:divBdr>
    </w:div>
    <w:div w:id="1728799124">
      <w:bodyDiv w:val="1"/>
      <w:marLeft w:val="0"/>
      <w:marRight w:val="0"/>
      <w:marTop w:val="0"/>
      <w:marBottom w:val="0"/>
      <w:divBdr>
        <w:top w:val="none" w:sz="0" w:space="0" w:color="auto"/>
        <w:left w:val="none" w:sz="0" w:space="0" w:color="auto"/>
        <w:bottom w:val="none" w:sz="0" w:space="0" w:color="auto"/>
        <w:right w:val="none" w:sz="0" w:space="0" w:color="auto"/>
      </w:divBdr>
    </w:div>
    <w:div w:id="1744645137">
      <w:bodyDiv w:val="1"/>
      <w:marLeft w:val="0"/>
      <w:marRight w:val="0"/>
      <w:marTop w:val="0"/>
      <w:marBottom w:val="0"/>
      <w:divBdr>
        <w:top w:val="none" w:sz="0" w:space="0" w:color="auto"/>
        <w:left w:val="none" w:sz="0" w:space="0" w:color="auto"/>
        <w:bottom w:val="none" w:sz="0" w:space="0" w:color="auto"/>
        <w:right w:val="none" w:sz="0" w:space="0" w:color="auto"/>
      </w:divBdr>
    </w:div>
    <w:div w:id="1799106883">
      <w:bodyDiv w:val="1"/>
      <w:marLeft w:val="0"/>
      <w:marRight w:val="0"/>
      <w:marTop w:val="0"/>
      <w:marBottom w:val="0"/>
      <w:divBdr>
        <w:top w:val="none" w:sz="0" w:space="0" w:color="auto"/>
        <w:left w:val="none" w:sz="0" w:space="0" w:color="auto"/>
        <w:bottom w:val="none" w:sz="0" w:space="0" w:color="auto"/>
        <w:right w:val="none" w:sz="0" w:space="0" w:color="auto"/>
      </w:divBdr>
    </w:div>
    <w:div w:id="1840467099">
      <w:bodyDiv w:val="1"/>
      <w:marLeft w:val="0"/>
      <w:marRight w:val="0"/>
      <w:marTop w:val="0"/>
      <w:marBottom w:val="0"/>
      <w:divBdr>
        <w:top w:val="none" w:sz="0" w:space="0" w:color="auto"/>
        <w:left w:val="none" w:sz="0" w:space="0" w:color="auto"/>
        <w:bottom w:val="none" w:sz="0" w:space="0" w:color="auto"/>
        <w:right w:val="none" w:sz="0" w:space="0" w:color="auto"/>
      </w:divBdr>
    </w:div>
    <w:div w:id="1935047573">
      <w:bodyDiv w:val="1"/>
      <w:marLeft w:val="0"/>
      <w:marRight w:val="0"/>
      <w:marTop w:val="0"/>
      <w:marBottom w:val="0"/>
      <w:divBdr>
        <w:top w:val="none" w:sz="0" w:space="0" w:color="auto"/>
        <w:left w:val="none" w:sz="0" w:space="0" w:color="auto"/>
        <w:bottom w:val="none" w:sz="0" w:space="0" w:color="auto"/>
        <w:right w:val="none" w:sz="0" w:space="0" w:color="auto"/>
      </w:divBdr>
      <w:divsChild>
        <w:div w:id="2114395174">
          <w:marLeft w:val="806"/>
          <w:marRight w:val="0"/>
          <w:marTop w:val="86"/>
          <w:marBottom w:val="0"/>
          <w:divBdr>
            <w:top w:val="none" w:sz="0" w:space="0" w:color="auto"/>
            <w:left w:val="none" w:sz="0" w:space="0" w:color="auto"/>
            <w:bottom w:val="none" w:sz="0" w:space="0" w:color="auto"/>
            <w:right w:val="none" w:sz="0" w:space="0" w:color="auto"/>
          </w:divBdr>
        </w:div>
        <w:div w:id="296302652">
          <w:marLeft w:val="806"/>
          <w:marRight w:val="0"/>
          <w:marTop w:val="86"/>
          <w:marBottom w:val="0"/>
          <w:divBdr>
            <w:top w:val="none" w:sz="0" w:space="0" w:color="auto"/>
            <w:left w:val="none" w:sz="0" w:space="0" w:color="auto"/>
            <w:bottom w:val="none" w:sz="0" w:space="0" w:color="auto"/>
            <w:right w:val="none" w:sz="0" w:space="0" w:color="auto"/>
          </w:divBdr>
        </w:div>
      </w:divsChild>
    </w:div>
    <w:div w:id="1987857115">
      <w:bodyDiv w:val="1"/>
      <w:marLeft w:val="0"/>
      <w:marRight w:val="0"/>
      <w:marTop w:val="0"/>
      <w:marBottom w:val="0"/>
      <w:divBdr>
        <w:top w:val="none" w:sz="0" w:space="0" w:color="auto"/>
        <w:left w:val="none" w:sz="0" w:space="0" w:color="auto"/>
        <w:bottom w:val="none" w:sz="0" w:space="0" w:color="auto"/>
        <w:right w:val="none" w:sz="0" w:space="0" w:color="auto"/>
      </w:divBdr>
    </w:div>
    <w:div w:id="2029795798">
      <w:bodyDiv w:val="1"/>
      <w:marLeft w:val="0"/>
      <w:marRight w:val="0"/>
      <w:marTop w:val="0"/>
      <w:marBottom w:val="0"/>
      <w:divBdr>
        <w:top w:val="none" w:sz="0" w:space="0" w:color="auto"/>
        <w:left w:val="none" w:sz="0" w:space="0" w:color="auto"/>
        <w:bottom w:val="none" w:sz="0" w:space="0" w:color="auto"/>
        <w:right w:val="none" w:sz="0" w:space="0" w:color="auto"/>
      </w:divBdr>
    </w:div>
    <w:div w:id="214461485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Rich:Documents:Courses:Resources:CourseTemplate_2013_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DE0C28-C2F3-1E48-BF43-3FAF9C073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CourseTemplate_2013_1.0.dotx</Template>
  <TotalTime>19</TotalTime>
  <Pages>7</Pages>
  <Words>604</Words>
  <Characters>3447</Characters>
  <Application>Microsoft Macintosh Word</Application>
  <DocSecurity>0</DocSecurity>
  <Lines>28</Lines>
  <Paragraphs>8</Paragraphs>
  <ScaleCrop>false</ScaleCrop>
  <HeadingPairs>
    <vt:vector size="4" baseType="variant">
      <vt:variant>
        <vt:lpstr>Title</vt:lpstr>
      </vt:variant>
      <vt:variant>
        <vt:i4>1</vt:i4>
      </vt:variant>
      <vt:variant>
        <vt:lpstr>Headings</vt:lpstr>
      </vt:variant>
      <vt:variant>
        <vt:i4>43</vt:i4>
      </vt:variant>
    </vt:vector>
  </HeadingPairs>
  <TitlesOfParts>
    <vt:vector size="44" baseType="lpstr">
      <vt:lpstr/>
      <vt:lpstr>    What is Hadoop?</vt:lpstr>
      <vt:lpstr>NOTES</vt:lpstr>
      <vt:lpstr>    Features of Hadoop</vt:lpstr>
      <vt:lpstr>    The Hortonworks Data Platform (HDP)</vt:lpstr>
      <vt:lpstr>    The Hadoop Distributed File System (HDFS)</vt:lpstr>
      <vt:lpstr>    JobTracker and TaskTrackers</vt:lpstr>
      <vt:lpstr>    Job Scheduling</vt:lpstr>
      <vt:lpstr>    Hadoop Modes</vt:lpstr>
      <vt:lpstr>    Installing HDP</vt:lpstr>
      <vt:lpstr>    HDFS Commands</vt:lpstr>
      <vt:lpstr>The HDFS API</vt:lpstr>
      <vt:lpstr>        Perform the following steps:</vt:lpstr>
      <vt:lpstr>        Perform the following steps:</vt:lpstr>
      <vt:lpstr>    Overview of MapReduce</vt:lpstr>
      <vt:lpstr>    The Map Phase</vt:lpstr>
      <vt:lpstr>    The Reduce Phase</vt:lpstr>
      <vt:lpstr>    The Key/Value Pairs of MapReduce</vt:lpstr>
      <vt:lpstr>    The MapReduce API</vt:lpstr>
      <vt:lpstr>The Word Count Example</vt:lpstr>
      <vt:lpstr>The WordCountReducer Class</vt:lpstr>
      <vt:lpstr>The WordCountJob Class</vt:lpstr>
      <vt:lpstr>    Running a MapReduce Job</vt:lpstr>
      <vt:lpstr>        </vt:lpstr>
      <vt:lpstr>        Write a MapReduce job that satisfies the following:</vt:lpstr>
      <vt:lpstr>    What is Aggregation?</vt:lpstr>
      <vt:lpstr>NOTES</vt:lpstr>
      <vt:lpstr>    Overview of Combiners</vt:lpstr>
      <vt:lpstr>    Details of a Combiner</vt:lpstr>
      <vt:lpstr>    Reduce-side Combining</vt:lpstr>
      <vt:lpstr>Example of a Combiner</vt:lpstr>
      <vt:lpstr>    In-Map Aggregation</vt:lpstr>
      <vt:lpstr>    An Example of In-Map Aggregation</vt:lpstr>
      <vt:lpstr>    Counters</vt:lpstr>
      <vt:lpstr>    User-defined Counters</vt:lpstr>
      <vt:lpstr>NOTES</vt:lpstr>
      <vt:lpstr>NOTES</vt:lpstr>
      <vt:lpstr>    What is a Partitioner?</vt:lpstr>
      <vt:lpstr>    How a Partitioner Works</vt:lpstr>
      <vt:lpstr>    The Default Partitioner</vt:lpstr>
      <vt:lpstr>Writing a Custom Partitioner</vt:lpstr>
      <vt:lpstr>    The TotalOrderPartitioner</vt:lpstr>
      <vt:lpstr>    Creating a Partition File</vt:lpstr>
      <vt:lpstr>    Distributing the Partition File</vt:lpstr>
    </vt:vector>
  </TitlesOfParts>
  <Company>Hortonworks</Company>
  <LinksUpToDate>false</LinksUpToDate>
  <CharactersWithSpaces>4043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 Raposa</dc:creator>
  <cp:keywords/>
  <dc:description/>
  <cp:lastModifiedBy>Joseph Widen</cp:lastModifiedBy>
  <cp:revision>4</cp:revision>
  <cp:lastPrinted>2016-06-10T15:44:00Z</cp:lastPrinted>
  <dcterms:created xsi:type="dcterms:W3CDTF">2017-01-18T15:38:00Z</dcterms:created>
  <dcterms:modified xsi:type="dcterms:W3CDTF">2017-01-18T16:01:00Z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-1</vt:i4>
  </property>
</Properties>
</file>